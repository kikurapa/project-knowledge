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rPr>
          <w:rFonts w:ascii="Nokia Pure Headline" w:hAnsi="Nokia Pure Headline"/>
        </w:rPr>
        <w:alias w:val="Title"/>
        <w:tag w:val=""/>
        <w:id w:val="1409503107"/>
        <w:placeholder>
          <w:docPart w:val="835F8748450A470EAF9B2299055C06F0"/>
        </w:placeholder>
        <w:dataBinding w:prefixMappings="xmlns:ns0='http://purl.org/dc/elements/1.1/' xmlns:ns1='http://schemas.openxmlformats.org/package/2006/metadata/core-properties' " w:xpath="/ns1:coreProperties[1]/ns0:title[1]" w:storeItemID="{6C3C8BC8-F283-45AE-878A-BAB7291924A1}"/>
        <w:text/>
      </w:sdtPr>
      <w:sdtEndPr/>
      <w:sdtContent>
        <w:p w:rsidRPr="007C411B" w:rsidR="00607B1E" w:rsidP="007B00D0" w:rsidRDefault="00A90068" w14:paraId="66BCE0C2" w14:textId="1281B0E6">
          <w:pPr>
            <w:pStyle w:val="Title1"/>
            <w:ind w:firstLine="720"/>
            <w:rPr>
              <w:rFonts w:ascii="Nokia Pure Headline" w:hAnsi="Nokia Pure Headline"/>
            </w:rPr>
          </w:pPr>
          <w:r>
            <w:rPr>
              <w:rFonts w:ascii="Nokia Pure Headline" w:hAnsi="Nokia Pure Headline"/>
            </w:rPr>
            <w:t>WSP-</w:t>
          </w:r>
          <w:r w:rsidR="003E2239">
            <w:rPr>
              <w:rFonts w:ascii="Nokia Pure Headline" w:hAnsi="Nokia Pure Headline"/>
            </w:rPr>
            <w:t>5</w:t>
          </w:r>
          <w:r>
            <w:rPr>
              <w:rFonts w:ascii="Nokia Pure Headline" w:hAnsi="Nokia Pure Headline"/>
            </w:rPr>
            <w:t>1</w:t>
          </w:r>
          <w:r w:rsidR="003E2239">
            <w:rPr>
              <w:rFonts w:ascii="Nokia Pure Headline" w:hAnsi="Nokia Pure Headline"/>
            </w:rPr>
            <w:t>5</w:t>
          </w:r>
          <w:r>
            <w:rPr>
              <w:rFonts w:ascii="Nokia Pure Headline" w:hAnsi="Nokia Pure Headline"/>
            </w:rPr>
            <w:t xml:space="preserve"> </w:t>
          </w:r>
          <w:r w:rsidR="003E2239">
            <w:rPr>
              <w:rFonts w:ascii="Nokia Pure Headline" w:hAnsi="Nokia Pure Headline"/>
            </w:rPr>
            <w:t>Map</w:t>
          </w:r>
        </w:p>
      </w:sdtContent>
    </w:sdt>
    <w:sdt>
      <w:sdtPr>
        <w:rPr>
          <w:rFonts w:ascii="Nokia Pure Headline" w:hAnsi="Nokia Pure Headline"/>
        </w:rPr>
        <w:alias w:val="Subject"/>
        <w:tag w:val=""/>
        <w:id w:val="-1504114905"/>
        <w:placeholder>
          <w:docPart w:val="CA52FAE000F243C28512252461690554"/>
        </w:placeholder>
        <w:dataBinding w:prefixMappings="xmlns:ns0='http://purl.org/dc/elements/1.1/' xmlns:ns1='http://schemas.openxmlformats.org/package/2006/metadata/core-properties' " w:xpath="/ns1:coreProperties[1]/ns0:subject[1]" w:storeItemID="{6C3C8BC8-F283-45AE-878A-BAB7291924A1}"/>
        <w:text/>
      </w:sdtPr>
      <w:sdtEndPr/>
      <w:sdtContent>
        <w:p w:rsidRPr="007C411B" w:rsidR="00D07F58" w:rsidP="53DF29DB" w:rsidRDefault="00A67793" w14:paraId="3B033D85" w14:textId="179891B4">
          <w:pPr>
            <w:rPr>
              <w:rFonts w:ascii="Nokia Pure Headline" w:hAnsi="Nokia Pure Headline"/>
            </w:rPr>
          </w:pPr>
          <w:r>
            <w:rPr>
              <w:rFonts w:ascii="Nokia Pure Headline" w:hAnsi="Nokia Pure Headline"/>
            </w:rPr>
            <w:t>WS-P</w:t>
          </w:r>
          <w:r w:rsidR="005428FB">
            <w:rPr>
              <w:rFonts w:ascii="Nokia Pure Headline" w:hAnsi="Nokia Pure Headline"/>
            </w:rPr>
            <w:t xml:space="preserve"> </w:t>
          </w:r>
          <w:r>
            <w:rPr>
              <w:rFonts w:ascii="Nokia Pure Headline" w:hAnsi="Nokia Pure Headline"/>
            </w:rPr>
            <w:t xml:space="preserve">23.1H: </w:t>
          </w:r>
          <w:r w:rsidRPr="008E182A">
            <w:rPr>
              <w:rFonts w:ascii="Nokia Pure Headline" w:hAnsi="Nokia Pure Headline"/>
            </w:rPr>
            <w:t>To support Map functionality in WS-P</w:t>
          </w:r>
          <w:r>
            <w:rPr>
              <w:rFonts w:ascii="Nokia Pure Headline" w:hAnsi="Nokia Pure Headline"/>
            </w:rPr>
            <w:t>.</w:t>
          </w:r>
        </w:p>
      </w:sdtContent>
    </w:sdt>
    <w:tbl>
      <w:tblPr>
        <w:tblpPr w:leftFromText="181" w:rightFromText="181" w:vertAnchor="page" w:tblpY="5300"/>
        <w:tblW w:w="8856" w:type="dxa"/>
        <w:tblCellMar>
          <w:left w:w="0" w:type="dxa"/>
          <w:right w:w="0" w:type="dxa"/>
        </w:tblCellMar>
        <w:tblLook w:val="04A0" w:firstRow="1" w:lastRow="0" w:firstColumn="1" w:lastColumn="0" w:noHBand="0" w:noVBand="1"/>
      </w:tblPr>
      <w:tblGrid>
        <w:gridCol w:w="3511"/>
        <w:gridCol w:w="5837"/>
        <w:gridCol w:w="6"/>
        <w:gridCol w:w="6"/>
      </w:tblGrid>
      <w:tr w:rsidRPr="007C411B" w:rsidR="000D5C23" w:rsidTr="041D9DBD" w14:paraId="672A6659" w14:textId="77777777">
        <w:trPr>
          <w:trHeight w:val="394"/>
        </w:trPr>
        <w:tc>
          <w:tcPr>
            <w:tcW w:w="8851" w:type="dxa"/>
            <w:gridSpan w:val="3"/>
            <w:tcBorders>
              <w:bottom w:val="single" w:color="001135" w:themeColor="text2" w:sz="4" w:space="0"/>
            </w:tcBorders>
            <w:shd w:val="clear" w:color="auto" w:fill="auto"/>
            <w:tcMar/>
            <w:vAlign w:val="center"/>
          </w:tcPr>
          <w:p w:rsidRPr="007C411B" w:rsidR="005D1284" w:rsidP="000D5C23" w:rsidRDefault="005D1284" w14:paraId="0A37501D" w14:textId="77777777">
            <w:pPr>
              <w:spacing w:line="240" w:lineRule="auto"/>
              <w:rPr>
                <w:rFonts w:ascii="Nokia Pure Headline" w:hAnsi="Nokia Pure Headline"/>
              </w:rPr>
            </w:pPr>
          </w:p>
        </w:tc>
        <w:tc>
          <w:tcPr>
            <w:tcW w:w="5" w:type="dxa"/>
            <w:tcBorders>
              <w:bottom w:val="single" w:color="001135" w:themeColor="text2" w:sz="4" w:space="0"/>
            </w:tcBorders>
            <w:shd w:val="clear" w:color="auto" w:fill="auto"/>
            <w:tcMar/>
            <w:vAlign w:val="center"/>
          </w:tcPr>
          <w:p w:rsidRPr="007C411B" w:rsidR="005D1284" w:rsidP="000D5C23" w:rsidRDefault="005D1284" w14:paraId="5DAB6C7B" w14:textId="77777777">
            <w:pPr>
              <w:spacing w:line="240" w:lineRule="auto"/>
              <w:rPr>
                <w:rFonts w:ascii="Nokia Pure Headline" w:hAnsi="Nokia Pure Headline"/>
              </w:rPr>
            </w:pPr>
          </w:p>
        </w:tc>
      </w:tr>
      <w:tr w:rsidRPr="007B00D0" w:rsidR="000D5C23" w:rsidTr="041D9DBD" w14:paraId="7932901A" w14:textId="77777777">
        <w:trPr>
          <w:gridAfter w:val="2"/>
          <w:wAfter w:w="12" w:type="dxa"/>
          <w:trHeight w:val="310"/>
        </w:trPr>
        <w:tc>
          <w:tcPr>
            <w:tcW w:w="2871" w:type="dxa"/>
            <w:tcBorders>
              <w:top w:val="single" w:color="4D5766" w:themeColor="background2" w:sz="4" w:space="0"/>
            </w:tcBorders>
            <w:shd w:val="clear" w:color="auto" w:fill="auto"/>
            <w:tcMar/>
          </w:tcPr>
          <w:p w:rsidRPr="007C411B" w:rsidR="00146ED9" w:rsidP="53DF29DB" w:rsidRDefault="53DF29DB" w14:paraId="1C7DF0E4" w14:textId="77777777">
            <w:pPr>
              <w:spacing w:line="240" w:lineRule="auto"/>
              <w:rPr>
                <w:rFonts w:ascii="Nokia Pure Headline" w:hAnsi="Nokia Pure Headline"/>
                <w:strike/>
              </w:rPr>
            </w:pPr>
            <w:r w:rsidRPr="53DF29DB">
              <w:rPr>
                <w:rFonts w:ascii="Nokia Pure Headline" w:hAnsi="Nokia Pure Headline"/>
              </w:rPr>
              <w:t>Author</w:t>
            </w:r>
          </w:p>
        </w:tc>
        <w:tc>
          <w:tcPr>
            <w:tcW w:w="5973" w:type="dxa"/>
            <w:tcBorders>
              <w:top w:val="single" w:color="4D5766" w:themeColor="background2" w:sz="4" w:space="0"/>
            </w:tcBorders>
            <w:shd w:val="clear" w:color="auto" w:fill="auto"/>
            <w:tcMar/>
          </w:tcPr>
          <w:sdt>
            <w:sdtPr>
              <w:rPr>
                <w:rFonts w:ascii="Nokia Pure Headline" w:hAnsi="Nokia Pure Headline"/>
              </w:rPr>
              <w:alias w:val="Author"/>
              <w:tag w:val=""/>
              <w:id w:val="-1917162727"/>
              <w:placeholder>
                <w:docPart w:val="69F3F19758E645A680AFD85AE51FAE8D"/>
              </w:placeholder>
              <w:dataBinding w:prefixMappings="xmlns:ns0='http://purl.org/dc/elements/1.1/' xmlns:ns1='http://schemas.openxmlformats.org/package/2006/metadata/core-properties' " w:xpath="/ns1:coreProperties[1]/ns0:creator[1]" w:storeItemID="{6C3C8BC8-F283-45AE-878A-BAB7291924A1}"/>
              <w:text/>
            </w:sdtPr>
            <w:sdtEndPr/>
            <w:sdtContent>
              <w:p w:rsidRPr="007B00D0" w:rsidR="000D5C23" w:rsidP="53DF29DB" w:rsidRDefault="00911C5B" w14:paraId="6A95737C" w14:textId="6401CF3E">
                <w:pPr>
                  <w:spacing w:line="240" w:lineRule="auto"/>
                  <w:rPr>
                    <w:rFonts w:ascii="Nokia Pure Headline" w:hAnsi="Nokia Pure Headline"/>
                  </w:rPr>
                </w:pPr>
                <w:r w:rsidRPr="0044780D">
                  <w:rPr>
                    <w:rFonts w:ascii="Nokia Pure Headline" w:hAnsi="Nokia Pure Headline"/>
                  </w:rPr>
                  <w:t>Mohamed Ibrahim M</w:t>
                </w:r>
              </w:p>
            </w:sdtContent>
          </w:sdt>
          <w:p w:rsidRPr="007B00D0" w:rsidR="27E113E4" w:rsidRDefault="27E113E4" w14:paraId="25767460" w14:textId="77777777"/>
        </w:tc>
      </w:tr>
      <w:tr w:rsidRPr="007C411B" w:rsidR="00E83A44" w:rsidTr="041D9DBD" w14:paraId="4F1D5EED" w14:textId="77777777">
        <w:trPr>
          <w:gridAfter w:val="2"/>
          <w:wAfter w:w="12" w:type="dxa"/>
          <w:trHeight w:val="310"/>
        </w:trPr>
        <w:tc>
          <w:tcPr>
            <w:tcW w:w="2871" w:type="dxa"/>
            <w:shd w:val="clear" w:color="auto" w:fill="auto"/>
            <w:tcMar/>
          </w:tcPr>
          <w:p w:rsidRPr="007C411B" w:rsidR="00146ED9" w:rsidP="53DF29DB" w:rsidRDefault="53DF29DB" w14:paraId="073501C5" w14:textId="77777777">
            <w:pPr>
              <w:spacing w:line="240" w:lineRule="auto"/>
              <w:rPr>
                <w:rFonts w:ascii="Nokia Pure Headline" w:hAnsi="Nokia Pure Headline"/>
              </w:rPr>
            </w:pPr>
            <w:r w:rsidRPr="53DF29DB">
              <w:rPr>
                <w:rFonts w:ascii="Nokia Pure Headline" w:hAnsi="Nokia Pure Headline"/>
              </w:rPr>
              <w:t>Contributor</w:t>
            </w:r>
          </w:p>
        </w:tc>
        <w:tc>
          <w:tcPr>
            <w:tcW w:w="5973" w:type="dxa"/>
            <w:shd w:val="clear" w:color="auto" w:fill="auto"/>
            <w:tcMar/>
          </w:tcPr>
          <w:p w:rsidRPr="007C411B" w:rsidR="00146ED9" w:rsidP="000D5C23" w:rsidRDefault="009D76E8" w14:paraId="02EB378F" w14:textId="76CE7E42">
            <w:pPr>
              <w:spacing w:line="240" w:lineRule="auto"/>
              <w:rPr>
                <w:rFonts w:ascii="Nokia Pure Headline" w:hAnsi="Nokia Pure Headline"/>
              </w:rPr>
            </w:pPr>
            <w:r>
              <w:rPr>
                <w:rFonts w:ascii="Nokia Pure Headline" w:hAnsi="Nokia Pure Headline"/>
              </w:rPr>
              <w:t>Dama, Kiran, Harish K, Harish S, Naga</w:t>
            </w:r>
          </w:p>
        </w:tc>
      </w:tr>
      <w:tr w:rsidRPr="007C411B" w:rsidR="00E83A44" w:rsidTr="041D9DBD" w14:paraId="548A5D5C" w14:textId="77777777">
        <w:trPr>
          <w:gridAfter w:val="2"/>
          <w:wAfter w:w="12" w:type="dxa"/>
          <w:trHeight w:val="310"/>
        </w:trPr>
        <w:tc>
          <w:tcPr>
            <w:tcW w:w="2871" w:type="dxa"/>
            <w:shd w:val="clear" w:color="auto" w:fill="auto"/>
            <w:tcMar/>
          </w:tcPr>
          <w:p w:rsidRPr="007C411B" w:rsidR="00146ED9" w:rsidP="53DF29DB" w:rsidRDefault="53DF29DB" w14:paraId="420CF293" w14:textId="77777777">
            <w:pPr>
              <w:spacing w:line="240" w:lineRule="auto"/>
              <w:rPr>
                <w:rFonts w:ascii="Nokia Pure Headline" w:hAnsi="Nokia Pure Headline"/>
              </w:rPr>
            </w:pPr>
            <w:r w:rsidRPr="53DF29DB">
              <w:rPr>
                <w:rFonts w:ascii="Nokia Pure Headline" w:hAnsi="Nokia Pure Headline"/>
              </w:rPr>
              <w:t>Organization</w:t>
            </w:r>
          </w:p>
        </w:tc>
        <w:tc>
          <w:tcPr>
            <w:tcW w:w="5973" w:type="dxa"/>
            <w:shd w:val="clear" w:color="auto" w:fill="auto"/>
            <w:tcMar/>
          </w:tcPr>
          <w:p w:rsidRPr="007C411B" w:rsidR="00146ED9" w:rsidP="53DF29DB" w:rsidRDefault="000F393E" w14:paraId="42C1449F" w14:textId="3047A6B8">
            <w:pPr>
              <w:spacing w:line="240" w:lineRule="auto"/>
              <w:rPr>
                <w:rFonts w:ascii="Nokia Pure Headline" w:hAnsi="Nokia Pure Headline"/>
              </w:rPr>
            </w:pPr>
            <w:r>
              <w:rPr>
                <w:rFonts w:ascii="Nokia Pure Headline" w:hAnsi="Nokia Pure Headline"/>
              </w:rPr>
              <w:t>Nokia</w:t>
            </w:r>
          </w:p>
        </w:tc>
      </w:tr>
      <w:tr w:rsidRPr="007C411B" w:rsidR="000D5C23" w:rsidTr="041D9DBD" w14:paraId="2ED9235F" w14:textId="77777777">
        <w:trPr>
          <w:gridAfter w:val="1"/>
          <w:wAfter w:w="6" w:type="dxa"/>
          <w:trHeight w:val="310"/>
        </w:trPr>
        <w:tc>
          <w:tcPr>
            <w:tcW w:w="8845" w:type="dxa"/>
            <w:gridSpan w:val="2"/>
            <w:tcBorders>
              <w:top w:val="single" w:color="4D5766" w:themeColor="background2" w:sz="4" w:space="0"/>
            </w:tcBorders>
            <w:shd w:val="clear" w:color="auto" w:fill="auto"/>
            <w:tcMar/>
          </w:tcPr>
          <w:p w:rsidRPr="007C411B" w:rsidR="000D5C23" w:rsidRDefault="000D5C23" w14:paraId="6A05A809" w14:textId="77777777">
            <w:pPr>
              <w:rPr>
                <w:rFonts w:ascii="Nokia Pure Headline" w:hAnsi="Nokia Pure Headline"/>
              </w:rPr>
            </w:pPr>
          </w:p>
          <w:p w:rsidRPr="007C411B" w:rsidR="000D5C23" w:rsidRDefault="000D5C23" w14:paraId="5A39BBE3" w14:textId="77777777">
            <w:pPr>
              <w:rPr>
                <w:rFonts w:ascii="Nokia Pure Headline" w:hAnsi="Nokia Pure Headline"/>
              </w:rPr>
            </w:pPr>
          </w:p>
          <w:p w:rsidRPr="007C411B" w:rsidR="000D5C23" w:rsidRDefault="000D5C23" w14:paraId="41C8F396" w14:textId="77777777">
            <w:pPr>
              <w:rPr>
                <w:rFonts w:ascii="Nokia Pure Headline" w:hAnsi="Nokia Pure Headline"/>
              </w:rPr>
            </w:pPr>
          </w:p>
          <w:p w:rsidRPr="007C411B" w:rsidR="000D5C23" w:rsidRDefault="000D5C23" w14:paraId="72A3D3EC" w14:textId="77777777">
            <w:pPr>
              <w:rPr>
                <w:rFonts w:ascii="Nokia Pure Headline" w:hAnsi="Nokia Pure Headline"/>
              </w:rPr>
            </w:pPr>
          </w:p>
          <w:p w:rsidRPr="007C411B" w:rsidR="000D5C23" w:rsidRDefault="000D5C23" w14:paraId="0D0B940D" w14:textId="77777777">
            <w:pPr>
              <w:rPr>
                <w:rFonts w:ascii="Nokia Pure Headline" w:hAnsi="Nokia Pure Headline"/>
              </w:rPr>
            </w:pPr>
          </w:p>
          <w:p w:rsidRPr="007C411B" w:rsidR="000D5C23" w:rsidRDefault="000D5C23" w14:paraId="0E27B00A" w14:textId="77777777">
            <w:pPr>
              <w:rPr>
                <w:rFonts w:ascii="Nokia Pure Headline" w:hAnsi="Nokia Pure Headline"/>
              </w:rPr>
            </w:pPr>
          </w:p>
          <w:p w:rsidRPr="007C411B" w:rsidR="000D5C23" w:rsidRDefault="000D5C23" w14:paraId="60061E4C" w14:textId="77777777">
            <w:pPr>
              <w:rPr>
                <w:rFonts w:ascii="Nokia Pure Headline" w:hAnsi="Nokia Pure Headline"/>
              </w:rPr>
            </w:pPr>
          </w:p>
          <w:p w:rsidRPr="007C411B" w:rsidR="000D5C23" w:rsidRDefault="000D5C23" w14:paraId="44EAFD9C" w14:textId="77777777">
            <w:pPr>
              <w:rPr>
                <w:rFonts w:ascii="Nokia Pure Headline" w:hAnsi="Nokia Pure Headline"/>
              </w:rPr>
            </w:pPr>
          </w:p>
          <w:p w:rsidRPr="007C411B" w:rsidR="000D5C23" w:rsidRDefault="000D5C23" w14:paraId="4B94D5A5" w14:textId="77777777">
            <w:pPr>
              <w:rPr>
                <w:rFonts w:ascii="Nokia Pure Headline" w:hAnsi="Nokia Pure Headline"/>
              </w:rPr>
            </w:pPr>
          </w:p>
          <w:p w:rsidRPr="007C411B" w:rsidR="000D5C23" w:rsidRDefault="000D5C23" w14:paraId="3DEEC669" w14:textId="77777777">
            <w:pPr>
              <w:rPr>
                <w:rFonts w:ascii="Nokia Pure Headline" w:hAnsi="Nokia Pure Headline"/>
              </w:rPr>
            </w:pPr>
          </w:p>
          <w:p w:rsidRPr="007C411B" w:rsidR="000D5C23" w:rsidRDefault="000D5C23" w14:paraId="3656B9AB" w14:textId="77777777">
            <w:pPr>
              <w:rPr>
                <w:rFonts w:ascii="Nokia Pure Headline" w:hAnsi="Nokia Pure Headline"/>
              </w:rPr>
            </w:pPr>
          </w:p>
          <w:p w:rsidRPr="007C411B" w:rsidR="000D5C23" w:rsidRDefault="000D5C23" w14:paraId="45FB0818" w14:textId="77777777">
            <w:pPr>
              <w:rPr>
                <w:rFonts w:ascii="Nokia Pure Headline" w:hAnsi="Nokia Pure Headline"/>
              </w:rPr>
            </w:pPr>
          </w:p>
          <w:p w:rsidRPr="007C411B" w:rsidR="000D5C23" w:rsidRDefault="000D5C23" w14:paraId="049F31CB" w14:textId="77777777">
            <w:pPr>
              <w:rPr>
                <w:rFonts w:ascii="Nokia Pure Headline" w:hAnsi="Nokia Pure Headline"/>
              </w:rPr>
            </w:pPr>
          </w:p>
          <w:p w:rsidRPr="007C411B" w:rsidR="000D5C23" w:rsidRDefault="000D5C23" w14:paraId="53128261" w14:textId="77777777">
            <w:pPr>
              <w:rPr>
                <w:rFonts w:ascii="Nokia Pure Headline" w:hAnsi="Nokia Pure Headline"/>
              </w:rPr>
            </w:pPr>
          </w:p>
          <w:p w:rsidRPr="007C411B" w:rsidR="000D5C23" w:rsidRDefault="000D5C23" w14:paraId="62486C05" w14:textId="77777777">
            <w:pPr>
              <w:rPr>
                <w:rFonts w:ascii="Nokia Pure Headline" w:hAnsi="Nokia Pure Headline"/>
              </w:rPr>
            </w:pPr>
          </w:p>
          <w:p w:rsidRPr="007C411B" w:rsidR="000D5C23" w:rsidRDefault="000D5C23" w14:paraId="4101652C" w14:textId="77777777">
            <w:pPr>
              <w:rPr>
                <w:rFonts w:ascii="Nokia Pure Headline" w:hAnsi="Nokia Pure Headline"/>
              </w:rPr>
            </w:pPr>
          </w:p>
          <w:p w:rsidR="000D5C23" w:rsidRDefault="000D5C23" w14:paraId="4B99056E" w14:textId="114063DB">
            <w:pPr>
              <w:rPr>
                <w:rFonts w:ascii="Nokia Pure Headline" w:hAnsi="Nokia Pure Headline"/>
              </w:rPr>
            </w:pPr>
          </w:p>
          <w:p w:rsidR="00AE7183" w:rsidRDefault="00AE7183" w14:paraId="6E437FB4" w14:textId="2E87109B">
            <w:pPr>
              <w:rPr>
                <w:rFonts w:ascii="Nokia Pure Headline" w:hAnsi="Nokia Pure Headline"/>
              </w:rPr>
            </w:pPr>
          </w:p>
          <w:p w:rsidRPr="007C411B" w:rsidR="00AE7183" w:rsidRDefault="00AE7183" w14:paraId="0E94D9A9" w14:textId="77777777">
            <w:pPr>
              <w:rPr>
                <w:rFonts w:ascii="Nokia Pure Headline" w:hAnsi="Nokia Pure Headline"/>
              </w:rPr>
            </w:pPr>
          </w:p>
          <w:p w:rsidRPr="007C411B" w:rsidR="000D5C23" w:rsidRDefault="000D5C23" w14:paraId="1299C43A" w14:textId="77777777">
            <w:pPr>
              <w:rPr>
                <w:rFonts w:ascii="Nokia Pure Headline" w:hAnsi="Nokia Pure Headline"/>
              </w:rPr>
            </w:pPr>
          </w:p>
          <w:p w:rsidRPr="007C411B" w:rsidR="000D5C23" w:rsidRDefault="000D5C23" w14:paraId="4DDBEF00" w14:textId="77777777">
            <w:pPr>
              <w:rPr>
                <w:rFonts w:ascii="Nokia Pure Headline" w:hAnsi="Nokia Pure Headline"/>
              </w:rPr>
            </w:pPr>
          </w:p>
          <w:tbl>
            <w:tblPr>
              <w:tblpPr w:leftFromText="181" w:rightFromText="181" w:vertAnchor="text" w:tblpY="1"/>
              <w:tblOverlap w:val="never"/>
              <w:tblW w:w="10113" w:type="dxa"/>
              <w:tblCellMar>
                <w:left w:w="0" w:type="dxa"/>
                <w:right w:w="0" w:type="dxa"/>
              </w:tblCellMar>
              <w:tblLook w:val="04A0" w:firstRow="1" w:lastRow="0" w:firstColumn="1" w:lastColumn="0" w:noHBand="0" w:noVBand="1"/>
            </w:tblPr>
            <w:tblGrid>
              <w:gridCol w:w="10113"/>
            </w:tblGrid>
            <w:tr w:rsidRPr="007C411B" w:rsidR="00236319" w:rsidTr="041D9DBD" w14:paraId="71B69C0C" w14:textId="77777777">
              <w:trPr>
                <w:trHeight w:val="640"/>
              </w:trPr>
              <w:tc>
                <w:tcPr>
                  <w:tcW w:w="10113" w:type="dxa"/>
                  <w:shd w:val="clear" w:color="auto" w:fill="auto"/>
                  <w:tcMar/>
                  <w:vAlign w:val="bottom"/>
                </w:tcPr>
                <w:p w:rsidRPr="000662C1" w:rsidR="00E410AB" w:rsidP="53DF29DB" w:rsidRDefault="53DF29DB" w14:paraId="1D04DBE0" w14:textId="77777777">
                  <w:pPr>
                    <w:spacing w:before="120" w:line="240" w:lineRule="auto"/>
                    <w:rPr>
                      <w:rFonts w:ascii="Nokia Pure Headline" w:hAnsi="Nokia Pure Headline"/>
                      <w:b/>
                      <w:bCs/>
                      <w:sz w:val="28"/>
                      <w:szCs w:val="28"/>
                    </w:rPr>
                  </w:pPr>
                  <w:r w:rsidRPr="53DF29DB">
                    <w:rPr>
                      <w:rFonts w:ascii="Nokia Pure Headline" w:hAnsi="Nokia Pure Headline"/>
                      <w:b/>
                      <w:bCs/>
                      <w:sz w:val="28"/>
                      <w:szCs w:val="28"/>
                    </w:rPr>
                    <w:t>Change History</w:t>
                  </w:r>
                </w:p>
                <w:tbl>
                  <w:tblPr>
                    <w:tblW w:w="0" w:type="auto"/>
                    <w:tblInd w:w="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925"/>
                    <w:gridCol w:w="1417"/>
                    <w:gridCol w:w="1667"/>
                    <w:gridCol w:w="4803"/>
                  </w:tblGrid>
                  <w:tr w:rsidRPr="00B23977" w:rsidR="00B23977" w:rsidTr="041D9DBD" w14:paraId="1104B52B" w14:textId="77777777">
                    <w:trPr>
                      <w:trHeight w:val="83"/>
                    </w:trPr>
                    <w:tc>
                      <w:tcPr>
                        <w:tcW w:w="925" w:type="dxa"/>
                        <w:shd w:val="clear" w:color="auto" w:fill="auto"/>
                        <w:tcMar/>
                      </w:tcPr>
                      <w:p w:rsidRPr="00B23977" w:rsidR="000D5C23" w:rsidP="008E2C78" w:rsidRDefault="53DF29DB" w14:paraId="6B814A1E" w14:textId="77777777">
                        <w:pPr>
                          <w:framePr w:hSpace="181" w:wrap="around" w:hAnchor="text" w:vAnchor="page" w:y="5300"/>
                          <w:spacing w:before="120" w:line="240" w:lineRule="auto"/>
                          <w:jc w:val="center"/>
                          <w:rPr>
                            <w:rFonts w:ascii="Nokia Pure Headline" w:hAnsi="Nokia Pure Headline"/>
                            <w:b/>
                            <w:bCs/>
                            <w:sz w:val="20"/>
                            <w:szCs w:val="20"/>
                          </w:rPr>
                        </w:pPr>
                        <w:r w:rsidRPr="53DF29DB">
                          <w:rPr>
                            <w:rFonts w:ascii="Nokia Pure Headline" w:hAnsi="Nokia Pure Headline"/>
                            <w:b/>
                            <w:bCs/>
                            <w:sz w:val="20"/>
                            <w:szCs w:val="20"/>
                          </w:rPr>
                          <w:t>Version</w:t>
                        </w:r>
                      </w:p>
                    </w:tc>
                    <w:tc>
                      <w:tcPr>
                        <w:tcW w:w="1417" w:type="dxa"/>
                        <w:shd w:val="clear" w:color="auto" w:fill="auto"/>
                        <w:tcMar/>
                      </w:tcPr>
                      <w:p w:rsidRPr="00B23977" w:rsidR="000D5C23" w:rsidP="008E2C78" w:rsidRDefault="53DF29DB" w14:paraId="491072FA" w14:textId="77777777">
                        <w:pPr>
                          <w:framePr w:hSpace="181" w:wrap="around" w:hAnchor="text" w:vAnchor="page" w:y="5300"/>
                          <w:spacing w:before="120" w:line="240" w:lineRule="auto"/>
                          <w:jc w:val="center"/>
                          <w:rPr>
                            <w:rFonts w:ascii="Nokia Pure Headline" w:hAnsi="Nokia Pure Headline"/>
                            <w:b/>
                            <w:bCs/>
                            <w:sz w:val="20"/>
                            <w:szCs w:val="20"/>
                          </w:rPr>
                        </w:pPr>
                        <w:r w:rsidRPr="53DF29DB">
                          <w:rPr>
                            <w:rFonts w:ascii="Nokia Pure Headline" w:hAnsi="Nokia Pure Headline"/>
                            <w:b/>
                            <w:bCs/>
                            <w:sz w:val="20"/>
                            <w:szCs w:val="20"/>
                          </w:rPr>
                          <w:t>Date</w:t>
                        </w:r>
                      </w:p>
                    </w:tc>
                    <w:tc>
                      <w:tcPr>
                        <w:tcW w:w="1667" w:type="dxa"/>
                        <w:shd w:val="clear" w:color="auto" w:fill="auto"/>
                        <w:tcMar/>
                      </w:tcPr>
                      <w:p w:rsidRPr="00B23977" w:rsidR="000D5C23" w:rsidP="008E2C78" w:rsidRDefault="53DF29DB" w14:paraId="41C3E7DB" w14:textId="77777777">
                        <w:pPr>
                          <w:framePr w:hSpace="181" w:wrap="around" w:hAnchor="text" w:vAnchor="page" w:y="5300"/>
                          <w:spacing w:before="120" w:line="240" w:lineRule="auto"/>
                          <w:jc w:val="center"/>
                          <w:rPr>
                            <w:rFonts w:ascii="Nokia Pure Headline" w:hAnsi="Nokia Pure Headline"/>
                            <w:b/>
                            <w:bCs/>
                            <w:sz w:val="20"/>
                            <w:szCs w:val="20"/>
                          </w:rPr>
                        </w:pPr>
                        <w:r w:rsidRPr="53DF29DB">
                          <w:rPr>
                            <w:rFonts w:ascii="Nokia Pure Headline" w:hAnsi="Nokia Pure Headline"/>
                            <w:b/>
                            <w:bCs/>
                            <w:sz w:val="20"/>
                            <w:szCs w:val="20"/>
                          </w:rPr>
                          <w:t>Author</w:t>
                        </w:r>
                      </w:p>
                    </w:tc>
                    <w:tc>
                      <w:tcPr>
                        <w:tcW w:w="4803" w:type="dxa"/>
                        <w:shd w:val="clear" w:color="auto" w:fill="auto"/>
                        <w:tcMar/>
                      </w:tcPr>
                      <w:p w:rsidRPr="00B23977" w:rsidR="000D5C23" w:rsidP="008E2C78" w:rsidRDefault="53DF29DB" w14:paraId="02AB4410" w14:textId="77777777">
                        <w:pPr>
                          <w:framePr w:hSpace="181" w:wrap="around" w:hAnchor="text" w:vAnchor="page" w:y="5300"/>
                          <w:spacing w:before="120" w:line="240" w:lineRule="auto"/>
                          <w:jc w:val="center"/>
                          <w:rPr>
                            <w:rFonts w:ascii="Nokia Pure Headline" w:hAnsi="Nokia Pure Headline"/>
                            <w:b/>
                            <w:bCs/>
                            <w:sz w:val="20"/>
                            <w:szCs w:val="20"/>
                          </w:rPr>
                        </w:pPr>
                        <w:r w:rsidRPr="53DF29DB">
                          <w:rPr>
                            <w:rFonts w:ascii="Nokia Pure Headline" w:hAnsi="Nokia Pure Headline"/>
                            <w:b/>
                            <w:bCs/>
                            <w:sz w:val="20"/>
                            <w:szCs w:val="20"/>
                          </w:rPr>
                          <w:t>Description of changes</w:t>
                        </w:r>
                      </w:p>
                    </w:tc>
                  </w:tr>
                  <w:tr w:rsidRPr="00B23977" w:rsidR="007B00D0" w:rsidTr="041D9DBD" w14:paraId="206CD79A" w14:textId="77777777">
                    <w:trPr>
                      <w:trHeight w:val="135"/>
                    </w:trPr>
                    <w:tc>
                      <w:tcPr>
                        <w:tcW w:w="925" w:type="dxa"/>
                        <w:shd w:val="clear" w:color="auto" w:fill="auto"/>
                        <w:tcMar/>
                      </w:tcPr>
                      <w:p w:rsidRPr="00B23977" w:rsidR="007B00D0" w:rsidP="008E2C78" w:rsidRDefault="007B00D0" w14:paraId="6F54A5A7" w14:textId="760FD9EB">
                        <w:pPr>
                          <w:framePr w:hSpace="181" w:wrap="around" w:hAnchor="text" w:vAnchor="page" w:y="5300"/>
                          <w:spacing w:before="120" w:line="240" w:lineRule="auto"/>
                          <w:rPr>
                            <w:rFonts w:ascii="Nokia Pure Headline" w:hAnsi="Nokia Pure Headline"/>
                            <w:sz w:val="20"/>
                            <w:szCs w:val="20"/>
                          </w:rPr>
                        </w:pPr>
                        <w:r>
                          <w:rPr>
                            <w:rFonts w:ascii="Nokia Pure Headline" w:hAnsi="Nokia Pure Headline"/>
                            <w:sz w:val="20"/>
                            <w:szCs w:val="20"/>
                          </w:rPr>
                          <w:t>1</w:t>
                        </w:r>
                        <w:r w:rsidR="007F60F8">
                          <w:rPr>
                            <w:rFonts w:ascii="Nokia Pure Headline" w:hAnsi="Nokia Pure Headline"/>
                            <w:sz w:val="20"/>
                            <w:szCs w:val="20"/>
                          </w:rPr>
                          <w:t>.0</w:t>
                        </w:r>
                      </w:p>
                    </w:tc>
                    <w:tc>
                      <w:tcPr>
                        <w:tcW w:w="1417" w:type="dxa"/>
                        <w:shd w:val="clear" w:color="auto" w:fill="auto"/>
                        <w:tcMar/>
                      </w:tcPr>
                      <w:p w:rsidRPr="00B23977" w:rsidR="007B00D0" w:rsidP="008E2C78" w:rsidRDefault="00CB59A0" w14:paraId="6714A65E" w14:textId="6E0E322D">
                        <w:pPr>
                          <w:framePr w:hSpace="181" w:wrap="around" w:hAnchor="text" w:vAnchor="page" w:y="5300"/>
                          <w:spacing w:before="120" w:line="240" w:lineRule="auto"/>
                          <w:rPr>
                            <w:rFonts w:ascii="Nokia Pure Headline" w:hAnsi="Nokia Pure Headline"/>
                            <w:sz w:val="20"/>
                            <w:szCs w:val="20"/>
                          </w:rPr>
                        </w:pPr>
                        <w:r>
                          <w:rPr>
                            <w:rFonts w:ascii="Nokia Pure Headline" w:hAnsi="Nokia Pure Headline"/>
                            <w:sz w:val="20"/>
                            <w:szCs w:val="20"/>
                          </w:rPr>
                          <w:t>11/11/2022</w:t>
                        </w:r>
                      </w:p>
                    </w:tc>
                    <w:tc>
                      <w:tcPr>
                        <w:tcW w:w="1667" w:type="dxa"/>
                        <w:shd w:val="clear" w:color="auto" w:fill="auto"/>
                        <w:tcMar/>
                      </w:tcPr>
                      <w:p w:rsidRPr="00B23977" w:rsidR="007B00D0" w:rsidP="008E2C78" w:rsidRDefault="00FE128F" w14:paraId="60FD6545" w14:textId="7CB54C21">
                        <w:pPr>
                          <w:framePr w:hSpace="181" w:wrap="around" w:hAnchor="text" w:vAnchor="page" w:y="5300"/>
                          <w:spacing w:before="120" w:line="240" w:lineRule="auto"/>
                          <w:rPr>
                            <w:rFonts w:ascii="Nokia Pure Headline" w:hAnsi="Nokia Pure Headline"/>
                            <w:sz w:val="20"/>
                            <w:szCs w:val="20"/>
                          </w:rPr>
                        </w:pPr>
                        <w:r>
                          <w:rPr>
                            <w:rFonts w:ascii="Nokia Pure Headline" w:hAnsi="Nokia Pure Headline"/>
                            <w:sz w:val="20"/>
                            <w:szCs w:val="20"/>
                          </w:rPr>
                          <w:t>Mohamed Ibrahim</w:t>
                        </w:r>
                      </w:p>
                    </w:tc>
                    <w:tc>
                      <w:tcPr>
                        <w:tcW w:w="4803" w:type="dxa"/>
                        <w:shd w:val="clear" w:color="auto" w:fill="auto"/>
                        <w:tcMar/>
                      </w:tcPr>
                      <w:p w:rsidRPr="00B23977" w:rsidR="007B00D0" w:rsidP="008E2C78" w:rsidRDefault="00AB2B7F" w14:paraId="3461D779" w14:textId="443CA94B">
                        <w:pPr>
                          <w:framePr w:hSpace="181" w:wrap="around" w:hAnchor="text" w:vAnchor="page" w:y="5300"/>
                          <w:spacing w:before="120" w:line="240" w:lineRule="auto"/>
                          <w:rPr>
                            <w:rFonts w:ascii="Nokia Pure Headline" w:hAnsi="Nokia Pure Headline"/>
                            <w:sz w:val="20"/>
                            <w:szCs w:val="20"/>
                          </w:rPr>
                        </w:pPr>
                        <w:r>
                          <w:rPr>
                            <w:rFonts w:ascii="Nokia Pure Headline" w:hAnsi="Nokia Pure Headline"/>
                            <w:sz w:val="20"/>
                            <w:szCs w:val="20"/>
                          </w:rPr>
                          <w:t>Initial Draft (Feature Overview, Design Overview, User Interface Design, Rest Interface, Test Strategy, Open Issues)</w:t>
                        </w:r>
                      </w:p>
                    </w:tc>
                  </w:tr>
                  <w:tr w:rsidRPr="00B23977" w:rsidR="007B00D0" w:rsidTr="041D9DBD" w14:paraId="3CF2D8B6" w14:textId="77777777">
                    <w:trPr>
                      <w:trHeight w:val="139"/>
                    </w:trPr>
                    <w:tc>
                      <w:tcPr>
                        <w:tcW w:w="925" w:type="dxa"/>
                        <w:shd w:val="clear" w:color="auto" w:fill="auto"/>
                        <w:tcMar/>
                      </w:tcPr>
                      <w:p w:rsidRPr="00B23977" w:rsidR="007B00D0" w:rsidP="5FF476C0" w:rsidRDefault="003338B1" w14:paraId="0FB78278" w14:textId="184F60DD">
                        <w:pPr>
                          <w:framePr w:hSpace="181" w:wrap="around" w:hAnchor="text" w:vAnchor="page" w:y="5300"/>
                          <w:spacing w:before="120" w:line="240" w:lineRule="auto"/>
                          <w:rPr>
                            <w:rFonts w:ascii="Nokia Pure Headline" w:hAnsi="Nokia Pure Headline"/>
                            <w:sz w:val="20"/>
                            <w:szCs w:val="20"/>
                          </w:rPr>
                        </w:pPr>
                        <w:r w:rsidRPr="5FF476C0" w:rsidR="003338B1">
                          <w:rPr>
                            <w:rFonts w:ascii="Nokia Pure Headline" w:hAnsi="Nokia Pure Headline"/>
                            <w:sz w:val="20"/>
                            <w:szCs w:val="20"/>
                          </w:rPr>
                          <w:t>2.0</w:t>
                        </w:r>
                      </w:p>
                    </w:tc>
                    <w:tc>
                      <w:tcPr>
                        <w:tcW w:w="1417" w:type="dxa"/>
                        <w:shd w:val="clear" w:color="auto" w:fill="auto"/>
                        <w:tcMar/>
                      </w:tcPr>
                      <w:p w:rsidRPr="00B23977" w:rsidR="007B00D0" w:rsidP="5FF476C0" w:rsidRDefault="003338B1" w14:paraId="1FC39945" w14:textId="396E4A4D">
                        <w:pPr>
                          <w:framePr w:hSpace="181" w:wrap="around" w:hAnchor="text" w:vAnchor="page" w:y="5300"/>
                          <w:spacing w:before="120" w:line="240" w:lineRule="auto"/>
                          <w:rPr>
                            <w:rFonts w:ascii="Nokia Pure Headline" w:hAnsi="Nokia Pure Headline"/>
                            <w:sz w:val="20"/>
                            <w:szCs w:val="20"/>
                          </w:rPr>
                        </w:pPr>
                        <w:r w:rsidRPr="5FF476C0" w:rsidR="003338B1">
                          <w:rPr>
                            <w:rFonts w:ascii="Nokia Pure Headline" w:hAnsi="Nokia Pure Headline"/>
                            <w:sz w:val="20"/>
                            <w:szCs w:val="20"/>
                          </w:rPr>
                          <w:t>23/11/2022</w:t>
                        </w:r>
                      </w:p>
                    </w:tc>
                    <w:tc>
                      <w:tcPr>
                        <w:tcW w:w="1667" w:type="dxa"/>
                        <w:shd w:val="clear" w:color="auto" w:fill="auto"/>
                        <w:tcMar/>
                      </w:tcPr>
                      <w:p w:rsidRPr="00B23977" w:rsidR="007B00D0" w:rsidP="5FF476C0" w:rsidRDefault="003338B1" w14:paraId="0562CB0E" w14:textId="33B945A0">
                        <w:pPr>
                          <w:framePr w:hSpace="181" w:wrap="around" w:hAnchor="text" w:vAnchor="page" w:y="5300"/>
                          <w:spacing w:before="120" w:line="240" w:lineRule="auto"/>
                          <w:rPr>
                            <w:rFonts w:ascii="Nokia Pure Headline" w:hAnsi="Nokia Pure Headline"/>
                            <w:sz w:val="20"/>
                            <w:szCs w:val="20"/>
                          </w:rPr>
                        </w:pPr>
                        <w:r w:rsidRPr="5FF476C0" w:rsidR="003338B1">
                          <w:rPr>
                            <w:rFonts w:ascii="Nokia Pure Headline" w:hAnsi="Nokia Pure Headline"/>
                            <w:sz w:val="20"/>
                            <w:szCs w:val="20"/>
                          </w:rPr>
                          <w:t>Mohamed Ibrahim</w:t>
                        </w:r>
                      </w:p>
                    </w:tc>
                    <w:tc>
                      <w:tcPr>
                        <w:tcW w:w="4803" w:type="dxa"/>
                        <w:shd w:val="clear" w:color="auto" w:fill="auto"/>
                        <w:tcMar/>
                      </w:tcPr>
                      <w:p w:rsidRPr="00B23977" w:rsidR="007B00D0" w:rsidP="5FF476C0" w:rsidRDefault="003338B1" w14:paraId="34CE0A41" w14:textId="7E29351B">
                        <w:pPr>
                          <w:framePr w:hSpace="181" w:wrap="around" w:hAnchor="text" w:vAnchor="page" w:y="5300"/>
                          <w:spacing w:before="120" w:line="240" w:lineRule="auto"/>
                          <w:rPr>
                            <w:rFonts w:ascii="Nokia Pure Headline" w:hAnsi="Nokia Pure Headline"/>
                            <w:sz w:val="20"/>
                            <w:szCs w:val="20"/>
                          </w:rPr>
                        </w:pPr>
                        <w:r w:rsidRPr="5FF476C0" w:rsidR="003338B1">
                          <w:rPr>
                            <w:rFonts w:ascii="Nokia Pure Headline" w:hAnsi="Nokia Pure Headline"/>
                            <w:sz w:val="20"/>
                            <w:szCs w:val="20"/>
                          </w:rPr>
                          <w:t>Review comments addressed</w:t>
                        </w:r>
                        <w:r w:rsidRPr="5FF476C0" w:rsidR="005F0C79">
                          <w:rPr>
                            <w:rFonts w:ascii="Nokia Pure Headline" w:hAnsi="Nokia Pure Headline"/>
                            <w:sz w:val="20"/>
                            <w:szCs w:val="20"/>
                          </w:rPr>
                          <w:t xml:space="preserve"> (Feature Overview, Design Overview, Test Strategy)</w:t>
                        </w:r>
                      </w:p>
                    </w:tc>
                  </w:tr>
                  <w:tr w:rsidR="007B00D0" w:rsidTr="041D9DBD" w14:paraId="39ED7406" w14:textId="77777777">
                    <w:trPr>
                      <w:trHeight w:val="139"/>
                    </w:trPr>
                    <w:tc>
                      <w:tcPr>
                        <w:tcW w:w="925" w:type="dxa"/>
                        <w:shd w:val="clear" w:color="auto" w:fill="auto"/>
                        <w:tcMar/>
                      </w:tcPr>
                      <w:p w:rsidR="007B00D0" w:rsidP="5FF476C0" w:rsidRDefault="45E14770" w14:paraId="1E0DAC98" w14:textId="197FB0A4">
                        <w:pPr>
                          <w:framePr w:hSpace="181" w:wrap="around" w:hAnchor="text" w:vAnchor="page" w:y="5300"/>
                          <w:rPr>
                            <w:rFonts w:ascii="Nokia Pure Headline" w:hAnsi="Nokia Pure Headline"/>
                            <w:sz w:val="20"/>
                            <w:szCs w:val="20"/>
                            <w:highlight w:val="yellow"/>
                          </w:rPr>
                        </w:pPr>
                        <w:r w:rsidRPr="5FF476C0" w:rsidR="50E99B7F">
                          <w:rPr>
                            <w:rFonts w:ascii="Nokia Pure Headline" w:hAnsi="Nokia Pure Headline"/>
                            <w:sz w:val="20"/>
                            <w:szCs w:val="20"/>
                            <w:highlight w:val="yellow"/>
                          </w:rPr>
                          <w:t>3.0</w:t>
                        </w:r>
                      </w:p>
                    </w:tc>
                    <w:tc>
                      <w:tcPr>
                        <w:tcW w:w="1417" w:type="dxa"/>
                        <w:shd w:val="clear" w:color="auto" w:fill="auto"/>
                        <w:tcMar/>
                      </w:tcPr>
                      <w:p w:rsidR="007B00D0" w:rsidP="5FF476C0" w:rsidRDefault="007B00D0" w14:paraId="06CBF74B" w14:textId="749CBD1F">
                        <w:pPr>
                          <w:framePr w:hSpace="181" w:wrap="around" w:hAnchor="text" w:vAnchor="page" w:y="5300"/>
                          <w:rPr>
                            <w:rFonts w:ascii="Nokia Pure Headline" w:hAnsi="Nokia Pure Headline"/>
                            <w:sz w:val="20"/>
                            <w:szCs w:val="20"/>
                            <w:highlight w:val="yellow"/>
                          </w:rPr>
                        </w:pPr>
                        <w:r w:rsidRPr="5FF476C0" w:rsidR="021CAECC">
                          <w:rPr>
                            <w:rFonts w:ascii="Nokia Pure Headline" w:hAnsi="Nokia Pure Headline"/>
                            <w:sz w:val="20"/>
                            <w:szCs w:val="20"/>
                            <w:highlight w:val="yellow"/>
                          </w:rPr>
                          <w:t>2/12/2022</w:t>
                        </w:r>
                      </w:p>
                    </w:tc>
                    <w:tc>
                      <w:tcPr>
                        <w:tcW w:w="1667" w:type="dxa"/>
                        <w:shd w:val="clear" w:color="auto" w:fill="auto"/>
                        <w:tcMar/>
                      </w:tcPr>
                      <w:p w:rsidR="007B00D0" w:rsidP="5FF476C0" w:rsidRDefault="007B00D0" w14:paraId="575DC3CF" w14:textId="6D21C977">
                        <w:pPr>
                          <w:framePr w:hSpace="181" w:wrap="around" w:hAnchor="text" w:vAnchor="page" w:y="5300"/>
                          <w:rPr>
                            <w:rFonts w:ascii="Nokia Pure Headline" w:hAnsi="Nokia Pure Headline"/>
                            <w:sz w:val="20"/>
                            <w:szCs w:val="20"/>
                            <w:highlight w:val="yellow"/>
                          </w:rPr>
                        </w:pPr>
                        <w:r w:rsidRPr="5FF476C0" w:rsidR="021CAECC">
                          <w:rPr>
                            <w:rFonts w:ascii="Nokia Pure Headline" w:hAnsi="Nokia Pure Headline"/>
                            <w:sz w:val="20"/>
                            <w:szCs w:val="20"/>
                            <w:highlight w:val="yellow"/>
                          </w:rPr>
                          <w:t>Mohamed Ibrahim</w:t>
                        </w:r>
                      </w:p>
                    </w:tc>
                    <w:tc>
                      <w:tcPr>
                        <w:tcW w:w="4803" w:type="dxa"/>
                        <w:shd w:val="clear" w:color="auto" w:fill="auto"/>
                        <w:tcMar/>
                      </w:tcPr>
                      <w:p w:rsidR="007B00D0" w:rsidP="5FF476C0" w:rsidRDefault="007B00D0" w14:paraId="1E070B51" w14:textId="7CF7CB00">
                        <w:pPr>
                          <w:framePr w:hSpace="181" w:wrap="around" w:hAnchor="text" w:vAnchor="page" w:y="5300"/>
                          <w:rPr>
                            <w:rFonts w:ascii="Nokia Pure Headline" w:hAnsi="Nokia Pure Headline"/>
                            <w:sz w:val="20"/>
                            <w:szCs w:val="20"/>
                            <w:highlight w:val="yellow"/>
                          </w:rPr>
                        </w:pPr>
                        <w:r w:rsidRPr="5FF476C0" w:rsidR="021CAECC">
                          <w:rPr>
                            <w:rFonts w:ascii="Nokia Pure Headline" w:hAnsi="Nokia Pure Headline"/>
                            <w:sz w:val="20"/>
                            <w:szCs w:val="20"/>
                            <w:highlight w:val="yellow"/>
                          </w:rPr>
                          <w:t>Addressed SE review comments</w:t>
                        </w:r>
                      </w:p>
                    </w:tc>
                  </w:tr>
                  <w:tr w:rsidR="007B00D0" w:rsidTr="041D9DBD" w14:paraId="43151229" w14:textId="77777777">
                    <w:trPr>
                      <w:trHeight w:val="139"/>
                    </w:trPr>
                    <w:tc>
                      <w:tcPr>
                        <w:tcW w:w="925" w:type="dxa"/>
                        <w:shd w:val="clear" w:color="auto" w:fill="auto"/>
                        <w:tcMar/>
                      </w:tcPr>
                      <w:p w:rsidR="007B00D0" w:rsidP="008E2C78" w:rsidRDefault="007B00D0" w14:paraId="5A74D045" w14:textId="710388F1">
                        <w:pPr>
                          <w:framePr w:hSpace="181" w:wrap="around" w:hAnchor="text" w:vAnchor="page" w:y="5300"/>
                          <w:rPr>
                            <w:rFonts w:ascii="Nokia Pure Headline" w:hAnsi="Nokia Pure Headline"/>
                            <w:sz w:val="20"/>
                            <w:szCs w:val="20"/>
                          </w:rPr>
                        </w:pPr>
                        <w:r w:rsidRPr="041D9DBD" w:rsidR="585985C2">
                          <w:rPr>
                            <w:rFonts w:ascii="Nokia Pure Headline" w:hAnsi="Nokia Pure Headline"/>
                            <w:sz w:val="20"/>
                            <w:szCs w:val="20"/>
                          </w:rPr>
                          <w:t>4.0</w:t>
                        </w:r>
                      </w:p>
                    </w:tc>
                    <w:tc>
                      <w:tcPr>
                        <w:tcW w:w="1417" w:type="dxa"/>
                        <w:shd w:val="clear" w:color="auto" w:fill="auto"/>
                        <w:tcMar/>
                      </w:tcPr>
                      <w:p w:rsidR="007B00D0" w:rsidP="008E2C78" w:rsidRDefault="007B00D0" w14:paraId="2FEFE8F9" w14:textId="4E85B755">
                        <w:pPr>
                          <w:framePr w:hSpace="181" w:wrap="around" w:hAnchor="text" w:vAnchor="page" w:y="5300"/>
                          <w:rPr>
                            <w:rFonts w:ascii="Nokia Pure Headline" w:hAnsi="Nokia Pure Headline"/>
                            <w:sz w:val="20"/>
                            <w:szCs w:val="20"/>
                          </w:rPr>
                        </w:pPr>
                        <w:r w:rsidRPr="041D9DBD" w:rsidR="585985C2">
                          <w:rPr>
                            <w:rFonts w:ascii="Nokia Pure Headline" w:hAnsi="Nokia Pure Headline"/>
                            <w:sz w:val="20"/>
                            <w:szCs w:val="20"/>
                          </w:rPr>
                          <w:t>29/06/23</w:t>
                        </w:r>
                      </w:p>
                    </w:tc>
                    <w:tc>
                      <w:tcPr>
                        <w:tcW w:w="1667" w:type="dxa"/>
                        <w:shd w:val="clear" w:color="auto" w:fill="auto"/>
                        <w:tcMar/>
                      </w:tcPr>
                      <w:p w:rsidR="007B00D0" w:rsidP="008E2C78" w:rsidRDefault="007B00D0" w14:paraId="14657394" w14:textId="40DFC83B">
                        <w:pPr>
                          <w:framePr w:hSpace="181" w:wrap="around" w:hAnchor="text" w:vAnchor="page" w:y="5300"/>
                          <w:rPr>
                            <w:rFonts w:ascii="Nokia Pure Headline" w:hAnsi="Nokia Pure Headline"/>
                            <w:sz w:val="20"/>
                            <w:szCs w:val="20"/>
                          </w:rPr>
                        </w:pPr>
                        <w:r w:rsidRPr="041D9DBD" w:rsidR="585985C2">
                          <w:rPr>
                            <w:rFonts w:ascii="Nokia Pure Headline" w:hAnsi="Nokia Pure Headline"/>
                            <w:sz w:val="20"/>
                            <w:szCs w:val="20"/>
                          </w:rPr>
                          <w:t>Mohamed Ibrahim</w:t>
                        </w:r>
                      </w:p>
                    </w:tc>
                    <w:tc>
                      <w:tcPr>
                        <w:tcW w:w="4803" w:type="dxa"/>
                        <w:shd w:val="clear" w:color="auto" w:fill="auto"/>
                        <w:tcMar/>
                      </w:tcPr>
                      <w:p w:rsidRPr="00854029" w:rsidR="007B00D0" w:rsidP="041D9DBD" w:rsidRDefault="007B00D0" w14:paraId="740CF27C" w14:textId="072500B4">
                        <w:pPr>
                          <w:framePr w:hSpace="181" w:wrap="around" w:hAnchor="text" w:vAnchor="page" w:y="5300"/>
                          <w:ind w:left="0" w:hanging="0"/>
                          <w:rPr>
                            <w:color w:val="001135" w:themeColor="text2"/>
                            <w:sz w:val="20"/>
                            <w:szCs w:val="20"/>
                          </w:rPr>
                        </w:pPr>
                        <w:r w:rsidRPr="041D9DBD" w:rsidR="585985C2">
                          <w:rPr>
                            <w:color w:val="001135" w:themeColor="text2" w:themeTint="FF" w:themeShade="FF"/>
                            <w:sz w:val="20"/>
                            <w:szCs w:val="20"/>
                          </w:rPr>
                          <w:t>Added new features</w:t>
                        </w:r>
                      </w:p>
                    </w:tc>
                  </w:tr>
                </w:tbl>
                <w:p w:rsidRPr="007C411B" w:rsidR="000D5C23" w:rsidP="000D5C23" w:rsidRDefault="000D5C23" w14:paraId="62EBF3C5" w14:textId="77777777">
                  <w:pPr>
                    <w:spacing w:before="120" w:line="240" w:lineRule="auto"/>
                    <w:rPr>
                      <w:rFonts w:ascii="Nokia Pure Headline" w:hAnsi="Nokia Pure Headline"/>
                      <w:b/>
                    </w:rPr>
                  </w:pPr>
                </w:p>
                <w:p w:rsidRPr="007C411B" w:rsidR="000D5C23" w:rsidP="000D5C23" w:rsidRDefault="000D5C23" w14:paraId="6D98A12B" w14:textId="77777777">
                  <w:pPr>
                    <w:spacing w:before="120" w:line="240" w:lineRule="auto"/>
                    <w:rPr>
                      <w:rFonts w:ascii="Nokia Pure Headline" w:hAnsi="Nokia Pure Headline"/>
                      <w:b/>
                    </w:rPr>
                  </w:pPr>
                </w:p>
                <w:p w:rsidRPr="007C411B" w:rsidR="000D5C23" w:rsidP="000D5C23" w:rsidRDefault="000D5C23" w14:paraId="2946DB82" w14:textId="77777777">
                  <w:pPr>
                    <w:spacing w:before="120" w:line="240" w:lineRule="auto"/>
                    <w:rPr>
                      <w:rFonts w:ascii="Nokia Pure Headline" w:hAnsi="Nokia Pure Headline"/>
                      <w:b/>
                      <w:sz w:val="12"/>
                      <w:szCs w:val="18"/>
                    </w:rPr>
                  </w:pPr>
                </w:p>
              </w:tc>
            </w:tr>
            <w:tr w:rsidRPr="007C411B" w:rsidR="007C411B" w:rsidTr="041D9DBD" w14:paraId="5997CC1D" w14:textId="77777777">
              <w:trPr>
                <w:trHeight w:val="640"/>
              </w:trPr>
              <w:tc>
                <w:tcPr>
                  <w:tcW w:w="10113" w:type="dxa"/>
                  <w:shd w:val="clear" w:color="auto" w:fill="auto"/>
                  <w:tcMar/>
                  <w:vAlign w:val="bottom"/>
                </w:tcPr>
                <w:p w:rsidR="007C411B" w:rsidP="000D5C23" w:rsidRDefault="007C411B" w14:paraId="110FFD37" w14:textId="77777777">
                  <w:pPr>
                    <w:spacing w:before="120" w:line="240" w:lineRule="auto"/>
                    <w:rPr>
                      <w:rFonts w:ascii="Nokia Pure Headline" w:hAnsi="Nokia Pure Headline"/>
                      <w:b/>
                    </w:rPr>
                  </w:pPr>
                </w:p>
                <w:p w:rsidR="00D06C3B" w:rsidP="000D5C23" w:rsidRDefault="00D06C3B" w14:paraId="6B699379" w14:textId="77777777">
                  <w:pPr>
                    <w:spacing w:before="120" w:line="240" w:lineRule="auto"/>
                    <w:rPr>
                      <w:rFonts w:ascii="Nokia Pure Headline" w:hAnsi="Nokia Pure Headline"/>
                      <w:b/>
                    </w:rPr>
                  </w:pPr>
                </w:p>
                <w:p w:rsidR="00D06C3B" w:rsidP="000D5C23" w:rsidRDefault="00D06C3B" w14:paraId="3FE9F23F" w14:textId="77777777">
                  <w:pPr>
                    <w:spacing w:before="120" w:line="240" w:lineRule="auto"/>
                    <w:rPr>
                      <w:rFonts w:ascii="Nokia Pure Headline" w:hAnsi="Nokia Pure Headline"/>
                      <w:b/>
                    </w:rPr>
                  </w:pPr>
                </w:p>
                <w:p w:rsidR="00D06C3B" w:rsidP="000D5C23" w:rsidRDefault="00D06C3B" w14:paraId="1F72F646" w14:textId="77777777">
                  <w:pPr>
                    <w:spacing w:before="120" w:line="240" w:lineRule="auto"/>
                    <w:rPr>
                      <w:rFonts w:ascii="Nokia Pure Headline" w:hAnsi="Nokia Pure Headline"/>
                      <w:b/>
                    </w:rPr>
                  </w:pPr>
                </w:p>
                <w:p w:rsidR="00D06C3B" w:rsidP="000D5C23" w:rsidRDefault="00D06C3B" w14:paraId="08CE6F91" w14:textId="77777777">
                  <w:pPr>
                    <w:spacing w:before="120" w:line="240" w:lineRule="auto"/>
                    <w:rPr>
                      <w:rFonts w:ascii="Nokia Pure Headline" w:hAnsi="Nokia Pure Headline"/>
                      <w:b/>
                    </w:rPr>
                  </w:pPr>
                </w:p>
                <w:p w:rsidR="00D06C3B" w:rsidP="000D5C23" w:rsidRDefault="00D06C3B" w14:paraId="61CDCEAD" w14:textId="77777777">
                  <w:pPr>
                    <w:spacing w:before="120" w:line="240" w:lineRule="auto"/>
                    <w:rPr>
                      <w:rFonts w:ascii="Nokia Pure Headline" w:hAnsi="Nokia Pure Headline"/>
                      <w:b/>
                    </w:rPr>
                  </w:pPr>
                </w:p>
                <w:p w:rsidR="00D06C3B" w:rsidP="000D5C23" w:rsidRDefault="00D06C3B" w14:paraId="6BB9E253" w14:textId="77777777">
                  <w:pPr>
                    <w:spacing w:before="120" w:line="240" w:lineRule="auto"/>
                    <w:rPr>
                      <w:rFonts w:ascii="Nokia Pure Headline" w:hAnsi="Nokia Pure Headline"/>
                      <w:b/>
                    </w:rPr>
                  </w:pPr>
                </w:p>
                <w:p w:rsidR="00D06C3B" w:rsidP="000D5C23" w:rsidRDefault="00D06C3B" w14:paraId="23DE523C" w14:textId="77777777">
                  <w:pPr>
                    <w:spacing w:before="120" w:line="240" w:lineRule="auto"/>
                    <w:rPr>
                      <w:rFonts w:ascii="Nokia Pure Headline" w:hAnsi="Nokia Pure Headline"/>
                      <w:b/>
                    </w:rPr>
                  </w:pPr>
                </w:p>
                <w:p w:rsidR="00D06C3B" w:rsidP="000D5C23" w:rsidRDefault="00D06C3B" w14:paraId="52E56223" w14:textId="77777777">
                  <w:pPr>
                    <w:spacing w:before="120" w:line="240" w:lineRule="auto"/>
                    <w:rPr>
                      <w:rFonts w:ascii="Nokia Pure Headline" w:hAnsi="Nokia Pure Headline"/>
                      <w:b/>
                    </w:rPr>
                  </w:pPr>
                </w:p>
                <w:p w:rsidR="00D06C3B" w:rsidP="000D5C23" w:rsidRDefault="00D06C3B" w14:paraId="07547A01" w14:textId="77777777">
                  <w:pPr>
                    <w:spacing w:before="120" w:line="240" w:lineRule="auto"/>
                    <w:rPr>
                      <w:rFonts w:ascii="Nokia Pure Headline" w:hAnsi="Nokia Pure Headline"/>
                      <w:b/>
                    </w:rPr>
                  </w:pPr>
                </w:p>
                <w:p w:rsidRPr="007C411B" w:rsidR="00D06C3B" w:rsidP="000D5C23" w:rsidRDefault="00D06C3B" w14:paraId="5043CB0F" w14:textId="77777777">
                  <w:pPr>
                    <w:spacing w:before="120" w:line="240" w:lineRule="auto"/>
                    <w:rPr>
                      <w:rFonts w:ascii="Nokia Pure Headline" w:hAnsi="Nokia Pure Headline"/>
                      <w:b/>
                    </w:rPr>
                  </w:pPr>
                </w:p>
              </w:tc>
            </w:tr>
            <w:tr w:rsidRPr="007C411B" w:rsidR="007C411B" w:rsidTr="041D9DBD" w14:paraId="07459315" w14:textId="77777777">
              <w:trPr>
                <w:trHeight w:val="640"/>
              </w:trPr>
              <w:tc>
                <w:tcPr>
                  <w:tcW w:w="10113" w:type="dxa"/>
                  <w:shd w:val="clear" w:color="auto" w:fill="auto"/>
                  <w:tcMar/>
                  <w:vAlign w:val="bottom"/>
                </w:tcPr>
                <w:p w:rsidR="007C411B" w:rsidP="000D5C23" w:rsidRDefault="007C411B" w14:paraId="4B8782D2" w14:textId="77777777">
                  <w:pPr>
                    <w:spacing w:before="120" w:line="240" w:lineRule="auto"/>
                    <w:rPr>
                      <w:rFonts w:ascii="Nokia Pure Headline" w:hAnsi="Nokia Pure Headline"/>
                      <w:b/>
                    </w:rPr>
                  </w:pPr>
                </w:p>
                <w:p w:rsidR="0058257A" w:rsidP="000D5C23" w:rsidRDefault="0058257A" w14:paraId="35A75955" w14:textId="77777777">
                  <w:pPr>
                    <w:spacing w:before="120" w:line="240" w:lineRule="auto"/>
                    <w:rPr>
                      <w:rFonts w:ascii="Nokia Pure Headline" w:hAnsi="Nokia Pure Headline"/>
                      <w:b/>
                    </w:rPr>
                  </w:pPr>
                </w:p>
                <w:p w:rsidR="0058257A" w:rsidP="000D5C23" w:rsidRDefault="0058257A" w14:paraId="53DA6320" w14:textId="77777777">
                  <w:pPr>
                    <w:spacing w:before="120" w:line="240" w:lineRule="auto"/>
                    <w:rPr>
                      <w:rFonts w:ascii="Nokia Pure Headline" w:hAnsi="Nokia Pure Headline"/>
                      <w:b/>
                    </w:rPr>
                  </w:pPr>
                </w:p>
                <w:p w:rsidR="0058257A" w:rsidP="000D5C23" w:rsidRDefault="0058257A" w14:paraId="016B66AD" w14:textId="77777777">
                  <w:pPr>
                    <w:spacing w:before="120" w:line="240" w:lineRule="auto"/>
                    <w:rPr>
                      <w:rFonts w:ascii="Nokia Pure Headline" w:hAnsi="Nokia Pure Headline"/>
                      <w:b/>
                    </w:rPr>
                  </w:pPr>
                </w:p>
                <w:p w:rsidR="0058257A" w:rsidP="000D5C23" w:rsidRDefault="0058257A" w14:paraId="36F26746" w14:textId="77777777">
                  <w:pPr>
                    <w:spacing w:before="120" w:line="240" w:lineRule="auto"/>
                    <w:rPr>
                      <w:rFonts w:ascii="Nokia Pure Headline" w:hAnsi="Nokia Pure Headline"/>
                      <w:b/>
                    </w:rPr>
                  </w:pPr>
                </w:p>
                <w:p w:rsidR="0058257A" w:rsidP="000D5C23" w:rsidRDefault="0058257A" w14:paraId="5A31D15C" w14:textId="77777777">
                  <w:pPr>
                    <w:spacing w:before="120" w:line="240" w:lineRule="auto"/>
                    <w:rPr>
                      <w:rFonts w:ascii="Nokia Pure Headline" w:hAnsi="Nokia Pure Headline"/>
                      <w:b/>
                    </w:rPr>
                  </w:pPr>
                </w:p>
                <w:p w:rsidRPr="007C411B" w:rsidR="0058257A" w:rsidP="000D5C23" w:rsidRDefault="0058257A" w14:paraId="6537F28F" w14:textId="0C70B08D">
                  <w:pPr>
                    <w:spacing w:before="120" w:line="240" w:lineRule="auto"/>
                    <w:rPr>
                      <w:rFonts w:ascii="Nokia Pure Headline" w:hAnsi="Nokia Pure Headline"/>
                      <w:b/>
                    </w:rPr>
                  </w:pPr>
                </w:p>
              </w:tc>
            </w:tr>
            <w:tr w:rsidRPr="007C411B" w:rsidR="007C411B" w:rsidTr="041D9DBD" w14:paraId="4DACB4BB" w14:textId="77777777">
              <w:trPr>
                <w:trHeight w:val="640"/>
              </w:trPr>
              <w:tc>
                <w:tcPr>
                  <w:tcW w:w="10113" w:type="dxa"/>
                  <w:shd w:val="clear" w:color="auto" w:fill="auto"/>
                  <w:tcMar/>
                  <w:vAlign w:val="bottom"/>
                </w:tcPr>
                <w:p w:rsidR="000756EC" w:rsidP="5FF476C0" w:rsidRDefault="53DF29DB" w14:paraId="65E3ACB2" w14:textId="77777777">
                  <w:pPr>
                    <w:pStyle w:val="TOCHeading"/>
                    <w:numPr>
                      <w:numId w:val="0"/>
                    </w:numPr>
                  </w:pPr>
                  <w:r w:rsidR="53DF29DB">
                    <w:rPr/>
                    <w:t>Contents</w:t>
                  </w:r>
                </w:p>
                <w:p w:rsidR="00660FF0" w:rsidP="5FF476C0" w:rsidRDefault="000756EC" w14:paraId="19352FDB" w14:textId="65A59DB0">
                  <w:pPr>
                    <w:pStyle w:val="TOC1"/>
                    <w:tabs>
                      <w:tab w:val="left" w:leader="none" w:pos="435"/>
                      <w:tab w:val="right" w:leader="dot" w:pos="9360"/>
                    </w:tabs>
                    <w:rPr>
                      <w:rStyle w:val="Hyperlink"/>
                      <w:lang w:val="en-IN" w:eastAsia="en-IN"/>
                    </w:rPr>
                  </w:pPr>
                  <w:r>
                    <w:fldChar w:fldCharType="begin"/>
                  </w:r>
                  <w:r>
                    <w:instrText xml:space="preserve">TOC \o "1-3" \h \z \u</w:instrText>
                  </w:r>
                  <w:r>
                    <w:fldChar w:fldCharType="separate"/>
                  </w:r>
                  <w:hyperlink w:anchor="_Toc1876145445">
                    <w:r w:rsidRPr="041D9DBD" w:rsidR="041D9DBD">
                      <w:rPr>
                        <w:rStyle w:val="Hyperlink"/>
                      </w:rPr>
                      <w:t>1</w:t>
                    </w:r>
                    <w:r>
                      <w:tab/>
                    </w:r>
                    <w:r w:rsidRPr="041D9DBD" w:rsidR="041D9DBD">
                      <w:rPr>
                        <w:rStyle w:val="Hyperlink"/>
                      </w:rPr>
                      <w:t>Feature Overview</w:t>
                    </w:r>
                    <w:r>
                      <w:tab/>
                    </w:r>
                    <w:r>
                      <w:fldChar w:fldCharType="begin"/>
                    </w:r>
                    <w:r>
                      <w:instrText xml:space="preserve">PAGEREF _Toc1876145445 \h</w:instrText>
                    </w:r>
                    <w:r>
                      <w:fldChar w:fldCharType="separate"/>
                    </w:r>
                    <w:r w:rsidRPr="041D9DBD" w:rsidR="041D9DBD">
                      <w:rPr>
                        <w:rStyle w:val="Hyperlink"/>
                      </w:rPr>
                      <w:t>4</w:t>
                    </w:r>
                    <w:r>
                      <w:fldChar w:fldCharType="end"/>
                    </w:r>
                  </w:hyperlink>
                </w:p>
                <w:p w:rsidR="00660FF0" w:rsidP="5FF476C0" w:rsidRDefault="00F31AD8" w14:paraId="2879AF44" w14:textId="0382ADFD">
                  <w:pPr>
                    <w:pStyle w:val="TOC2"/>
                    <w:tabs>
                      <w:tab w:val="left" w:leader="none" w:pos="660"/>
                      <w:tab w:val="right" w:leader="dot" w:pos="9360"/>
                    </w:tabs>
                    <w:rPr>
                      <w:rStyle w:val="Hyperlink"/>
                      <w:lang w:val="en-IN" w:eastAsia="en-IN"/>
                    </w:rPr>
                  </w:pPr>
                  <w:hyperlink w:anchor="_Toc707304118">
                    <w:r w:rsidRPr="041D9DBD" w:rsidR="041D9DBD">
                      <w:rPr>
                        <w:rStyle w:val="Hyperlink"/>
                      </w:rPr>
                      <w:t>1.1</w:t>
                    </w:r>
                    <w:r>
                      <w:tab/>
                    </w:r>
                    <w:r w:rsidRPr="041D9DBD" w:rsidR="041D9DBD">
                      <w:rPr>
                        <w:rStyle w:val="Hyperlink"/>
                      </w:rPr>
                      <w:t>Summary</w:t>
                    </w:r>
                    <w:r>
                      <w:tab/>
                    </w:r>
                    <w:r>
                      <w:fldChar w:fldCharType="begin"/>
                    </w:r>
                    <w:r>
                      <w:instrText xml:space="preserve">PAGEREF _Toc707304118 \h</w:instrText>
                    </w:r>
                    <w:r>
                      <w:fldChar w:fldCharType="separate"/>
                    </w:r>
                    <w:r w:rsidRPr="041D9DBD" w:rsidR="041D9DBD">
                      <w:rPr>
                        <w:rStyle w:val="Hyperlink"/>
                      </w:rPr>
                      <w:t>4</w:t>
                    </w:r>
                    <w:r>
                      <w:fldChar w:fldCharType="end"/>
                    </w:r>
                  </w:hyperlink>
                </w:p>
                <w:p w:rsidR="00660FF0" w:rsidP="5FF476C0" w:rsidRDefault="00F31AD8" w14:paraId="5F457AD9" w14:textId="7CE18493">
                  <w:pPr>
                    <w:pStyle w:val="TOC2"/>
                    <w:tabs>
                      <w:tab w:val="left" w:leader="none" w:pos="660"/>
                      <w:tab w:val="right" w:leader="dot" w:pos="9360"/>
                    </w:tabs>
                    <w:rPr>
                      <w:rStyle w:val="Hyperlink"/>
                      <w:lang w:val="en-IN" w:eastAsia="en-IN"/>
                    </w:rPr>
                  </w:pPr>
                  <w:hyperlink w:anchor="_Toc1145494149">
                    <w:r w:rsidRPr="041D9DBD" w:rsidR="041D9DBD">
                      <w:rPr>
                        <w:rStyle w:val="Hyperlink"/>
                      </w:rPr>
                      <w:t>1.2</w:t>
                    </w:r>
                    <w:r>
                      <w:tab/>
                    </w:r>
                    <w:r w:rsidRPr="041D9DBD" w:rsidR="041D9DBD">
                      <w:rPr>
                        <w:rStyle w:val="Hyperlink"/>
                      </w:rPr>
                      <w:t>Requirements</w:t>
                    </w:r>
                    <w:r>
                      <w:tab/>
                    </w:r>
                    <w:r>
                      <w:fldChar w:fldCharType="begin"/>
                    </w:r>
                    <w:r>
                      <w:instrText xml:space="preserve">PAGEREF _Toc1145494149 \h</w:instrText>
                    </w:r>
                    <w:r>
                      <w:fldChar w:fldCharType="separate"/>
                    </w:r>
                    <w:r w:rsidRPr="041D9DBD" w:rsidR="041D9DBD">
                      <w:rPr>
                        <w:rStyle w:val="Hyperlink"/>
                      </w:rPr>
                      <w:t>4</w:t>
                    </w:r>
                    <w:r>
                      <w:fldChar w:fldCharType="end"/>
                    </w:r>
                  </w:hyperlink>
                </w:p>
                <w:p w:rsidR="00660FF0" w:rsidP="5FF476C0" w:rsidRDefault="00F31AD8" w14:paraId="0786CB0D" w14:textId="0612B709">
                  <w:pPr>
                    <w:pStyle w:val="TOC2"/>
                    <w:tabs>
                      <w:tab w:val="left" w:leader="none" w:pos="660"/>
                      <w:tab w:val="right" w:leader="dot" w:pos="9360"/>
                    </w:tabs>
                    <w:rPr>
                      <w:rStyle w:val="Hyperlink"/>
                      <w:lang w:val="en-IN" w:eastAsia="en-IN"/>
                    </w:rPr>
                  </w:pPr>
                  <w:hyperlink w:anchor="_Toc735813925">
                    <w:r w:rsidRPr="041D9DBD" w:rsidR="041D9DBD">
                      <w:rPr>
                        <w:rStyle w:val="Hyperlink"/>
                      </w:rPr>
                      <w:t>1.3</w:t>
                    </w:r>
                    <w:r>
                      <w:tab/>
                    </w:r>
                    <w:r w:rsidRPr="041D9DBD" w:rsidR="041D9DBD">
                      <w:rPr>
                        <w:rStyle w:val="Hyperlink"/>
                      </w:rPr>
                      <w:t>Design Considerations</w:t>
                    </w:r>
                    <w:r>
                      <w:tab/>
                    </w:r>
                    <w:r>
                      <w:fldChar w:fldCharType="begin"/>
                    </w:r>
                    <w:r>
                      <w:instrText xml:space="preserve">PAGEREF _Toc735813925 \h</w:instrText>
                    </w:r>
                    <w:r>
                      <w:fldChar w:fldCharType="separate"/>
                    </w:r>
                    <w:r w:rsidRPr="041D9DBD" w:rsidR="041D9DBD">
                      <w:rPr>
                        <w:rStyle w:val="Hyperlink"/>
                      </w:rPr>
                      <w:t>5</w:t>
                    </w:r>
                    <w:r>
                      <w:fldChar w:fldCharType="end"/>
                    </w:r>
                  </w:hyperlink>
                </w:p>
                <w:p w:rsidR="00660FF0" w:rsidP="5FF476C0" w:rsidRDefault="00F31AD8" w14:paraId="59285AA2" w14:textId="087C5CDD">
                  <w:pPr>
                    <w:pStyle w:val="TOC3"/>
                    <w:tabs>
                      <w:tab w:val="left" w:leader="none" w:pos="1095"/>
                      <w:tab w:val="right" w:leader="dot" w:pos="9360"/>
                    </w:tabs>
                    <w:rPr>
                      <w:rStyle w:val="Hyperlink"/>
                      <w:lang w:val="en-IN" w:eastAsia="en-IN"/>
                    </w:rPr>
                  </w:pPr>
                  <w:hyperlink w:anchor="_Toc349105590">
                    <w:r w:rsidRPr="041D9DBD" w:rsidR="041D9DBD">
                      <w:rPr>
                        <w:rStyle w:val="Hyperlink"/>
                      </w:rPr>
                      <w:t>1.3.1</w:t>
                    </w:r>
                    <w:r>
                      <w:tab/>
                    </w:r>
                    <w:r w:rsidRPr="041D9DBD" w:rsidR="041D9DBD">
                      <w:rPr>
                        <w:rStyle w:val="Hyperlink"/>
                      </w:rPr>
                      <w:t>Impacted areas</w:t>
                    </w:r>
                    <w:r>
                      <w:tab/>
                    </w:r>
                    <w:r>
                      <w:fldChar w:fldCharType="begin"/>
                    </w:r>
                    <w:r>
                      <w:instrText xml:space="preserve">PAGEREF _Toc349105590 \h</w:instrText>
                    </w:r>
                    <w:r>
                      <w:fldChar w:fldCharType="separate"/>
                    </w:r>
                    <w:r w:rsidRPr="041D9DBD" w:rsidR="041D9DBD">
                      <w:rPr>
                        <w:rStyle w:val="Hyperlink"/>
                      </w:rPr>
                      <w:t>7</w:t>
                    </w:r>
                    <w:r>
                      <w:fldChar w:fldCharType="end"/>
                    </w:r>
                  </w:hyperlink>
                </w:p>
                <w:p w:rsidR="00660FF0" w:rsidP="5FF476C0" w:rsidRDefault="00F31AD8" w14:paraId="7C29D96E" w14:textId="659D1E07">
                  <w:pPr>
                    <w:pStyle w:val="TOC2"/>
                    <w:tabs>
                      <w:tab w:val="left" w:leader="none" w:pos="660"/>
                      <w:tab w:val="right" w:leader="dot" w:pos="9360"/>
                    </w:tabs>
                    <w:rPr>
                      <w:rStyle w:val="Hyperlink"/>
                      <w:lang w:val="en-IN" w:eastAsia="en-IN"/>
                    </w:rPr>
                  </w:pPr>
                  <w:hyperlink w:anchor="_Toc870159370">
                    <w:r w:rsidRPr="041D9DBD" w:rsidR="041D9DBD">
                      <w:rPr>
                        <w:rStyle w:val="Hyperlink"/>
                      </w:rPr>
                      <w:t>1.4</w:t>
                    </w:r>
                    <w:r>
                      <w:tab/>
                    </w:r>
                    <w:r w:rsidRPr="041D9DBD" w:rsidR="041D9DBD">
                      <w:rPr>
                        <w:rStyle w:val="Hyperlink"/>
                      </w:rPr>
                      <w:t>Configuration Information</w:t>
                    </w:r>
                    <w:r>
                      <w:tab/>
                    </w:r>
                    <w:r>
                      <w:fldChar w:fldCharType="begin"/>
                    </w:r>
                    <w:r>
                      <w:instrText xml:space="preserve">PAGEREF _Toc870159370 \h</w:instrText>
                    </w:r>
                    <w:r>
                      <w:fldChar w:fldCharType="separate"/>
                    </w:r>
                    <w:r w:rsidRPr="041D9DBD" w:rsidR="041D9DBD">
                      <w:rPr>
                        <w:rStyle w:val="Hyperlink"/>
                      </w:rPr>
                      <w:t>11</w:t>
                    </w:r>
                    <w:r>
                      <w:fldChar w:fldCharType="end"/>
                    </w:r>
                  </w:hyperlink>
                </w:p>
                <w:p w:rsidR="00660FF0" w:rsidP="5FF476C0" w:rsidRDefault="00F31AD8" w14:paraId="6C875655" w14:textId="531E40B8">
                  <w:pPr>
                    <w:pStyle w:val="TOC2"/>
                    <w:tabs>
                      <w:tab w:val="left" w:leader="none" w:pos="660"/>
                      <w:tab w:val="right" w:leader="dot" w:pos="9360"/>
                    </w:tabs>
                    <w:rPr>
                      <w:rStyle w:val="Hyperlink"/>
                      <w:lang w:val="en-IN" w:eastAsia="en-IN"/>
                    </w:rPr>
                  </w:pPr>
                  <w:hyperlink w:anchor="_Toc1630881875">
                    <w:r w:rsidRPr="041D9DBD" w:rsidR="041D9DBD">
                      <w:rPr>
                        <w:rStyle w:val="Hyperlink"/>
                      </w:rPr>
                      <w:t>1.5</w:t>
                    </w:r>
                    <w:r>
                      <w:tab/>
                    </w:r>
                    <w:r w:rsidRPr="041D9DBD" w:rsidR="041D9DBD">
                      <w:rPr>
                        <w:rStyle w:val="Hyperlink"/>
                      </w:rPr>
                      <w:t>Target Customer and Customer Network (if available)</w:t>
                    </w:r>
                    <w:r>
                      <w:tab/>
                    </w:r>
                    <w:r>
                      <w:fldChar w:fldCharType="begin"/>
                    </w:r>
                    <w:r>
                      <w:instrText xml:space="preserve">PAGEREF _Toc1630881875 \h</w:instrText>
                    </w:r>
                    <w:r>
                      <w:fldChar w:fldCharType="separate"/>
                    </w:r>
                    <w:r w:rsidRPr="041D9DBD" w:rsidR="041D9DBD">
                      <w:rPr>
                        <w:rStyle w:val="Hyperlink"/>
                      </w:rPr>
                      <w:t>11</w:t>
                    </w:r>
                    <w:r>
                      <w:fldChar w:fldCharType="end"/>
                    </w:r>
                  </w:hyperlink>
                </w:p>
                <w:p w:rsidR="00660FF0" w:rsidP="5FF476C0" w:rsidRDefault="00F31AD8" w14:paraId="1F07E102" w14:textId="5108FC98">
                  <w:pPr>
                    <w:pStyle w:val="TOC1"/>
                    <w:tabs>
                      <w:tab w:val="left" w:leader="none" w:pos="435"/>
                      <w:tab w:val="right" w:leader="dot" w:pos="9360"/>
                    </w:tabs>
                    <w:rPr>
                      <w:rStyle w:val="Hyperlink"/>
                      <w:lang w:val="en-IN" w:eastAsia="en-IN"/>
                    </w:rPr>
                  </w:pPr>
                  <w:hyperlink w:anchor="_Toc529405196">
                    <w:r w:rsidRPr="041D9DBD" w:rsidR="041D9DBD">
                      <w:rPr>
                        <w:rStyle w:val="Hyperlink"/>
                      </w:rPr>
                      <w:t>2</w:t>
                    </w:r>
                    <w:r>
                      <w:tab/>
                    </w:r>
                    <w:r w:rsidRPr="041D9DBD" w:rsidR="041D9DBD">
                      <w:rPr>
                        <w:rStyle w:val="Hyperlink"/>
                      </w:rPr>
                      <w:t>Design Overview</w:t>
                    </w:r>
                    <w:r>
                      <w:tab/>
                    </w:r>
                    <w:r>
                      <w:fldChar w:fldCharType="begin"/>
                    </w:r>
                    <w:r>
                      <w:instrText xml:space="preserve">PAGEREF _Toc529405196 \h</w:instrText>
                    </w:r>
                    <w:r>
                      <w:fldChar w:fldCharType="separate"/>
                    </w:r>
                    <w:r w:rsidRPr="041D9DBD" w:rsidR="041D9DBD">
                      <w:rPr>
                        <w:rStyle w:val="Hyperlink"/>
                      </w:rPr>
                      <w:t>11</w:t>
                    </w:r>
                    <w:r>
                      <w:fldChar w:fldCharType="end"/>
                    </w:r>
                  </w:hyperlink>
                </w:p>
                <w:p w:rsidR="00660FF0" w:rsidP="5FF476C0" w:rsidRDefault="00F31AD8" w14:paraId="0C4FD362" w14:textId="5C93870E">
                  <w:pPr>
                    <w:pStyle w:val="TOC2"/>
                    <w:tabs>
                      <w:tab w:val="left" w:leader="none" w:pos="660"/>
                      <w:tab w:val="right" w:leader="dot" w:pos="9360"/>
                    </w:tabs>
                    <w:rPr>
                      <w:rStyle w:val="Hyperlink"/>
                      <w:lang w:val="en-IN" w:eastAsia="en-IN"/>
                    </w:rPr>
                  </w:pPr>
                  <w:hyperlink w:anchor="_Toc466777665">
                    <w:r w:rsidRPr="041D9DBD" w:rsidR="041D9DBD">
                      <w:rPr>
                        <w:rStyle w:val="Hyperlink"/>
                      </w:rPr>
                      <w:t>2.1</w:t>
                    </w:r>
                    <w:r>
                      <w:tab/>
                    </w:r>
                    <w:r w:rsidRPr="041D9DBD" w:rsidR="041D9DBD">
                      <w:rPr>
                        <w:rStyle w:val="Hyperlink"/>
                      </w:rPr>
                      <w:t>Assumptions</w:t>
                    </w:r>
                    <w:r>
                      <w:tab/>
                    </w:r>
                    <w:r>
                      <w:fldChar w:fldCharType="begin"/>
                    </w:r>
                    <w:r>
                      <w:instrText xml:space="preserve">PAGEREF _Toc466777665 \h</w:instrText>
                    </w:r>
                    <w:r>
                      <w:fldChar w:fldCharType="separate"/>
                    </w:r>
                    <w:r w:rsidRPr="041D9DBD" w:rsidR="041D9DBD">
                      <w:rPr>
                        <w:rStyle w:val="Hyperlink"/>
                      </w:rPr>
                      <w:t>12</w:t>
                    </w:r>
                    <w:r>
                      <w:fldChar w:fldCharType="end"/>
                    </w:r>
                  </w:hyperlink>
                </w:p>
                <w:p w:rsidR="00660FF0" w:rsidP="5FF476C0" w:rsidRDefault="00F31AD8" w14:paraId="6D6D1F48" w14:textId="38371390">
                  <w:pPr>
                    <w:pStyle w:val="TOC2"/>
                    <w:tabs>
                      <w:tab w:val="left" w:leader="none" w:pos="660"/>
                      <w:tab w:val="right" w:leader="dot" w:pos="9360"/>
                    </w:tabs>
                    <w:rPr>
                      <w:rStyle w:val="Hyperlink"/>
                      <w:lang w:val="en-IN" w:eastAsia="en-IN"/>
                    </w:rPr>
                  </w:pPr>
                  <w:hyperlink w:anchor="_Toc483851100">
                    <w:r w:rsidRPr="041D9DBD" w:rsidR="041D9DBD">
                      <w:rPr>
                        <w:rStyle w:val="Hyperlink"/>
                      </w:rPr>
                      <w:t>2.2</w:t>
                    </w:r>
                    <w:r>
                      <w:tab/>
                    </w:r>
                    <w:r w:rsidRPr="041D9DBD" w:rsidR="041D9DBD">
                      <w:rPr>
                        <w:rStyle w:val="Hyperlink"/>
                      </w:rPr>
                      <w:t>Constraints</w:t>
                    </w:r>
                    <w:r>
                      <w:tab/>
                    </w:r>
                    <w:r>
                      <w:fldChar w:fldCharType="begin"/>
                    </w:r>
                    <w:r>
                      <w:instrText xml:space="preserve">PAGEREF _Toc483851100 \h</w:instrText>
                    </w:r>
                    <w:r>
                      <w:fldChar w:fldCharType="separate"/>
                    </w:r>
                    <w:r w:rsidRPr="041D9DBD" w:rsidR="041D9DBD">
                      <w:rPr>
                        <w:rStyle w:val="Hyperlink"/>
                      </w:rPr>
                      <w:t>12</w:t>
                    </w:r>
                    <w:r>
                      <w:fldChar w:fldCharType="end"/>
                    </w:r>
                  </w:hyperlink>
                </w:p>
                <w:p w:rsidR="00660FF0" w:rsidP="5FF476C0" w:rsidRDefault="00F31AD8" w14:paraId="0E55EE57" w14:textId="5D664C9C">
                  <w:pPr>
                    <w:pStyle w:val="TOC2"/>
                    <w:tabs>
                      <w:tab w:val="left" w:leader="none" w:pos="660"/>
                      <w:tab w:val="right" w:leader="dot" w:pos="9360"/>
                    </w:tabs>
                    <w:rPr>
                      <w:rStyle w:val="Hyperlink"/>
                      <w:lang w:val="en-IN" w:eastAsia="en-IN"/>
                    </w:rPr>
                  </w:pPr>
                  <w:hyperlink w:anchor="_Toc1714414261">
                    <w:r w:rsidRPr="041D9DBD" w:rsidR="041D9DBD">
                      <w:rPr>
                        <w:rStyle w:val="Hyperlink"/>
                      </w:rPr>
                      <w:t>2.3</w:t>
                    </w:r>
                    <w:r>
                      <w:tab/>
                    </w:r>
                    <w:r w:rsidRPr="041D9DBD" w:rsidR="041D9DBD">
                      <w:rPr>
                        <w:rStyle w:val="Hyperlink"/>
                      </w:rPr>
                      <w:t>Risks</w:t>
                    </w:r>
                    <w:r>
                      <w:tab/>
                    </w:r>
                    <w:r>
                      <w:fldChar w:fldCharType="begin"/>
                    </w:r>
                    <w:r>
                      <w:instrText xml:space="preserve">PAGEREF _Toc1714414261 \h</w:instrText>
                    </w:r>
                    <w:r>
                      <w:fldChar w:fldCharType="separate"/>
                    </w:r>
                    <w:r w:rsidRPr="041D9DBD" w:rsidR="041D9DBD">
                      <w:rPr>
                        <w:rStyle w:val="Hyperlink"/>
                      </w:rPr>
                      <w:t>12</w:t>
                    </w:r>
                    <w:r>
                      <w:fldChar w:fldCharType="end"/>
                    </w:r>
                  </w:hyperlink>
                </w:p>
                <w:p w:rsidR="00660FF0" w:rsidP="5FF476C0" w:rsidRDefault="00F31AD8" w14:paraId="11A549B6" w14:textId="4B25B45E">
                  <w:pPr>
                    <w:pStyle w:val="TOC2"/>
                    <w:tabs>
                      <w:tab w:val="left" w:leader="none" w:pos="660"/>
                      <w:tab w:val="right" w:leader="dot" w:pos="9360"/>
                    </w:tabs>
                    <w:rPr>
                      <w:rStyle w:val="Hyperlink"/>
                      <w:lang w:val="en-IN" w:eastAsia="en-IN"/>
                    </w:rPr>
                  </w:pPr>
                  <w:hyperlink w:anchor="_Toc40106090">
                    <w:r w:rsidRPr="041D9DBD" w:rsidR="041D9DBD">
                      <w:rPr>
                        <w:rStyle w:val="Hyperlink"/>
                      </w:rPr>
                      <w:t>2.4</w:t>
                    </w:r>
                    <w:r>
                      <w:tab/>
                    </w:r>
                    <w:r w:rsidRPr="041D9DBD" w:rsidR="041D9DBD">
                      <w:rPr>
                        <w:rStyle w:val="Hyperlink"/>
                      </w:rPr>
                      <w:t>Functional Areas covered by the design</w:t>
                    </w:r>
                    <w:r>
                      <w:tab/>
                    </w:r>
                    <w:r>
                      <w:fldChar w:fldCharType="begin"/>
                    </w:r>
                    <w:r>
                      <w:instrText xml:space="preserve">PAGEREF _Toc40106090 \h</w:instrText>
                    </w:r>
                    <w:r>
                      <w:fldChar w:fldCharType="separate"/>
                    </w:r>
                    <w:r w:rsidRPr="041D9DBD" w:rsidR="041D9DBD">
                      <w:rPr>
                        <w:rStyle w:val="Hyperlink"/>
                      </w:rPr>
                      <w:t>12</w:t>
                    </w:r>
                    <w:r>
                      <w:fldChar w:fldCharType="end"/>
                    </w:r>
                  </w:hyperlink>
                </w:p>
                <w:p w:rsidR="00660FF0" w:rsidP="5FF476C0" w:rsidRDefault="00F31AD8" w14:paraId="0D09973F" w14:textId="46133AFE">
                  <w:pPr>
                    <w:pStyle w:val="TOC3"/>
                    <w:tabs>
                      <w:tab w:val="left" w:leader="none" w:pos="1095"/>
                      <w:tab w:val="right" w:leader="dot" w:pos="9360"/>
                    </w:tabs>
                    <w:rPr>
                      <w:rStyle w:val="Hyperlink"/>
                      <w:lang w:val="en-IN" w:eastAsia="en-IN"/>
                    </w:rPr>
                  </w:pPr>
                  <w:hyperlink w:anchor="_Toc1783055864">
                    <w:r w:rsidRPr="041D9DBD" w:rsidR="041D9DBD">
                      <w:rPr>
                        <w:rStyle w:val="Hyperlink"/>
                      </w:rPr>
                      <w:t>2.4.1</w:t>
                    </w:r>
                    <w:r>
                      <w:tab/>
                    </w:r>
                    <w:r w:rsidRPr="041D9DBD" w:rsidR="041D9DBD">
                      <w:rPr>
                        <w:rStyle w:val="Hyperlink"/>
                      </w:rPr>
                      <w:t>Use Cases</w:t>
                    </w:r>
                    <w:r>
                      <w:tab/>
                    </w:r>
                    <w:r>
                      <w:fldChar w:fldCharType="begin"/>
                    </w:r>
                    <w:r>
                      <w:instrText xml:space="preserve">PAGEREF _Toc1783055864 \h</w:instrText>
                    </w:r>
                    <w:r>
                      <w:fldChar w:fldCharType="separate"/>
                    </w:r>
                    <w:r w:rsidRPr="041D9DBD" w:rsidR="041D9DBD">
                      <w:rPr>
                        <w:rStyle w:val="Hyperlink"/>
                      </w:rPr>
                      <w:t>12</w:t>
                    </w:r>
                    <w:r>
                      <w:fldChar w:fldCharType="end"/>
                    </w:r>
                  </w:hyperlink>
                </w:p>
                <w:p w:rsidR="00660FF0" w:rsidP="5FF476C0" w:rsidRDefault="00F31AD8" w14:paraId="43FC1458" w14:textId="2952D474">
                  <w:pPr>
                    <w:pStyle w:val="TOC3"/>
                    <w:tabs>
                      <w:tab w:val="left" w:leader="none" w:pos="1095"/>
                      <w:tab w:val="right" w:leader="dot" w:pos="9360"/>
                    </w:tabs>
                    <w:rPr>
                      <w:rStyle w:val="Hyperlink"/>
                      <w:lang w:val="en-IN" w:eastAsia="en-IN"/>
                    </w:rPr>
                  </w:pPr>
                  <w:hyperlink w:anchor="_Toc191033353">
                    <w:r w:rsidRPr="041D9DBD" w:rsidR="041D9DBD">
                      <w:rPr>
                        <w:rStyle w:val="Hyperlink"/>
                      </w:rPr>
                      <w:t>2.4.2</w:t>
                    </w:r>
                    <w:r>
                      <w:tab/>
                    </w:r>
                    <w:r w:rsidRPr="041D9DBD" w:rsidR="041D9DBD">
                      <w:rPr>
                        <w:rStyle w:val="Hyperlink"/>
                      </w:rPr>
                      <w:t>Feature/Sub-feature Enabling</w:t>
                    </w:r>
                    <w:r>
                      <w:tab/>
                    </w:r>
                    <w:r>
                      <w:fldChar w:fldCharType="begin"/>
                    </w:r>
                    <w:r>
                      <w:instrText xml:space="preserve">PAGEREF _Toc191033353 \h</w:instrText>
                    </w:r>
                    <w:r>
                      <w:fldChar w:fldCharType="separate"/>
                    </w:r>
                    <w:r w:rsidRPr="041D9DBD" w:rsidR="041D9DBD">
                      <w:rPr>
                        <w:rStyle w:val="Hyperlink"/>
                      </w:rPr>
                      <w:t>13</w:t>
                    </w:r>
                    <w:r>
                      <w:fldChar w:fldCharType="end"/>
                    </w:r>
                  </w:hyperlink>
                </w:p>
                <w:p w:rsidR="00660FF0" w:rsidP="5FF476C0" w:rsidRDefault="00F31AD8" w14:paraId="38A5403F" w14:textId="1A518F2D">
                  <w:pPr>
                    <w:pStyle w:val="TOC3"/>
                    <w:tabs>
                      <w:tab w:val="left" w:leader="none" w:pos="1095"/>
                      <w:tab w:val="right" w:leader="dot" w:pos="9360"/>
                    </w:tabs>
                    <w:rPr>
                      <w:rStyle w:val="Hyperlink"/>
                      <w:lang w:val="en-IN" w:eastAsia="en-IN"/>
                    </w:rPr>
                  </w:pPr>
                  <w:hyperlink w:anchor="_Toc652300819">
                    <w:r w:rsidRPr="041D9DBD" w:rsidR="041D9DBD">
                      <w:rPr>
                        <w:rStyle w:val="Hyperlink"/>
                      </w:rPr>
                      <w:t>2.4.3</w:t>
                    </w:r>
                    <w:r>
                      <w:tab/>
                    </w:r>
                    <w:r w:rsidRPr="041D9DBD" w:rsidR="041D9DBD">
                      <w:rPr>
                        <w:rStyle w:val="Hyperlink"/>
                      </w:rPr>
                      <w:t>Limitations</w:t>
                    </w:r>
                    <w:r>
                      <w:tab/>
                    </w:r>
                    <w:r>
                      <w:fldChar w:fldCharType="begin"/>
                    </w:r>
                    <w:r>
                      <w:instrText xml:space="preserve">PAGEREF _Toc652300819 \h</w:instrText>
                    </w:r>
                    <w:r>
                      <w:fldChar w:fldCharType="separate"/>
                    </w:r>
                    <w:r w:rsidRPr="041D9DBD" w:rsidR="041D9DBD">
                      <w:rPr>
                        <w:rStyle w:val="Hyperlink"/>
                      </w:rPr>
                      <w:t>13</w:t>
                    </w:r>
                    <w:r>
                      <w:fldChar w:fldCharType="end"/>
                    </w:r>
                  </w:hyperlink>
                </w:p>
                <w:p w:rsidR="00660FF0" w:rsidP="5FF476C0" w:rsidRDefault="00F31AD8" w14:paraId="369E8748" w14:textId="629ECBEB">
                  <w:pPr>
                    <w:pStyle w:val="TOC2"/>
                    <w:tabs>
                      <w:tab w:val="left" w:leader="none" w:pos="660"/>
                      <w:tab w:val="right" w:leader="dot" w:pos="9360"/>
                    </w:tabs>
                    <w:rPr>
                      <w:rStyle w:val="Hyperlink"/>
                      <w:lang w:val="en-IN" w:eastAsia="en-IN"/>
                    </w:rPr>
                  </w:pPr>
                  <w:hyperlink w:anchor="_Toc228803751">
                    <w:r w:rsidRPr="041D9DBD" w:rsidR="041D9DBD">
                      <w:rPr>
                        <w:rStyle w:val="Hyperlink"/>
                      </w:rPr>
                      <w:t>2.5</w:t>
                    </w:r>
                    <w:r>
                      <w:tab/>
                    </w:r>
                    <w:r w:rsidRPr="041D9DBD" w:rsidR="041D9DBD">
                      <w:rPr>
                        <w:rStyle w:val="Hyperlink"/>
                      </w:rPr>
                      <w:t>Operation Workflow</w:t>
                    </w:r>
                    <w:r>
                      <w:tab/>
                    </w:r>
                    <w:r>
                      <w:fldChar w:fldCharType="begin"/>
                    </w:r>
                    <w:r>
                      <w:instrText xml:space="preserve">PAGEREF _Toc228803751 \h</w:instrText>
                    </w:r>
                    <w:r>
                      <w:fldChar w:fldCharType="separate"/>
                    </w:r>
                    <w:r w:rsidRPr="041D9DBD" w:rsidR="041D9DBD">
                      <w:rPr>
                        <w:rStyle w:val="Hyperlink"/>
                      </w:rPr>
                      <w:t>14</w:t>
                    </w:r>
                    <w:r>
                      <w:fldChar w:fldCharType="end"/>
                    </w:r>
                  </w:hyperlink>
                </w:p>
                <w:p w:rsidR="00660FF0" w:rsidP="5FF476C0" w:rsidRDefault="00F31AD8" w14:paraId="7AB89930" w14:textId="1F102D2A">
                  <w:pPr>
                    <w:pStyle w:val="TOC3"/>
                    <w:tabs>
                      <w:tab w:val="left" w:leader="none" w:pos="1095"/>
                      <w:tab w:val="right" w:leader="dot" w:pos="9360"/>
                    </w:tabs>
                    <w:rPr>
                      <w:rStyle w:val="Hyperlink"/>
                      <w:lang w:val="en-IN" w:eastAsia="en-IN"/>
                    </w:rPr>
                  </w:pPr>
                  <w:hyperlink w:anchor="_Toc973381702">
                    <w:r w:rsidRPr="041D9DBD" w:rsidR="041D9DBD">
                      <w:rPr>
                        <w:rStyle w:val="Hyperlink"/>
                      </w:rPr>
                      <w:t>2.5.1</w:t>
                    </w:r>
                    <w:r>
                      <w:tab/>
                    </w:r>
                    <w:r w:rsidRPr="041D9DBD" w:rsidR="041D9DBD">
                      <w:rPr>
                        <w:rStyle w:val="Hyperlink"/>
                      </w:rPr>
                      <w:t>Map Data Map</w:t>
                    </w:r>
                    <w:r>
                      <w:tab/>
                    </w:r>
                    <w:r>
                      <w:fldChar w:fldCharType="begin"/>
                    </w:r>
                    <w:r>
                      <w:instrText xml:space="preserve">PAGEREF _Toc973381702 \h</w:instrText>
                    </w:r>
                    <w:r>
                      <w:fldChar w:fldCharType="separate"/>
                    </w:r>
                    <w:r w:rsidRPr="041D9DBD" w:rsidR="041D9DBD">
                      <w:rPr>
                        <w:rStyle w:val="Hyperlink"/>
                      </w:rPr>
                      <w:t>14</w:t>
                    </w:r>
                    <w:r>
                      <w:fldChar w:fldCharType="end"/>
                    </w:r>
                  </w:hyperlink>
                </w:p>
                <w:p w:rsidR="00660FF0" w:rsidP="5FF476C0" w:rsidRDefault="00F31AD8" w14:paraId="16D9C3F2" w14:textId="214F852E">
                  <w:pPr>
                    <w:pStyle w:val="TOC3"/>
                    <w:tabs>
                      <w:tab w:val="left" w:leader="none" w:pos="1095"/>
                      <w:tab w:val="right" w:leader="dot" w:pos="9360"/>
                    </w:tabs>
                    <w:rPr>
                      <w:rStyle w:val="Hyperlink"/>
                      <w:lang w:val="en-IN" w:eastAsia="en-IN"/>
                    </w:rPr>
                  </w:pPr>
                  <w:hyperlink w:anchor="_Toc1248357038">
                    <w:r w:rsidRPr="041D9DBD" w:rsidR="041D9DBD">
                      <w:rPr>
                        <w:rStyle w:val="Hyperlink"/>
                      </w:rPr>
                      <w:t>2.5.2</w:t>
                    </w:r>
                    <w:r>
                      <w:tab/>
                    </w:r>
                    <w:r w:rsidRPr="041D9DBD" w:rsidR="041D9DBD">
                      <w:rPr>
                        <w:rStyle w:val="Hyperlink"/>
                      </w:rPr>
                      <w:t>Map Menu and Settings Functionalities - (Menu)</w:t>
                    </w:r>
                    <w:r>
                      <w:tab/>
                    </w:r>
                    <w:r>
                      <w:fldChar w:fldCharType="begin"/>
                    </w:r>
                    <w:r>
                      <w:instrText xml:space="preserve">PAGEREF _Toc1248357038 \h</w:instrText>
                    </w:r>
                    <w:r>
                      <w:fldChar w:fldCharType="separate"/>
                    </w:r>
                    <w:r w:rsidRPr="041D9DBD" w:rsidR="041D9DBD">
                      <w:rPr>
                        <w:rStyle w:val="Hyperlink"/>
                      </w:rPr>
                      <w:t>14</w:t>
                    </w:r>
                    <w:r>
                      <w:fldChar w:fldCharType="end"/>
                    </w:r>
                  </w:hyperlink>
                </w:p>
                <w:p w:rsidR="00660FF0" w:rsidP="5FF476C0" w:rsidRDefault="00F31AD8" w14:paraId="3B3ED7FB" w14:textId="0A07D27A">
                  <w:pPr>
                    <w:pStyle w:val="TOC3"/>
                    <w:tabs>
                      <w:tab w:val="left" w:leader="none" w:pos="1095"/>
                      <w:tab w:val="right" w:leader="dot" w:pos="9360"/>
                    </w:tabs>
                    <w:rPr>
                      <w:rStyle w:val="Hyperlink"/>
                      <w:lang w:val="en-IN" w:eastAsia="en-IN"/>
                    </w:rPr>
                  </w:pPr>
                  <w:hyperlink w:anchor="_Toc63823741">
                    <w:r w:rsidRPr="041D9DBD" w:rsidR="041D9DBD">
                      <w:rPr>
                        <w:rStyle w:val="Hyperlink"/>
                      </w:rPr>
                      <w:t>2.5.3</w:t>
                    </w:r>
                    <w:r>
                      <w:tab/>
                    </w:r>
                    <w:r w:rsidRPr="041D9DBD" w:rsidR="041D9DBD">
                      <w:rPr>
                        <w:rStyle w:val="Hyperlink"/>
                      </w:rPr>
                      <w:t>Map Geo view and Geo-free view</w:t>
                    </w:r>
                    <w:r>
                      <w:tab/>
                    </w:r>
                    <w:r>
                      <w:fldChar w:fldCharType="begin"/>
                    </w:r>
                    <w:r>
                      <w:instrText xml:space="preserve">PAGEREF _Toc63823741 \h</w:instrText>
                    </w:r>
                    <w:r>
                      <w:fldChar w:fldCharType="separate"/>
                    </w:r>
                    <w:r w:rsidRPr="041D9DBD" w:rsidR="041D9DBD">
                      <w:rPr>
                        <w:rStyle w:val="Hyperlink"/>
                      </w:rPr>
                      <w:t>14</w:t>
                    </w:r>
                    <w:r>
                      <w:fldChar w:fldCharType="end"/>
                    </w:r>
                  </w:hyperlink>
                </w:p>
                <w:p w:rsidR="00660FF0" w:rsidP="5FF476C0" w:rsidRDefault="00F31AD8" w14:paraId="74F09371" w14:textId="70529DC0">
                  <w:pPr>
                    <w:pStyle w:val="TOC3"/>
                    <w:tabs>
                      <w:tab w:val="left" w:leader="none" w:pos="1095"/>
                      <w:tab w:val="right" w:leader="dot" w:pos="9360"/>
                    </w:tabs>
                    <w:rPr>
                      <w:rStyle w:val="Hyperlink"/>
                      <w:lang w:val="en-IN" w:eastAsia="en-IN"/>
                    </w:rPr>
                  </w:pPr>
                  <w:hyperlink w:anchor="_Toc484173083">
                    <w:r w:rsidRPr="041D9DBD" w:rsidR="041D9DBD">
                      <w:rPr>
                        <w:rStyle w:val="Hyperlink"/>
                      </w:rPr>
                      <w:t>2.5.4</w:t>
                    </w:r>
                    <w:r>
                      <w:tab/>
                    </w:r>
                    <w:r w:rsidRPr="041D9DBD" w:rsidR="041D9DBD">
                      <w:rPr>
                        <w:rStyle w:val="Hyperlink"/>
                      </w:rPr>
                      <w:t>Geocoding</w:t>
                    </w:r>
                    <w:r>
                      <w:tab/>
                    </w:r>
                    <w:r>
                      <w:fldChar w:fldCharType="begin"/>
                    </w:r>
                    <w:r>
                      <w:instrText xml:space="preserve">PAGEREF _Toc484173083 \h</w:instrText>
                    </w:r>
                    <w:r>
                      <w:fldChar w:fldCharType="separate"/>
                    </w:r>
                    <w:r w:rsidRPr="041D9DBD" w:rsidR="041D9DBD">
                      <w:rPr>
                        <w:rStyle w:val="Hyperlink"/>
                      </w:rPr>
                      <w:t>15</w:t>
                    </w:r>
                    <w:r>
                      <w:fldChar w:fldCharType="end"/>
                    </w:r>
                  </w:hyperlink>
                </w:p>
                <w:p w:rsidR="00660FF0" w:rsidP="5FF476C0" w:rsidRDefault="00F31AD8" w14:paraId="4C555F65" w14:textId="444C9C16">
                  <w:pPr>
                    <w:pStyle w:val="TOC3"/>
                    <w:tabs>
                      <w:tab w:val="left" w:leader="none" w:pos="1095"/>
                      <w:tab w:val="right" w:leader="dot" w:pos="9360"/>
                    </w:tabs>
                    <w:rPr>
                      <w:rStyle w:val="Hyperlink"/>
                      <w:lang w:val="en-IN" w:eastAsia="en-IN"/>
                    </w:rPr>
                  </w:pPr>
                  <w:hyperlink w:anchor="_Toc1420059899">
                    <w:r w:rsidRPr="041D9DBD" w:rsidR="041D9DBD">
                      <w:rPr>
                        <w:rStyle w:val="Hyperlink"/>
                      </w:rPr>
                      <w:t>2.5.5</w:t>
                    </w:r>
                    <w:r>
                      <w:tab/>
                    </w:r>
                    <w:r w:rsidRPr="041D9DBD" w:rsidR="041D9DBD">
                      <w:rPr>
                        <w:rStyle w:val="Hyperlink"/>
                      </w:rPr>
                      <w:t>User Preference</w:t>
                    </w:r>
                    <w:r>
                      <w:tab/>
                    </w:r>
                    <w:r>
                      <w:fldChar w:fldCharType="begin"/>
                    </w:r>
                    <w:r>
                      <w:instrText xml:space="preserve">PAGEREF _Toc1420059899 \h</w:instrText>
                    </w:r>
                    <w:r>
                      <w:fldChar w:fldCharType="separate"/>
                    </w:r>
                    <w:r w:rsidRPr="041D9DBD" w:rsidR="041D9DBD">
                      <w:rPr>
                        <w:rStyle w:val="Hyperlink"/>
                      </w:rPr>
                      <w:t>15</w:t>
                    </w:r>
                    <w:r>
                      <w:fldChar w:fldCharType="end"/>
                    </w:r>
                  </w:hyperlink>
                </w:p>
                <w:p w:rsidR="00660FF0" w:rsidP="5FF476C0" w:rsidRDefault="00F31AD8" w14:paraId="02397D96" w14:textId="0A0C8B09">
                  <w:pPr>
                    <w:pStyle w:val="TOC3"/>
                    <w:tabs>
                      <w:tab w:val="left" w:leader="none" w:pos="1095"/>
                      <w:tab w:val="right" w:leader="dot" w:pos="9360"/>
                    </w:tabs>
                    <w:rPr>
                      <w:rStyle w:val="Hyperlink"/>
                      <w:lang w:val="en-IN" w:eastAsia="en-IN"/>
                    </w:rPr>
                  </w:pPr>
                  <w:hyperlink w:anchor="_Toc1821794734">
                    <w:r w:rsidRPr="041D9DBD" w:rsidR="041D9DBD">
                      <w:rPr>
                        <w:rStyle w:val="Hyperlink"/>
                      </w:rPr>
                      <w:t>2.5.6</w:t>
                    </w:r>
                    <w:r>
                      <w:tab/>
                    </w:r>
                    <w:r w:rsidRPr="041D9DBD" w:rsidR="041D9DBD">
                      <w:rPr>
                        <w:rStyle w:val="Hyperlink"/>
                      </w:rPr>
                      <w:t>Loading/Opening design</w:t>
                    </w:r>
                    <w:r>
                      <w:tab/>
                    </w:r>
                    <w:r>
                      <w:fldChar w:fldCharType="begin"/>
                    </w:r>
                    <w:r>
                      <w:instrText xml:space="preserve">PAGEREF _Toc1821794734 \h</w:instrText>
                    </w:r>
                    <w:r>
                      <w:fldChar w:fldCharType="separate"/>
                    </w:r>
                    <w:r w:rsidRPr="041D9DBD" w:rsidR="041D9DBD">
                      <w:rPr>
                        <w:rStyle w:val="Hyperlink"/>
                      </w:rPr>
                      <w:t>16</w:t>
                    </w:r>
                    <w:r>
                      <w:fldChar w:fldCharType="end"/>
                    </w:r>
                  </w:hyperlink>
                </w:p>
                <w:p w:rsidR="00660FF0" w:rsidP="5FF476C0" w:rsidRDefault="00F31AD8" w14:paraId="72939970" w14:textId="553A9A58">
                  <w:pPr>
                    <w:pStyle w:val="TOC3"/>
                    <w:tabs>
                      <w:tab w:val="left" w:leader="none" w:pos="1095"/>
                      <w:tab w:val="right" w:leader="dot" w:pos="9360"/>
                    </w:tabs>
                    <w:rPr>
                      <w:rStyle w:val="Hyperlink"/>
                      <w:lang w:val="en-IN" w:eastAsia="en-IN"/>
                    </w:rPr>
                  </w:pPr>
                  <w:hyperlink w:anchor="_Toc1135952782">
                    <w:r w:rsidRPr="041D9DBD" w:rsidR="041D9DBD">
                      <w:rPr>
                        <w:rStyle w:val="Hyperlink"/>
                      </w:rPr>
                      <w:t>2.5.7</w:t>
                    </w:r>
                    <w:r>
                      <w:tab/>
                    </w:r>
                    <w:r w:rsidRPr="041D9DBD" w:rsidR="041D9DBD">
                      <w:rPr>
                        <w:rStyle w:val="Hyperlink"/>
                      </w:rPr>
                      <w:t>Fast Mode Creation</w:t>
                    </w:r>
                    <w:r>
                      <w:tab/>
                    </w:r>
                    <w:r>
                      <w:fldChar w:fldCharType="begin"/>
                    </w:r>
                    <w:r>
                      <w:instrText xml:space="preserve">PAGEREF _Toc1135952782 \h</w:instrText>
                    </w:r>
                    <w:r>
                      <w:fldChar w:fldCharType="separate"/>
                    </w:r>
                    <w:r w:rsidRPr="041D9DBD" w:rsidR="041D9DBD">
                      <w:rPr>
                        <w:rStyle w:val="Hyperlink"/>
                      </w:rPr>
                      <w:t>16</w:t>
                    </w:r>
                    <w:r>
                      <w:fldChar w:fldCharType="end"/>
                    </w:r>
                  </w:hyperlink>
                </w:p>
                <w:p w:rsidR="00660FF0" w:rsidP="5FF476C0" w:rsidRDefault="00F31AD8" w14:paraId="23725581" w14:textId="1D58D4A6">
                  <w:pPr>
                    <w:pStyle w:val="TOC3"/>
                    <w:tabs>
                      <w:tab w:val="left" w:leader="none" w:pos="1095"/>
                      <w:tab w:val="right" w:leader="dot" w:pos="9360"/>
                    </w:tabs>
                    <w:rPr>
                      <w:rStyle w:val="Hyperlink"/>
                      <w:lang w:val="en-IN" w:eastAsia="en-IN"/>
                    </w:rPr>
                  </w:pPr>
                  <w:hyperlink w:anchor="_Toc100423542">
                    <w:r w:rsidRPr="041D9DBD" w:rsidR="041D9DBD">
                      <w:rPr>
                        <w:rStyle w:val="Hyperlink"/>
                      </w:rPr>
                      <w:t>2.5.8</w:t>
                    </w:r>
                    <w:r>
                      <w:tab/>
                    </w:r>
                    <w:r w:rsidRPr="041D9DBD" w:rsidR="041D9DBD">
                      <w:rPr>
                        <w:rStyle w:val="Hyperlink"/>
                      </w:rPr>
                      <w:t>Layer View</w:t>
                    </w:r>
                    <w:r>
                      <w:tab/>
                    </w:r>
                    <w:r>
                      <w:fldChar w:fldCharType="begin"/>
                    </w:r>
                    <w:r>
                      <w:instrText xml:space="preserve">PAGEREF _Toc100423542 \h</w:instrText>
                    </w:r>
                    <w:r>
                      <w:fldChar w:fldCharType="separate"/>
                    </w:r>
                    <w:r w:rsidRPr="041D9DBD" w:rsidR="041D9DBD">
                      <w:rPr>
                        <w:rStyle w:val="Hyperlink"/>
                      </w:rPr>
                      <w:t>17</w:t>
                    </w:r>
                    <w:r>
                      <w:fldChar w:fldCharType="end"/>
                    </w:r>
                  </w:hyperlink>
                </w:p>
                <w:p w:rsidR="00660FF0" w:rsidP="5FF476C0" w:rsidRDefault="00F31AD8" w14:paraId="7446EAFC" w14:textId="36FE8548">
                  <w:pPr>
                    <w:pStyle w:val="TOC3"/>
                    <w:tabs>
                      <w:tab w:val="left" w:leader="none" w:pos="1095"/>
                      <w:tab w:val="right" w:leader="dot" w:pos="9360"/>
                    </w:tabs>
                    <w:rPr>
                      <w:rStyle w:val="Hyperlink"/>
                      <w:lang w:val="en-IN" w:eastAsia="en-IN"/>
                    </w:rPr>
                  </w:pPr>
                  <w:hyperlink w:anchor="_Toc2131287803">
                    <w:r w:rsidRPr="041D9DBD" w:rsidR="041D9DBD">
                      <w:rPr>
                        <w:rStyle w:val="Hyperlink"/>
                      </w:rPr>
                      <w:t>2.5.9</w:t>
                    </w:r>
                    <w:r>
                      <w:tab/>
                    </w:r>
                    <w:r w:rsidRPr="041D9DBD" w:rsidR="041D9DBD">
                      <w:rPr>
                        <w:rStyle w:val="Hyperlink"/>
                      </w:rPr>
                      <w:t>Show Route</w:t>
                    </w:r>
                    <w:r>
                      <w:tab/>
                    </w:r>
                    <w:r>
                      <w:fldChar w:fldCharType="begin"/>
                    </w:r>
                    <w:r>
                      <w:instrText xml:space="preserve">PAGEREF _Toc2131287803 \h</w:instrText>
                    </w:r>
                    <w:r>
                      <w:fldChar w:fldCharType="separate"/>
                    </w:r>
                    <w:r w:rsidRPr="041D9DBD" w:rsidR="041D9DBD">
                      <w:rPr>
                        <w:rStyle w:val="Hyperlink"/>
                      </w:rPr>
                      <w:t>18</w:t>
                    </w:r>
                    <w:r>
                      <w:fldChar w:fldCharType="end"/>
                    </w:r>
                  </w:hyperlink>
                </w:p>
                <w:p w:rsidR="00660FF0" w:rsidP="5FF476C0" w:rsidRDefault="00F31AD8" w14:paraId="5FB1BD6E" w14:textId="7EDCBFE5">
                  <w:pPr>
                    <w:pStyle w:val="TOC3"/>
                    <w:tabs>
                      <w:tab w:val="left" w:leader="none" w:pos="1320"/>
                      <w:tab w:val="right" w:leader="dot" w:pos="9360"/>
                    </w:tabs>
                    <w:rPr>
                      <w:rStyle w:val="Hyperlink"/>
                      <w:lang w:val="en-IN" w:eastAsia="en-IN"/>
                    </w:rPr>
                  </w:pPr>
                  <w:hyperlink w:anchor="_Toc83869895">
                    <w:r w:rsidRPr="041D9DBD" w:rsidR="041D9DBD">
                      <w:rPr>
                        <w:rStyle w:val="Hyperlink"/>
                      </w:rPr>
                      <w:t>2.5.10</w:t>
                    </w:r>
                    <w:r>
                      <w:tab/>
                    </w:r>
                    <w:r w:rsidRPr="041D9DBD" w:rsidR="041D9DBD">
                      <w:rPr>
                        <w:rStyle w:val="Hyperlink"/>
                      </w:rPr>
                      <w:t>Map-Icon interaction</w:t>
                    </w:r>
                    <w:r>
                      <w:tab/>
                    </w:r>
                    <w:r>
                      <w:fldChar w:fldCharType="begin"/>
                    </w:r>
                    <w:r>
                      <w:instrText xml:space="preserve">PAGEREF _Toc83869895 \h</w:instrText>
                    </w:r>
                    <w:r>
                      <w:fldChar w:fldCharType="separate"/>
                    </w:r>
                    <w:r w:rsidRPr="041D9DBD" w:rsidR="041D9DBD">
                      <w:rPr>
                        <w:rStyle w:val="Hyperlink"/>
                      </w:rPr>
                      <w:t>18</w:t>
                    </w:r>
                    <w:r>
                      <w:fldChar w:fldCharType="end"/>
                    </w:r>
                  </w:hyperlink>
                </w:p>
                <w:p w:rsidR="00660FF0" w:rsidP="5FF476C0" w:rsidRDefault="00F31AD8" w14:paraId="40BD16C7" w14:textId="203BF03E">
                  <w:pPr>
                    <w:pStyle w:val="TOC3"/>
                    <w:tabs>
                      <w:tab w:val="left" w:leader="none" w:pos="1320"/>
                      <w:tab w:val="right" w:leader="dot" w:pos="9360"/>
                    </w:tabs>
                    <w:rPr>
                      <w:rStyle w:val="Hyperlink"/>
                      <w:lang w:val="en-IN" w:eastAsia="en-IN"/>
                    </w:rPr>
                  </w:pPr>
                  <w:hyperlink w:anchor="_Toc1424716781">
                    <w:r w:rsidRPr="041D9DBD" w:rsidR="041D9DBD">
                      <w:rPr>
                        <w:rStyle w:val="Hyperlink"/>
                      </w:rPr>
                      <w:t>2.5.11</w:t>
                    </w:r>
                    <w:r>
                      <w:tab/>
                    </w:r>
                    <w:r w:rsidRPr="041D9DBD" w:rsidR="041D9DBD">
                      <w:rPr>
                        <w:rStyle w:val="Hyperlink"/>
                      </w:rPr>
                      <w:t>Taskbar interactions and Window-window communication:</w:t>
                    </w:r>
                    <w:r>
                      <w:tab/>
                    </w:r>
                    <w:r>
                      <w:fldChar w:fldCharType="begin"/>
                    </w:r>
                    <w:r>
                      <w:instrText xml:space="preserve">PAGEREF _Toc1424716781 \h</w:instrText>
                    </w:r>
                    <w:r>
                      <w:fldChar w:fldCharType="separate"/>
                    </w:r>
                    <w:r w:rsidRPr="041D9DBD" w:rsidR="041D9DBD">
                      <w:rPr>
                        <w:rStyle w:val="Hyperlink"/>
                      </w:rPr>
                      <w:t>18</w:t>
                    </w:r>
                    <w:r>
                      <w:fldChar w:fldCharType="end"/>
                    </w:r>
                  </w:hyperlink>
                </w:p>
                <w:p w:rsidR="00660FF0" w:rsidP="5FF476C0" w:rsidRDefault="00F31AD8" w14:paraId="311FA6C3" w14:textId="0A6FFCC1">
                  <w:pPr>
                    <w:pStyle w:val="TOC3"/>
                    <w:tabs>
                      <w:tab w:val="left" w:leader="none" w:pos="1320"/>
                      <w:tab w:val="right" w:leader="dot" w:pos="9360"/>
                    </w:tabs>
                    <w:rPr>
                      <w:rStyle w:val="Hyperlink"/>
                      <w:lang w:val="en-IN" w:eastAsia="en-IN"/>
                    </w:rPr>
                  </w:pPr>
                  <w:hyperlink w:anchor="_Toc1051479777">
                    <w:r w:rsidRPr="041D9DBD" w:rsidR="041D9DBD">
                      <w:rPr>
                        <w:rStyle w:val="Hyperlink"/>
                      </w:rPr>
                      <w:t>2.5.12</w:t>
                    </w:r>
                    <w:r>
                      <w:tab/>
                    </w:r>
                    <w:r w:rsidRPr="041D9DBD" w:rsidR="041D9DBD">
                      <w:rPr>
                        <w:rStyle w:val="Hyperlink"/>
                      </w:rPr>
                      <w:t>Map-Mouse Interaction</w:t>
                    </w:r>
                    <w:r>
                      <w:tab/>
                    </w:r>
                    <w:r>
                      <w:fldChar w:fldCharType="begin"/>
                    </w:r>
                    <w:r>
                      <w:instrText xml:space="preserve">PAGEREF _Toc1051479777 \h</w:instrText>
                    </w:r>
                    <w:r>
                      <w:fldChar w:fldCharType="separate"/>
                    </w:r>
                    <w:r w:rsidRPr="041D9DBD" w:rsidR="041D9DBD">
                      <w:rPr>
                        <w:rStyle w:val="Hyperlink"/>
                      </w:rPr>
                      <w:t>19</w:t>
                    </w:r>
                    <w:r>
                      <w:fldChar w:fldCharType="end"/>
                    </w:r>
                  </w:hyperlink>
                </w:p>
                <w:p w:rsidR="00660FF0" w:rsidP="5FF476C0" w:rsidRDefault="00F31AD8" w14:paraId="264D51D8" w14:textId="4633EDAB">
                  <w:pPr>
                    <w:pStyle w:val="TOC3"/>
                    <w:tabs>
                      <w:tab w:val="left" w:leader="none" w:pos="1320"/>
                      <w:tab w:val="right" w:leader="dot" w:pos="9360"/>
                    </w:tabs>
                    <w:rPr>
                      <w:rStyle w:val="Hyperlink"/>
                      <w:lang w:val="en-IN" w:eastAsia="en-IN"/>
                    </w:rPr>
                  </w:pPr>
                  <w:hyperlink w:anchor="_Toc1570122347">
                    <w:r w:rsidRPr="041D9DBD" w:rsidR="041D9DBD">
                      <w:rPr>
                        <w:rStyle w:val="Hyperlink"/>
                      </w:rPr>
                      <w:t>2.5.13</w:t>
                    </w:r>
                    <w:r>
                      <w:tab/>
                    </w:r>
                    <w:r w:rsidRPr="041D9DBD" w:rsidR="041D9DBD">
                      <w:rPr>
                        <w:rStyle w:val="Hyperlink"/>
                      </w:rPr>
                      <w:t>Notifications</w:t>
                    </w:r>
                    <w:r>
                      <w:tab/>
                    </w:r>
                    <w:r>
                      <w:fldChar w:fldCharType="begin"/>
                    </w:r>
                    <w:r>
                      <w:instrText xml:space="preserve">PAGEREF _Toc1570122347 \h</w:instrText>
                    </w:r>
                    <w:r>
                      <w:fldChar w:fldCharType="separate"/>
                    </w:r>
                    <w:r w:rsidRPr="041D9DBD" w:rsidR="041D9DBD">
                      <w:rPr>
                        <w:rStyle w:val="Hyperlink"/>
                      </w:rPr>
                      <w:t>19</w:t>
                    </w:r>
                    <w:r>
                      <w:fldChar w:fldCharType="end"/>
                    </w:r>
                  </w:hyperlink>
                </w:p>
                <w:p w:rsidR="00660FF0" w:rsidP="5FF476C0" w:rsidRDefault="00F31AD8" w14:paraId="7F499E7C" w14:textId="504BA326">
                  <w:pPr>
                    <w:pStyle w:val="TOC2"/>
                    <w:tabs>
                      <w:tab w:val="left" w:leader="none" w:pos="660"/>
                      <w:tab w:val="right" w:leader="dot" w:pos="9360"/>
                    </w:tabs>
                    <w:rPr>
                      <w:rStyle w:val="Hyperlink"/>
                      <w:lang w:val="en-IN" w:eastAsia="en-IN"/>
                    </w:rPr>
                  </w:pPr>
                  <w:hyperlink w:anchor="_Toc1194620582">
                    <w:r w:rsidRPr="041D9DBD" w:rsidR="041D9DBD">
                      <w:rPr>
                        <w:rStyle w:val="Hyperlink"/>
                      </w:rPr>
                      <w:t>2.6</w:t>
                    </w:r>
                    <w:r>
                      <w:tab/>
                    </w:r>
                    <w:r w:rsidRPr="041D9DBD" w:rsidR="041D9DBD">
                      <w:rPr>
                        <w:rStyle w:val="Hyperlink"/>
                      </w:rPr>
                      <w:t>Process/Functional Flow</w:t>
                    </w:r>
                    <w:r>
                      <w:tab/>
                    </w:r>
                    <w:r>
                      <w:fldChar w:fldCharType="begin"/>
                    </w:r>
                    <w:r>
                      <w:instrText xml:space="preserve">PAGEREF _Toc1194620582 \h</w:instrText>
                    </w:r>
                    <w:r>
                      <w:fldChar w:fldCharType="separate"/>
                    </w:r>
                    <w:r w:rsidRPr="041D9DBD" w:rsidR="041D9DBD">
                      <w:rPr>
                        <w:rStyle w:val="Hyperlink"/>
                      </w:rPr>
                      <w:t>19</w:t>
                    </w:r>
                    <w:r>
                      <w:fldChar w:fldCharType="end"/>
                    </w:r>
                  </w:hyperlink>
                </w:p>
                <w:p w:rsidR="00660FF0" w:rsidP="5FF476C0" w:rsidRDefault="00F31AD8" w14:paraId="46520524" w14:textId="5014565E">
                  <w:pPr>
                    <w:pStyle w:val="TOC3"/>
                    <w:tabs>
                      <w:tab w:val="left" w:leader="none" w:pos="1095"/>
                      <w:tab w:val="right" w:leader="dot" w:pos="9360"/>
                    </w:tabs>
                    <w:rPr>
                      <w:rStyle w:val="Hyperlink"/>
                      <w:lang w:val="en-IN" w:eastAsia="en-IN"/>
                    </w:rPr>
                  </w:pPr>
                  <w:hyperlink w:anchor="_Toc1955107285">
                    <w:r w:rsidRPr="041D9DBD" w:rsidR="041D9DBD">
                      <w:rPr>
                        <w:rStyle w:val="Hyperlink"/>
                      </w:rPr>
                      <w:t>2.6.1</w:t>
                    </w:r>
                    <w:r>
                      <w:tab/>
                    </w:r>
                    <w:r w:rsidRPr="041D9DBD" w:rsidR="041D9DBD">
                      <w:rPr>
                        <w:rStyle w:val="Hyperlink"/>
                      </w:rPr>
                      <w:t>Map Menu and Settings</w:t>
                    </w:r>
                    <w:r>
                      <w:tab/>
                    </w:r>
                    <w:r>
                      <w:fldChar w:fldCharType="begin"/>
                    </w:r>
                    <w:r>
                      <w:instrText xml:space="preserve">PAGEREF _Toc1955107285 \h</w:instrText>
                    </w:r>
                    <w:r>
                      <w:fldChar w:fldCharType="separate"/>
                    </w:r>
                    <w:r w:rsidRPr="041D9DBD" w:rsidR="041D9DBD">
                      <w:rPr>
                        <w:rStyle w:val="Hyperlink"/>
                      </w:rPr>
                      <w:t>19</w:t>
                    </w:r>
                    <w:r>
                      <w:fldChar w:fldCharType="end"/>
                    </w:r>
                  </w:hyperlink>
                </w:p>
                <w:p w:rsidR="00660FF0" w:rsidP="5FF476C0" w:rsidRDefault="00F31AD8" w14:paraId="539C06ED" w14:textId="1B7A480F">
                  <w:pPr>
                    <w:pStyle w:val="TOC3"/>
                    <w:tabs>
                      <w:tab w:val="left" w:leader="none" w:pos="1095"/>
                      <w:tab w:val="right" w:leader="dot" w:pos="9360"/>
                    </w:tabs>
                    <w:rPr>
                      <w:rStyle w:val="Hyperlink"/>
                      <w:lang w:val="en-IN" w:eastAsia="en-IN"/>
                    </w:rPr>
                  </w:pPr>
                  <w:hyperlink w:anchor="_Toc1088236002">
                    <w:r w:rsidRPr="041D9DBD" w:rsidR="041D9DBD">
                      <w:rPr>
                        <w:rStyle w:val="Hyperlink"/>
                      </w:rPr>
                      <w:t>2.6.2</w:t>
                    </w:r>
                    <w:r>
                      <w:tab/>
                    </w:r>
                    <w:r w:rsidRPr="041D9DBD" w:rsidR="041D9DBD">
                      <w:rPr>
                        <w:rStyle w:val="Hyperlink"/>
                      </w:rPr>
                      <w:t>Geocoding</w:t>
                    </w:r>
                    <w:r>
                      <w:tab/>
                    </w:r>
                    <w:r>
                      <w:fldChar w:fldCharType="begin"/>
                    </w:r>
                    <w:r>
                      <w:instrText xml:space="preserve">PAGEREF _Toc1088236002 \h</w:instrText>
                    </w:r>
                    <w:r>
                      <w:fldChar w:fldCharType="separate"/>
                    </w:r>
                    <w:r w:rsidRPr="041D9DBD" w:rsidR="041D9DBD">
                      <w:rPr>
                        <w:rStyle w:val="Hyperlink"/>
                      </w:rPr>
                      <w:t>20</w:t>
                    </w:r>
                    <w:r>
                      <w:fldChar w:fldCharType="end"/>
                    </w:r>
                  </w:hyperlink>
                </w:p>
                <w:p w:rsidR="00660FF0" w:rsidP="5FF476C0" w:rsidRDefault="00F31AD8" w14:paraId="23C28B90" w14:textId="63DCD4F4">
                  <w:pPr>
                    <w:pStyle w:val="TOC3"/>
                    <w:tabs>
                      <w:tab w:val="left" w:leader="none" w:pos="1095"/>
                      <w:tab w:val="right" w:leader="dot" w:pos="9360"/>
                    </w:tabs>
                    <w:rPr>
                      <w:rStyle w:val="Hyperlink"/>
                      <w:lang w:val="en-IN" w:eastAsia="en-IN"/>
                    </w:rPr>
                  </w:pPr>
                  <w:hyperlink w:anchor="_Toc1582884971">
                    <w:r w:rsidRPr="041D9DBD" w:rsidR="041D9DBD">
                      <w:rPr>
                        <w:rStyle w:val="Hyperlink"/>
                      </w:rPr>
                      <w:t>2.6.3</w:t>
                    </w:r>
                    <w:r>
                      <w:tab/>
                    </w:r>
                    <w:r w:rsidRPr="041D9DBD" w:rsidR="041D9DBD">
                      <w:rPr>
                        <w:rStyle w:val="Hyperlink"/>
                      </w:rPr>
                      <w:t>Geo view and Geo-free view</w:t>
                    </w:r>
                    <w:r>
                      <w:tab/>
                    </w:r>
                    <w:r>
                      <w:fldChar w:fldCharType="begin"/>
                    </w:r>
                    <w:r>
                      <w:instrText xml:space="preserve">PAGEREF _Toc1582884971 \h</w:instrText>
                    </w:r>
                    <w:r>
                      <w:fldChar w:fldCharType="separate"/>
                    </w:r>
                    <w:r w:rsidRPr="041D9DBD" w:rsidR="041D9DBD">
                      <w:rPr>
                        <w:rStyle w:val="Hyperlink"/>
                      </w:rPr>
                      <w:t>20</w:t>
                    </w:r>
                    <w:r>
                      <w:fldChar w:fldCharType="end"/>
                    </w:r>
                  </w:hyperlink>
                </w:p>
                <w:p w:rsidR="00660FF0" w:rsidP="041D9DBD" w:rsidRDefault="00F31AD8" w14:paraId="7970E881" w14:textId="61397ED7">
                  <w:pPr>
                    <w:pStyle w:val="TOC3"/>
                    <w:tabs>
                      <w:tab w:val="right" w:leader="dot" w:pos="9360"/>
                    </w:tabs>
                    <w:rPr>
                      <w:rStyle w:val="Hyperlink"/>
                      <w:lang w:val="en-IN" w:eastAsia="en-IN"/>
                    </w:rPr>
                  </w:pPr>
                  <w:hyperlink w:anchor="_Toc1525554048">
                    <w:r w:rsidRPr="041D9DBD" w:rsidR="041D9DBD">
                      <w:rPr>
                        <w:rStyle w:val="Hyperlink"/>
                      </w:rPr>
                      <w:t>Users can switch between geo view and geo-free view by selecting the respective menu in map context menu. Users can see geo coordinates in site creation and edit window in geo free mode, the geo coordinates and the address will be non-editable.</w:t>
                    </w:r>
                    <w:r>
                      <w:tab/>
                    </w:r>
                    <w:r>
                      <w:fldChar w:fldCharType="begin"/>
                    </w:r>
                    <w:r>
                      <w:instrText xml:space="preserve">PAGEREF _Toc1525554048 \h</w:instrText>
                    </w:r>
                    <w:r>
                      <w:fldChar w:fldCharType="separate"/>
                    </w:r>
                    <w:r w:rsidRPr="041D9DBD" w:rsidR="041D9DBD">
                      <w:rPr>
                        <w:rStyle w:val="Hyperlink"/>
                      </w:rPr>
                      <w:t>20</w:t>
                    </w:r>
                    <w:r>
                      <w:fldChar w:fldCharType="end"/>
                    </w:r>
                  </w:hyperlink>
                </w:p>
                <w:p w:rsidR="00660FF0" w:rsidP="041D9DBD" w:rsidRDefault="00F31AD8" w14:paraId="7B948ADB" w14:textId="26534713">
                  <w:pPr>
                    <w:pStyle w:val="TOC3"/>
                    <w:tabs>
                      <w:tab w:val="right" w:leader="dot" w:pos="9360"/>
                    </w:tabs>
                    <w:rPr>
                      <w:rStyle w:val="Hyperlink"/>
                      <w:lang w:val="en-IN" w:eastAsia="en-IN"/>
                    </w:rPr>
                  </w:pPr>
                  <w:hyperlink w:anchor="_Toc1045300985">
                    <w:r w:rsidRPr="041D9DBD" w:rsidR="041D9DBD">
                      <w:rPr>
                        <w:rStyle w:val="Hyperlink"/>
                      </w:rPr>
                      <w:t>Users can freely move the sites in geo-free view but for R23.7.0 it will be restricted within the map boundary. When the user moves the site in the geo free view only geo free coordinates will be updated internally, and the geo coordinates will not be disturbed. When the user edits the geo coordinates in the geo view, the non geo coordinates will not be disturbed. The bottom information table will always display geo coordinates.</w:t>
                    </w:r>
                    <w:r>
                      <w:tab/>
                    </w:r>
                    <w:r>
                      <w:fldChar w:fldCharType="begin"/>
                    </w:r>
                    <w:r>
                      <w:instrText xml:space="preserve">PAGEREF _Toc1045300985 \h</w:instrText>
                    </w:r>
                    <w:r>
                      <w:fldChar w:fldCharType="separate"/>
                    </w:r>
                    <w:r w:rsidRPr="041D9DBD" w:rsidR="041D9DBD">
                      <w:rPr>
                        <w:rStyle w:val="Hyperlink"/>
                      </w:rPr>
                      <w:t>20</w:t>
                    </w:r>
                    <w:r>
                      <w:fldChar w:fldCharType="end"/>
                    </w:r>
                  </w:hyperlink>
                </w:p>
                <w:p w:rsidR="00660FF0" w:rsidP="5FF476C0" w:rsidRDefault="00F31AD8" w14:paraId="0C9FE647" w14:textId="5BD095B6">
                  <w:pPr>
                    <w:pStyle w:val="TOC3"/>
                    <w:tabs>
                      <w:tab w:val="left" w:leader="none" w:pos="1095"/>
                      <w:tab w:val="right" w:leader="dot" w:pos="9360"/>
                    </w:tabs>
                    <w:rPr>
                      <w:rStyle w:val="Hyperlink"/>
                      <w:lang w:val="en-IN" w:eastAsia="en-IN"/>
                    </w:rPr>
                  </w:pPr>
                  <w:hyperlink w:anchor="_Toc1027083721">
                    <w:r w:rsidRPr="041D9DBD" w:rsidR="041D9DBD">
                      <w:rPr>
                        <w:rStyle w:val="Hyperlink"/>
                      </w:rPr>
                      <w:t>2.6.4</w:t>
                    </w:r>
                    <w:r>
                      <w:tab/>
                    </w:r>
                    <w:r w:rsidRPr="041D9DBD" w:rsidR="041D9DBD">
                      <w:rPr>
                        <w:rStyle w:val="Hyperlink"/>
                      </w:rPr>
                      <w:t>User Preference</w:t>
                    </w:r>
                    <w:r>
                      <w:tab/>
                    </w:r>
                    <w:r>
                      <w:fldChar w:fldCharType="begin"/>
                    </w:r>
                    <w:r>
                      <w:instrText xml:space="preserve">PAGEREF _Toc1027083721 \h</w:instrText>
                    </w:r>
                    <w:r>
                      <w:fldChar w:fldCharType="separate"/>
                    </w:r>
                    <w:r w:rsidRPr="041D9DBD" w:rsidR="041D9DBD">
                      <w:rPr>
                        <w:rStyle w:val="Hyperlink"/>
                      </w:rPr>
                      <w:t>20</w:t>
                    </w:r>
                    <w:r>
                      <w:fldChar w:fldCharType="end"/>
                    </w:r>
                  </w:hyperlink>
                </w:p>
                <w:p w:rsidR="00660FF0" w:rsidP="041D9DBD" w:rsidRDefault="00F31AD8" w14:paraId="6D51E8DD" w14:textId="55F9EEC8">
                  <w:pPr>
                    <w:pStyle w:val="TOC3"/>
                    <w:tabs>
                      <w:tab w:val="left" w:leader="none" w:pos="1095"/>
                      <w:tab w:val="right" w:leader="dot" w:pos="9360"/>
                    </w:tabs>
                    <w:rPr>
                      <w:rStyle w:val="Hyperlink"/>
                      <w:lang w:val="en-IN" w:eastAsia="en-IN"/>
                    </w:rPr>
                  </w:pPr>
                  <w:hyperlink w:anchor="_Toc864539032">
                    <w:r w:rsidRPr="041D9DBD" w:rsidR="041D9DBD">
                      <w:rPr>
                        <w:rStyle w:val="Hyperlink"/>
                      </w:rPr>
                      <w:t>2.6.5</w:t>
                    </w:r>
                    <w:r>
                      <w:tab/>
                    </w:r>
                    <w:r w:rsidRPr="041D9DBD" w:rsidR="041D9DBD">
                      <w:rPr>
                        <w:rStyle w:val="Hyperlink"/>
                      </w:rPr>
                      <w:t>Loading/Opening design</w:t>
                    </w:r>
                    <w:r>
                      <w:tab/>
                    </w:r>
                    <w:r>
                      <w:fldChar w:fldCharType="begin"/>
                    </w:r>
                    <w:r>
                      <w:instrText xml:space="preserve">PAGEREF _Toc864539032 \h</w:instrText>
                    </w:r>
                    <w:r>
                      <w:fldChar w:fldCharType="separate"/>
                    </w:r>
                    <w:r w:rsidRPr="041D9DBD" w:rsidR="041D9DBD">
                      <w:rPr>
                        <w:rStyle w:val="Hyperlink"/>
                      </w:rPr>
                      <w:t>20</w:t>
                    </w:r>
                    <w:r>
                      <w:fldChar w:fldCharType="end"/>
                    </w:r>
                  </w:hyperlink>
                </w:p>
                <w:p w:rsidR="00660FF0" w:rsidP="041D9DBD" w:rsidRDefault="00F31AD8" w14:paraId="7A5F5387" w14:textId="4F72DBCC">
                  <w:pPr>
                    <w:pStyle w:val="TOC3"/>
                    <w:tabs>
                      <w:tab w:val="left" w:leader="none" w:pos="1095"/>
                      <w:tab w:val="right" w:leader="dot" w:pos="9360"/>
                    </w:tabs>
                    <w:rPr>
                      <w:rStyle w:val="Hyperlink"/>
                      <w:lang w:val="en-IN" w:eastAsia="en-IN"/>
                    </w:rPr>
                  </w:pPr>
                  <w:hyperlink w:anchor="_Toc504361273">
                    <w:r w:rsidRPr="041D9DBD" w:rsidR="041D9DBD">
                      <w:rPr>
                        <w:rStyle w:val="Hyperlink"/>
                      </w:rPr>
                      <w:t>2.6.6</w:t>
                    </w:r>
                    <w:r>
                      <w:tab/>
                    </w:r>
                    <w:r w:rsidRPr="041D9DBD" w:rsidR="041D9DBD">
                      <w:rPr>
                        <w:rStyle w:val="Hyperlink"/>
                      </w:rPr>
                      <w:t>Layer View</w:t>
                    </w:r>
                    <w:r>
                      <w:tab/>
                    </w:r>
                    <w:r>
                      <w:fldChar w:fldCharType="begin"/>
                    </w:r>
                    <w:r>
                      <w:instrText xml:space="preserve">PAGEREF _Toc504361273 \h</w:instrText>
                    </w:r>
                    <w:r>
                      <w:fldChar w:fldCharType="separate"/>
                    </w:r>
                    <w:r w:rsidRPr="041D9DBD" w:rsidR="041D9DBD">
                      <w:rPr>
                        <w:rStyle w:val="Hyperlink"/>
                      </w:rPr>
                      <w:t>20</w:t>
                    </w:r>
                    <w:r>
                      <w:fldChar w:fldCharType="end"/>
                    </w:r>
                  </w:hyperlink>
                </w:p>
                <w:p w:rsidR="00660FF0" w:rsidP="041D9DBD" w:rsidRDefault="00F31AD8" w14:paraId="36145BF4" w14:textId="25C5283D">
                  <w:pPr>
                    <w:pStyle w:val="TOC3"/>
                    <w:tabs>
                      <w:tab w:val="left" w:leader="none" w:pos="1095"/>
                      <w:tab w:val="right" w:leader="dot" w:pos="9360"/>
                    </w:tabs>
                    <w:rPr>
                      <w:rStyle w:val="Hyperlink"/>
                      <w:lang w:val="en-IN" w:eastAsia="en-IN"/>
                    </w:rPr>
                  </w:pPr>
                  <w:hyperlink w:anchor="_Toc126669156">
                    <w:r w:rsidRPr="041D9DBD" w:rsidR="041D9DBD">
                      <w:rPr>
                        <w:rStyle w:val="Hyperlink"/>
                      </w:rPr>
                      <w:t>2.6.7</w:t>
                    </w:r>
                    <w:r>
                      <w:tab/>
                    </w:r>
                    <w:r w:rsidRPr="041D9DBD" w:rsidR="041D9DBD">
                      <w:rPr>
                        <w:rStyle w:val="Hyperlink"/>
                      </w:rPr>
                      <w:t>Show Route</w:t>
                    </w:r>
                    <w:r>
                      <w:tab/>
                    </w:r>
                    <w:r>
                      <w:fldChar w:fldCharType="begin"/>
                    </w:r>
                    <w:r>
                      <w:instrText xml:space="preserve">PAGEREF _Toc126669156 \h</w:instrText>
                    </w:r>
                    <w:r>
                      <w:fldChar w:fldCharType="separate"/>
                    </w:r>
                    <w:r w:rsidRPr="041D9DBD" w:rsidR="041D9DBD">
                      <w:rPr>
                        <w:rStyle w:val="Hyperlink"/>
                      </w:rPr>
                      <w:t>21</w:t>
                    </w:r>
                    <w:r>
                      <w:fldChar w:fldCharType="end"/>
                    </w:r>
                  </w:hyperlink>
                </w:p>
                <w:p w:rsidR="00660FF0" w:rsidP="5FF476C0" w:rsidRDefault="00F31AD8" w14:paraId="4618677F" w14:textId="3D7D09F8">
                  <w:pPr>
                    <w:pStyle w:val="TOC2"/>
                    <w:tabs>
                      <w:tab w:val="left" w:leader="none" w:pos="660"/>
                      <w:tab w:val="right" w:leader="dot" w:pos="9360"/>
                    </w:tabs>
                    <w:rPr>
                      <w:rStyle w:val="Hyperlink"/>
                      <w:lang w:val="en-IN" w:eastAsia="en-IN"/>
                    </w:rPr>
                  </w:pPr>
                  <w:hyperlink w:anchor="_Toc677101489">
                    <w:r w:rsidRPr="041D9DBD" w:rsidR="041D9DBD">
                      <w:rPr>
                        <w:rStyle w:val="Hyperlink"/>
                      </w:rPr>
                      <w:t>2.7</w:t>
                    </w:r>
                    <w:r>
                      <w:tab/>
                    </w:r>
                    <w:r w:rsidRPr="041D9DBD" w:rsidR="041D9DBD">
                      <w:rPr>
                        <w:rStyle w:val="Hyperlink"/>
                      </w:rPr>
                      <w:t>EPT Engine Dependencies</w:t>
                    </w:r>
                    <w:r>
                      <w:tab/>
                    </w:r>
                    <w:r>
                      <w:fldChar w:fldCharType="begin"/>
                    </w:r>
                    <w:r>
                      <w:instrText xml:space="preserve">PAGEREF _Toc677101489 \h</w:instrText>
                    </w:r>
                    <w:r>
                      <w:fldChar w:fldCharType="separate"/>
                    </w:r>
                    <w:r w:rsidRPr="041D9DBD" w:rsidR="041D9DBD">
                      <w:rPr>
                        <w:rStyle w:val="Hyperlink"/>
                      </w:rPr>
                      <w:t>21</w:t>
                    </w:r>
                    <w:r>
                      <w:fldChar w:fldCharType="end"/>
                    </w:r>
                  </w:hyperlink>
                </w:p>
                <w:p w:rsidR="00660FF0" w:rsidP="5FF476C0" w:rsidRDefault="00F31AD8" w14:paraId="31475465" w14:textId="7DE6ADF4">
                  <w:pPr>
                    <w:pStyle w:val="TOC2"/>
                    <w:tabs>
                      <w:tab w:val="left" w:leader="none" w:pos="660"/>
                      <w:tab w:val="right" w:leader="dot" w:pos="9360"/>
                    </w:tabs>
                    <w:rPr>
                      <w:rStyle w:val="Hyperlink"/>
                      <w:lang w:val="en-IN" w:eastAsia="en-IN"/>
                    </w:rPr>
                  </w:pPr>
                  <w:hyperlink w:anchor="_Toc1986559433">
                    <w:r w:rsidRPr="041D9DBD" w:rsidR="041D9DBD">
                      <w:rPr>
                        <w:rStyle w:val="Hyperlink"/>
                      </w:rPr>
                      <w:t>2.8</w:t>
                    </w:r>
                    <w:r>
                      <w:tab/>
                    </w:r>
                    <w:r w:rsidRPr="041D9DBD" w:rsidR="041D9DBD">
                      <w:rPr>
                        <w:rStyle w:val="Hyperlink"/>
                      </w:rPr>
                      <w:t>Object and Data Model</w:t>
                    </w:r>
                    <w:r>
                      <w:tab/>
                    </w:r>
                    <w:r>
                      <w:fldChar w:fldCharType="begin"/>
                    </w:r>
                    <w:r>
                      <w:instrText xml:space="preserve">PAGEREF _Toc1986559433 \h</w:instrText>
                    </w:r>
                    <w:r>
                      <w:fldChar w:fldCharType="separate"/>
                    </w:r>
                    <w:r w:rsidRPr="041D9DBD" w:rsidR="041D9DBD">
                      <w:rPr>
                        <w:rStyle w:val="Hyperlink"/>
                      </w:rPr>
                      <w:t>21</w:t>
                    </w:r>
                    <w:r>
                      <w:fldChar w:fldCharType="end"/>
                    </w:r>
                  </w:hyperlink>
                </w:p>
                <w:p w:rsidR="00660FF0" w:rsidP="5FF476C0" w:rsidRDefault="00F31AD8" w14:paraId="187D77B1" w14:textId="50419ACD">
                  <w:pPr>
                    <w:pStyle w:val="TOC2"/>
                    <w:tabs>
                      <w:tab w:val="left" w:leader="none" w:pos="660"/>
                      <w:tab w:val="right" w:leader="dot" w:pos="9360"/>
                    </w:tabs>
                    <w:rPr>
                      <w:rStyle w:val="Hyperlink"/>
                      <w:lang w:val="en-IN" w:eastAsia="en-IN"/>
                    </w:rPr>
                  </w:pPr>
                  <w:hyperlink w:anchor="_Toc955252723">
                    <w:r w:rsidRPr="041D9DBD" w:rsidR="041D9DBD">
                      <w:rPr>
                        <w:rStyle w:val="Hyperlink"/>
                      </w:rPr>
                      <w:t>2.9</w:t>
                    </w:r>
                    <w:r>
                      <w:tab/>
                    </w:r>
                    <w:r w:rsidRPr="041D9DBD" w:rsidR="041D9DBD">
                      <w:rPr>
                        <w:rStyle w:val="Hyperlink"/>
                      </w:rPr>
                      <w:t>Solution Context/GNP</w:t>
                    </w:r>
                    <w:r>
                      <w:tab/>
                    </w:r>
                    <w:r>
                      <w:fldChar w:fldCharType="begin"/>
                    </w:r>
                    <w:r>
                      <w:instrText xml:space="preserve">PAGEREF _Toc955252723 \h</w:instrText>
                    </w:r>
                    <w:r>
                      <w:fldChar w:fldCharType="separate"/>
                    </w:r>
                    <w:r w:rsidRPr="041D9DBD" w:rsidR="041D9DBD">
                      <w:rPr>
                        <w:rStyle w:val="Hyperlink"/>
                      </w:rPr>
                      <w:t>21</w:t>
                    </w:r>
                    <w:r>
                      <w:fldChar w:fldCharType="end"/>
                    </w:r>
                  </w:hyperlink>
                </w:p>
                <w:p w:rsidR="00660FF0" w:rsidP="041D9DBD" w:rsidRDefault="00F31AD8" w14:paraId="20658257" w14:textId="2E951347">
                  <w:pPr>
                    <w:pStyle w:val="TOC2"/>
                    <w:tabs>
                      <w:tab w:val="left" w:leader="none" w:pos="660"/>
                      <w:tab w:val="right" w:leader="dot" w:pos="9360"/>
                    </w:tabs>
                    <w:rPr>
                      <w:rStyle w:val="Hyperlink"/>
                      <w:lang w:val="en-IN" w:eastAsia="en-IN"/>
                    </w:rPr>
                  </w:pPr>
                  <w:hyperlink w:anchor="_Toc1611819474">
                    <w:r w:rsidRPr="041D9DBD" w:rsidR="041D9DBD">
                      <w:rPr>
                        <w:rStyle w:val="Hyperlink"/>
                      </w:rPr>
                      <w:t>2.10</w:t>
                    </w:r>
                    <w:r>
                      <w:tab/>
                    </w:r>
                    <w:r w:rsidRPr="041D9DBD" w:rsidR="041D9DBD">
                      <w:rPr>
                        <w:rStyle w:val="Hyperlink"/>
                      </w:rPr>
                      <w:t>Configuration Data</w:t>
                    </w:r>
                    <w:r>
                      <w:tab/>
                    </w:r>
                    <w:r>
                      <w:fldChar w:fldCharType="begin"/>
                    </w:r>
                    <w:r>
                      <w:instrText xml:space="preserve">PAGEREF _Toc1611819474 \h</w:instrText>
                    </w:r>
                    <w:r>
                      <w:fldChar w:fldCharType="separate"/>
                    </w:r>
                    <w:r w:rsidRPr="041D9DBD" w:rsidR="041D9DBD">
                      <w:rPr>
                        <w:rStyle w:val="Hyperlink"/>
                      </w:rPr>
                      <w:t>21</w:t>
                    </w:r>
                    <w:r>
                      <w:fldChar w:fldCharType="end"/>
                    </w:r>
                  </w:hyperlink>
                </w:p>
                <w:p w:rsidR="00660FF0" w:rsidP="041D9DBD" w:rsidRDefault="00F31AD8" w14:paraId="7146108E" w14:textId="4D399F9A">
                  <w:pPr>
                    <w:pStyle w:val="TOC2"/>
                    <w:tabs>
                      <w:tab w:val="left" w:leader="none" w:pos="660"/>
                      <w:tab w:val="right" w:leader="dot" w:pos="9360"/>
                    </w:tabs>
                    <w:rPr>
                      <w:rStyle w:val="Hyperlink"/>
                      <w:lang w:val="en-IN" w:eastAsia="en-IN"/>
                    </w:rPr>
                  </w:pPr>
                  <w:hyperlink w:anchor="_Toc926146086">
                    <w:r w:rsidRPr="041D9DBD" w:rsidR="041D9DBD">
                      <w:rPr>
                        <w:rStyle w:val="Hyperlink"/>
                      </w:rPr>
                      <w:t>2.11</w:t>
                    </w:r>
                    <w:r>
                      <w:tab/>
                    </w:r>
                    <w:r w:rsidRPr="041D9DBD" w:rsidR="041D9DBD">
                      <w:rPr>
                        <w:rStyle w:val="Hyperlink"/>
                      </w:rPr>
                      <w:t>Persistence</w:t>
                    </w:r>
                    <w:r>
                      <w:tab/>
                    </w:r>
                    <w:r>
                      <w:fldChar w:fldCharType="begin"/>
                    </w:r>
                    <w:r>
                      <w:instrText xml:space="preserve">PAGEREF _Toc926146086 \h</w:instrText>
                    </w:r>
                    <w:r>
                      <w:fldChar w:fldCharType="separate"/>
                    </w:r>
                    <w:r w:rsidRPr="041D9DBD" w:rsidR="041D9DBD">
                      <w:rPr>
                        <w:rStyle w:val="Hyperlink"/>
                      </w:rPr>
                      <w:t>21</w:t>
                    </w:r>
                    <w:r>
                      <w:fldChar w:fldCharType="end"/>
                    </w:r>
                  </w:hyperlink>
                </w:p>
                <w:p w:rsidR="00660FF0" w:rsidP="5FF476C0" w:rsidRDefault="00F31AD8" w14:paraId="27F60655" w14:textId="7B46B058">
                  <w:pPr>
                    <w:pStyle w:val="TOC2"/>
                    <w:tabs>
                      <w:tab w:val="left" w:leader="none" w:pos="660"/>
                      <w:tab w:val="right" w:leader="dot" w:pos="9360"/>
                    </w:tabs>
                    <w:rPr>
                      <w:rStyle w:val="Hyperlink"/>
                      <w:lang w:val="en-IN" w:eastAsia="en-IN"/>
                    </w:rPr>
                  </w:pPr>
                  <w:hyperlink w:anchor="_Toc1465813749">
                    <w:r w:rsidRPr="041D9DBD" w:rsidR="041D9DBD">
                      <w:rPr>
                        <w:rStyle w:val="Hyperlink"/>
                      </w:rPr>
                      <w:t>2.12</w:t>
                    </w:r>
                    <w:r>
                      <w:tab/>
                    </w:r>
                    <w:r w:rsidRPr="041D9DBD" w:rsidR="041D9DBD">
                      <w:rPr>
                        <w:rStyle w:val="Hyperlink"/>
                      </w:rPr>
                      <w:t>Database</w:t>
                    </w:r>
                    <w:r>
                      <w:tab/>
                    </w:r>
                    <w:r>
                      <w:fldChar w:fldCharType="begin"/>
                    </w:r>
                    <w:r>
                      <w:instrText xml:space="preserve">PAGEREF _Toc1465813749 \h</w:instrText>
                    </w:r>
                    <w:r>
                      <w:fldChar w:fldCharType="separate"/>
                    </w:r>
                    <w:r w:rsidRPr="041D9DBD" w:rsidR="041D9DBD">
                      <w:rPr>
                        <w:rStyle w:val="Hyperlink"/>
                      </w:rPr>
                      <w:t>22</w:t>
                    </w:r>
                    <w:r>
                      <w:fldChar w:fldCharType="end"/>
                    </w:r>
                  </w:hyperlink>
                </w:p>
                <w:p w:rsidR="00660FF0" w:rsidP="041D9DBD" w:rsidRDefault="00F31AD8" w14:paraId="245DB057" w14:textId="2CBF8528">
                  <w:pPr>
                    <w:pStyle w:val="TOC3"/>
                    <w:tabs>
                      <w:tab w:val="left" w:leader="none" w:pos="1320"/>
                      <w:tab w:val="right" w:leader="dot" w:pos="9360"/>
                    </w:tabs>
                    <w:rPr>
                      <w:rStyle w:val="Hyperlink"/>
                      <w:lang w:val="en-IN" w:eastAsia="en-IN"/>
                    </w:rPr>
                  </w:pPr>
                  <w:hyperlink w:anchor="_Toc996933444">
                    <w:r w:rsidRPr="041D9DBD" w:rsidR="041D9DBD">
                      <w:rPr>
                        <w:rStyle w:val="Hyperlink"/>
                      </w:rPr>
                      <w:t>2.12.1</w:t>
                    </w:r>
                    <w:r>
                      <w:tab/>
                    </w:r>
                    <w:r w:rsidRPr="041D9DBD" w:rsidR="041D9DBD">
                      <w:rPr>
                        <w:rStyle w:val="Hyperlink"/>
                      </w:rPr>
                      <w:t>Geocoding</w:t>
                    </w:r>
                    <w:r>
                      <w:tab/>
                    </w:r>
                    <w:r>
                      <w:fldChar w:fldCharType="begin"/>
                    </w:r>
                    <w:r>
                      <w:instrText xml:space="preserve">PAGEREF _Toc996933444 \h</w:instrText>
                    </w:r>
                    <w:r>
                      <w:fldChar w:fldCharType="separate"/>
                    </w:r>
                    <w:r w:rsidRPr="041D9DBD" w:rsidR="041D9DBD">
                      <w:rPr>
                        <w:rStyle w:val="Hyperlink"/>
                      </w:rPr>
                      <w:t>22</w:t>
                    </w:r>
                    <w:r>
                      <w:fldChar w:fldCharType="end"/>
                    </w:r>
                  </w:hyperlink>
                </w:p>
                <w:p w:rsidR="00660FF0" w:rsidP="5FF476C0" w:rsidRDefault="00F31AD8" w14:paraId="3942BBB1" w14:textId="520D4CA1">
                  <w:pPr>
                    <w:pStyle w:val="TOC3"/>
                    <w:tabs>
                      <w:tab w:val="left" w:leader="none" w:pos="1320"/>
                      <w:tab w:val="right" w:leader="dot" w:pos="9360"/>
                    </w:tabs>
                    <w:rPr>
                      <w:rStyle w:val="Hyperlink"/>
                      <w:lang w:val="en-IN" w:eastAsia="en-IN"/>
                    </w:rPr>
                  </w:pPr>
                  <w:hyperlink w:anchor="_Toc260590021">
                    <w:r w:rsidRPr="041D9DBD" w:rsidR="041D9DBD">
                      <w:rPr>
                        <w:rStyle w:val="Hyperlink"/>
                      </w:rPr>
                      <w:t>2.12.2</w:t>
                    </w:r>
                    <w:r>
                      <w:tab/>
                    </w:r>
                    <w:r w:rsidRPr="041D9DBD" w:rsidR="041D9DBD">
                      <w:rPr>
                        <w:rStyle w:val="Hyperlink"/>
                      </w:rPr>
                      <w:t>User Preference</w:t>
                    </w:r>
                    <w:r>
                      <w:tab/>
                    </w:r>
                    <w:r>
                      <w:fldChar w:fldCharType="begin"/>
                    </w:r>
                    <w:r>
                      <w:instrText xml:space="preserve">PAGEREF _Toc260590021 \h</w:instrText>
                    </w:r>
                    <w:r>
                      <w:fldChar w:fldCharType="separate"/>
                    </w:r>
                    <w:r w:rsidRPr="041D9DBD" w:rsidR="041D9DBD">
                      <w:rPr>
                        <w:rStyle w:val="Hyperlink"/>
                      </w:rPr>
                      <w:t>22</w:t>
                    </w:r>
                    <w:r>
                      <w:fldChar w:fldCharType="end"/>
                    </w:r>
                  </w:hyperlink>
                </w:p>
                <w:p w:rsidR="00660FF0" w:rsidP="041D9DBD" w:rsidRDefault="00F31AD8" w14:paraId="50275715" w14:textId="45E06CA1">
                  <w:pPr>
                    <w:pStyle w:val="TOC2"/>
                    <w:tabs>
                      <w:tab w:val="left" w:leader="none" w:pos="660"/>
                      <w:tab w:val="right" w:leader="dot" w:pos="9360"/>
                    </w:tabs>
                    <w:rPr>
                      <w:rStyle w:val="Hyperlink"/>
                      <w:lang w:val="en-IN" w:eastAsia="en-IN"/>
                    </w:rPr>
                  </w:pPr>
                  <w:hyperlink w:anchor="_Toc2106224195">
                    <w:r w:rsidRPr="041D9DBD" w:rsidR="041D9DBD">
                      <w:rPr>
                        <w:rStyle w:val="Hyperlink"/>
                      </w:rPr>
                      <w:t>2.13</w:t>
                    </w:r>
                    <w:r>
                      <w:tab/>
                    </w:r>
                    <w:r w:rsidRPr="041D9DBD" w:rsidR="041D9DBD">
                      <w:rPr>
                        <w:rStyle w:val="Hyperlink"/>
                      </w:rPr>
                      <w:t>Data Migration/Upgrade</w:t>
                    </w:r>
                    <w:r>
                      <w:tab/>
                    </w:r>
                    <w:r>
                      <w:fldChar w:fldCharType="begin"/>
                    </w:r>
                    <w:r>
                      <w:instrText xml:space="preserve">PAGEREF _Toc2106224195 \h</w:instrText>
                    </w:r>
                    <w:r>
                      <w:fldChar w:fldCharType="separate"/>
                    </w:r>
                    <w:r w:rsidRPr="041D9DBD" w:rsidR="041D9DBD">
                      <w:rPr>
                        <w:rStyle w:val="Hyperlink"/>
                      </w:rPr>
                      <w:t>22</w:t>
                    </w:r>
                    <w:r>
                      <w:fldChar w:fldCharType="end"/>
                    </w:r>
                  </w:hyperlink>
                </w:p>
                <w:p w:rsidR="00660FF0" w:rsidP="041D9DBD" w:rsidRDefault="00F31AD8" w14:paraId="10449C0B" w14:textId="1D82F225">
                  <w:pPr>
                    <w:pStyle w:val="TOC2"/>
                    <w:tabs>
                      <w:tab w:val="left" w:leader="none" w:pos="660"/>
                      <w:tab w:val="right" w:leader="dot" w:pos="9360"/>
                    </w:tabs>
                    <w:rPr>
                      <w:rStyle w:val="Hyperlink"/>
                      <w:lang w:val="en-IN" w:eastAsia="en-IN"/>
                    </w:rPr>
                  </w:pPr>
                  <w:hyperlink w:anchor="_Toc1638200787">
                    <w:r w:rsidRPr="041D9DBD" w:rsidR="041D9DBD">
                      <w:rPr>
                        <w:rStyle w:val="Hyperlink"/>
                      </w:rPr>
                      <w:t>2.14</w:t>
                    </w:r>
                    <w:r>
                      <w:tab/>
                    </w:r>
                    <w:r w:rsidRPr="041D9DBD" w:rsidR="041D9DBD">
                      <w:rPr>
                        <w:rStyle w:val="Hyperlink"/>
                      </w:rPr>
                      <w:t>Design Features</w:t>
                    </w:r>
                    <w:r>
                      <w:tab/>
                    </w:r>
                    <w:r>
                      <w:fldChar w:fldCharType="begin"/>
                    </w:r>
                    <w:r>
                      <w:instrText xml:space="preserve">PAGEREF _Toc1638200787 \h</w:instrText>
                    </w:r>
                    <w:r>
                      <w:fldChar w:fldCharType="separate"/>
                    </w:r>
                    <w:r w:rsidRPr="041D9DBD" w:rsidR="041D9DBD">
                      <w:rPr>
                        <w:rStyle w:val="Hyperlink"/>
                      </w:rPr>
                      <w:t>22</w:t>
                    </w:r>
                    <w:r>
                      <w:fldChar w:fldCharType="end"/>
                    </w:r>
                  </w:hyperlink>
                </w:p>
                <w:p w:rsidR="00660FF0" w:rsidP="5FF476C0" w:rsidRDefault="00F31AD8" w14:paraId="33231C8D" w14:textId="43071EC2">
                  <w:pPr>
                    <w:pStyle w:val="TOC3"/>
                    <w:tabs>
                      <w:tab w:val="left" w:leader="none" w:pos="1320"/>
                      <w:tab w:val="right" w:leader="dot" w:pos="9360"/>
                    </w:tabs>
                    <w:rPr>
                      <w:rStyle w:val="Hyperlink"/>
                      <w:lang w:val="en-IN" w:eastAsia="en-IN"/>
                    </w:rPr>
                  </w:pPr>
                  <w:hyperlink w:anchor="_Toc165009652">
                    <w:r w:rsidRPr="041D9DBD" w:rsidR="041D9DBD">
                      <w:rPr>
                        <w:rStyle w:val="Hyperlink"/>
                      </w:rPr>
                      <w:t>2.14.1</w:t>
                    </w:r>
                    <w:r>
                      <w:tab/>
                    </w:r>
                    <w:r w:rsidRPr="041D9DBD" w:rsidR="041D9DBD">
                      <w:rPr>
                        <w:rStyle w:val="Hyperlink"/>
                      </w:rPr>
                      <w:t>Performance</w:t>
                    </w:r>
                    <w:r>
                      <w:tab/>
                    </w:r>
                    <w:r>
                      <w:fldChar w:fldCharType="begin"/>
                    </w:r>
                    <w:r>
                      <w:instrText xml:space="preserve">PAGEREF _Toc165009652 \h</w:instrText>
                    </w:r>
                    <w:r>
                      <w:fldChar w:fldCharType="separate"/>
                    </w:r>
                    <w:r w:rsidRPr="041D9DBD" w:rsidR="041D9DBD">
                      <w:rPr>
                        <w:rStyle w:val="Hyperlink"/>
                      </w:rPr>
                      <w:t>22</w:t>
                    </w:r>
                    <w:r>
                      <w:fldChar w:fldCharType="end"/>
                    </w:r>
                  </w:hyperlink>
                </w:p>
                <w:p w:rsidR="00660FF0" w:rsidP="5FF476C0" w:rsidRDefault="00F31AD8" w14:paraId="650B1CCB" w14:textId="7328062D">
                  <w:pPr>
                    <w:pStyle w:val="TOC3"/>
                    <w:tabs>
                      <w:tab w:val="left" w:leader="none" w:pos="1320"/>
                      <w:tab w:val="right" w:leader="dot" w:pos="9360"/>
                    </w:tabs>
                    <w:rPr>
                      <w:rStyle w:val="Hyperlink"/>
                      <w:lang w:val="en-IN" w:eastAsia="en-IN"/>
                    </w:rPr>
                  </w:pPr>
                  <w:hyperlink w:anchor="_Toc665320472">
                    <w:r w:rsidRPr="041D9DBD" w:rsidR="041D9DBD">
                      <w:rPr>
                        <w:rStyle w:val="Hyperlink"/>
                      </w:rPr>
                      <w:t>2.14.2</w:t>
                    </w:r>
                    <w:r>
                      <w:tab/>
                    </w:r>
                    <w:r w:rsidRPr="041D9DBD" w:rsidR="041D9DBD">
                      <w:rPr>
                        <w:rStyle w:val="Hyperlink"/>
                      </w:rPr>
                      <w:t>Scalability</w:t>
                    </w:r>
                    <w:r>
                      <w:tab/>
                    </w:r>
                    <w:r>
                      <w:fldChar w:fldCharType="begin"/>
                    </w:r>
                    <w:r>
                      <w:instrText xml:space="preserve">PAGEREF _Toc665320472 \h</w:instrText>
                    </w:r>
                    <w:r>
                      <w:fldChar w:fldCharType="separate"/>
                    </w:r>
                    <w:r w:rsidRPr="041D9DBD" w:rsidR="041D9DBD">
                      <w:rPr>
                        <w:rStyle w:val="Hyperlink"/>
                      </w:rPr>
                      <w:t>22</w:t>
                    </w:r>
                    <w:r>
                      <w:fldChar w:fldCharType="end"/>
                    </w:r>
                  </w:hyperlink>
                </w:p>
                <w:p w:rsidR="00660FF0" w:rsidP="5FF476C0" w:rsidRDefault="00F31AD8" w14:paraId="765C9433" w14:textId="37A8B319">
                  <w:pPr>
                    <w:pStyle w:val="TOC3"/>
                    <w:tabs>
                      <w:tab w:val="left" w:leader="none" w:pos="1320"/>
                      <w:tab w:val="right" w:leader="dot" w:pos="9360"/>
                    </w:tabs>
                    <w:rPr>
                      <w:rStyle w:val="Hyperlink"/>
                      <w:lang w:val="en-IN" w:eastAsia="en-IN"/>
                    </w:rPr>
                  </w:pPr>
                  <w:hyperlink w:anchor="_Toc526007032">
                    <w:r w:rsidRPr="041D9DBD" w:rsidR="041D9DBD">
                      <w:rPr>
                        <w:rStyle w:val="Hyperlink"/>
                      </w:rPr>
                      <w:t>2.14.3</w:t>
                    </w:r>
                    <w:r>
                      <w:tab/>
                    </w:r>
                    <w:r w:rsidRPr="041D9DBD" w:rsidR="041D9DBD">
                      <w:rPr>
                        <w:rStyle w:val="Hyperlink"/>
                      </w:rPr>
                      <w:t>Security</w:t>
                    </w:r>
                    <w:r>
                      <w:tab/>
                    </w:r>
                    <w:r>
                      <w:fldChar w:fldCharType="begin"/>
                    </w:r>
                    <w:r>
                      <w:instrText xml:space="preserve">PAGEREF _Toc526007032 \h</w:instrText>
                    </w:r>
                    <w:r>
                      <w:fldChar w:fldCharType="separate"/>
                    </w:r>
                    <w:r w:rsidRPr="041D9DBD" w:rsidR="041D9DBD">
                      <w:rPr>
                        <w:rStyle w:val="Hyperlink"/>
                      </w:rPr>
                      <w:t>23</w:t>
                    </w:r>
                    <w:r>
                      <w:fldChar w:fldCharType="end"/>
                    </w:r>
                  </w:hyperlink>
                </w:p>
                <w:p w:rsidR="00660FF0" w:rsidP="5FF476C0" w:rsidRDefault="00F31AD8" w14:paraId="58AE5D6A" w14:textId="6D121F86">
                  <w:pPr>
                    <w:pStyle w:val="TOC3"/>
                    <w:tabs>
                      <w:tab w:val="left" w:leader="none" w:pos="1320"/>
                      <w:tab w:val="right" w:leader="dot" w:pos="9360"/>
                    </w:tabs>
                    <w:rPr>
                      <w:rStyle w:val="Hyperlink"/>
                      <w:lang w:val="en-IN" w:eastAsia="en-IN"/>
                    </w:rPr>
                  </w:pPr>
                  <w:hyperlink w:anchor="_Toc468935459">
                    <w:r w:rsidRPr="041D9DBD" w:rsidR="041D9DBD">
                      <w:rPr>
                        <w:rStyle w:val="Hyperlink"/>
                      </w:rPr>
                      <w:t>2.14.4</w:t>
                    </w:r>
                    <w:r>
                      <w:tab/>
                    </w:r>
                    <w:r w:rsidRPr="041D9DBD" w:rsidR="041D9DBD">
                      <w:rPr>
                        <w:rStyle w:val="Hyperlink"/>
                      </w:rPr>
                      <w:t>Concurrency</w:t>
                    </w:r>
                    <w:r>
                      <w:tab/>
                    </w:r>
                    <w:r>
                      <w:fldChar w:fldCharType="begin"/>
                    </w:r>
                    <w:r>
                      <w:instrText xml:space="preserve">PAGEREF _Toc468935459 \h</w:instrText>
                    </w:r>
                    <w:r>
                      <w:fldChar w:fldCharType="separate"/>
                    </w:r>
                    <w:r w:rsidRPr="041D9DBD" w:rsidR="041D9DBD">
                      <w:rPr>
                        <w:rStyle w:val="Hyperlink"/>
                      </w:rPr>
                      <w:t>23</w:t>
                    </w:r>
                    <w:r>
                      <w:fldChar w:fldCharType="end"/>
                    </w:r>
                  </w:hyperlink>
                </w:p>
                <w:p w:rsidR="00660FF0" w:rsidP="041D9DBD" w:rsidRDefault="00F31AD8" w14:paraId="34429322" w14:textId="310EDE50">
                  <w:pPr>
                    <w:pStyle w:val="TOC3"/>
                    <w:tabs>
                      <w:tab w:val="left" w:leader="none" w:pos="1320"/>
                      <w:tab w:val="right" w:leader="dot" w:pos="9360"/>
                    </w:tabs>
                    <w:rPr>
                      <w:rStyle w:val="Hyperlink"/>
                      <w:lang w:val="en-IN" w:eastAsia="en-IN"/>
                    </w:rPr>
                  </w:pPr>
                  <w:hyperlink w:anchor="_Toc737867247">
                    <w:r w:rsidRPr="041D9DBD" w:rsidR="041D9DBD">
                      <w:rPr>
                        <w:rStyle w:val="Hyperlink"/>
                      </w:rPr>
                      <w:t>2.14.5</w:t>
                    </w:r>
                    <w:r>
                      <w:tab/>
                    </w:r>
                    <w:r w:rsidRPr="041D9DBD" w:rsidR="041D9DBD">
                      <w:rPr>
                        <w:rStyle w:val="Hyperlink"/>
                      </w:rPr>
                      <w:t>Error/Exception Handling</w:t>
                    </w:r>
                    <w:r>
                      <w:tab/>
                    </w:r>
                    <w:r>
                      <w:fldChar w:fldCharType="begin"/>
                    </w:r>
                    <w:r>
                      <w:instrText xml:space="preserve">PAGEREF _Toc737867247 \h</w:instrText>
                    </w:r>
                    <w:r>
                      <w:fldChar w:fldCharType="separate"/>
                    </w:r>
                    <w:r w:rsidRPr="041D9DBD" w:rsidR="041D9DBD">
                      <w:rPr>
                        <w:rStyle w:val="Hyperlink"/>
                      </w:rPr>
                      <w:t>23</w:t>
                    </w:r>
                    <w:r>
                      <w:fldChar w:fldCharType="end"/>
                    </w:r>
                  </w:hyperlink>
                </w:p>
                <w:p w:rsidR="00660FF0" w:rsidP="041D9DBD" w:rsidRDefault="00F31AD8" w14:paraId="79136134" w14:textId="5C86F0CD">
                  <w:pPr>
                    <w:pStyle w:val="TOC3"/>
                    <w:tabs>
                      <w:tab w:val="left" w:leader="none" w:pos="1320"/>
                      <w:tab w:val="right" w:leader="dot" w:pos="9360"/>
                    </w:tabs>
                    <w:rPr>
                      <w:rStyle w:val="Hyperlink"/>
                      <w:lang w:val="en-IN" w:eastAsia="en-IN"/>
                    </w:rPr>
                  </w:pPr>
                  <w:hyperlink w:anchor="_Toc163564093">
                    <w:r w:rsidRPr="041D9DBD" w:rsidR="041D9DBD">
                      <w:rPr>
                        <w:rStyle w:val="Hyperlink"/>
                      </w:rPr>
                      <w:t>2.14.6</w:t>
                    </w:r>
                    <w:r>
                      <w:tab/>
                    </w:r>
                    <w:r w:rsidRPr="041D9DBD" w:rsidR="041D9DBD">
                      <w:rPr>
                        <w:rStyle w:val="Hyperlink"/>
                      </w:rPr>
                      <w:t>Disaster Recovery</w:t>
                    </w:r>
                    <w:r>
                      <w:tab/>
                    </w:r>
                    <w:r>
                      <w:fldChar w:fldCharType="begin"/>
                    </w:r>
                    <w:r>
                      <w:instrText xml:space="preserve">PAGEREF _Toc163564093 \h</w:instrText>
                    </w:r>
                    <w:r>
                      <w:fldChar w:fldCharType="separate"/>
                    </w:r>
                    <w:r w:rsidRPr="041D9DBD" w:rsidR="041D9DBD">
                      <w:rPr>
                        <w:rStyle w:val="Hyperlink"/>
                      </w:rPr>
                      <w:t>23</w:t>
                    </w:r>
                    <w:r>
                      <w:fldChar w:fldCharType="end"/>
                    </w:r>
                  </w:hyperlink>
                </w:p>
                <w:p w:rsidR="00660FF0" w:rsidP="041D9DBD" w:rsidRDefault="00F31AD8" w14:paraId="778510A2" w14:textId="5CB194CE">
                  <w:pPr>
                    <w:pStyle w:val="TOC3"/>
                    <w:tabs>
                      <w:tab w:val="left" w:leader="none" w:pos="1320"/>
                      <w:tab w:val="right" w:leader="dot" w:pos="9360"/>
                    </w:tabs>
                    <w:rPr>
                      <w:rStyle w:val="Hyperlink"/>
                      <w:lang w:val="en-IN" w:eastAsia="en-IN"/>
                    </w:rPr>
                  </w:pPr>
                  <w:hyperlink w:anchor="_Toc305872326">
                    <w:r w:rsidRPr="041D9DBD" w:rsidR="041D9DBD">
                      <w:rPr>
                        <w:rStyle w:val="Hyperlink"/>
                      </w:rPr>
                      <w:t>2.14.7</w:t>
                    </w:r>
                    <w:r>
                      <w:tab/>
                    </w:r>
                    <w:r w:rsidRPr="041D9DBD" w:rsidR="041D9DBD">
                      <w:rPr>
                        <w:rStyle w:val="Hyperlink"/>
                      </w:rPr>
                      <w:t>Transaction Strategy</w:t>
                    </w:r>
                    <w:r>
                      <w:tab/>
                    </w:r>
                    <w:r>
                      <w:fldChar w:fldCharType="begin"/>
                    </w:r>
                    <w:r>
                      <w:instrText xml:space="preserve">PAGEREF _Toc305872326 \h</w:instrText>
                    </w:r>
                    <w:r>
                      <w:fldChar w:fldCharType="separate"/>
                    </w:r>
                    <w:r w:rsidRPr="041D9DBD" w:rsidR="041D9DBD">
                      <w:rPr>
                        <w:rStyle w:val="Hyperlink"/>
                      </w:rPr>
                      <w:t>23</w:t>
                    </w:r>
                    <w:r>
                      <w:fldChar w:fldCharType="end"/>
                    </w:r>
                  </w:hyperlink>
                </w:p>
                <w:p w:rsidR="00660FF0" w:rsidP="041D9DBD" w:rsidRDefault="00F31AD8" w14:paraId="46DC03B9" w14:textId="2028B97F">
                  <w:pPr>
                    <w:pStyle w:val="TOC1"/>
                    <w:tabs>
                      <w:tab w:val="left" w:leader="none" w:pos="435"/>
                      <w:tab w:val="right" w:leader="dot" w:pos="9360"/>
                    </w:tabs>
                    <w:rPr>
                      <w:rStyle w:val="Hyperlink"/>
                      <w:lang w:val="en-IN" w:eastAsia="en-IN"/>
                    </w:rPr>
                  </w:pPr>
                  <w:hyperlink w:anchor="_Toc68204192">
                    <w:r w:rsidRPr="041D9DBD" w:rsidR="041D9DBD">
                      <w:rPr>
                        <w:rStyle w:val="Hyperlink"/>
                      </w:rPr>
                      <w:t>3</w:t>
                    </w:r>
                    <w:r>
                      <w:tab/>
                    </w:r>
                    <w:r w:rsidRPr="041D9DBD" w:rsidR="041D9DBD">
                      <w:rPr>
                        <w:rStyle w:val="Hyperlink"/>
                      </w:rPr>
                      <w:t>User Interface Design</w:t>
                    </w:r>
                    <w:r>
                      <w:tab/>
                    </w:r>
                    <w:r>
                      <w:fldChar w:fldCharType="begin"/>
                    </w:r>
                    <w:r>
                      <w:instrText xml:space="preserve">PAGEREF _Toc68204192 \h</w:instrText>
                    </w:r>
                    <w:r>
                      <w:fldChar w:fldCharType="separate"/>
                    </w:r>
                    <w:r w:rsidRPr="041D9DBD" w:rsidR="041D9DBD">
                      <w:rPr>
                        <w:rStyle w:val="Hyperlink"/>
                      </w:rPr>
                      <w:t>23</w:t>
                    </w:r>
                    <w:r>
                      <w:fldChar w:fldCharType="end"/>
                    </w:r>
                  </w:hyperlink>
                </w:p>
                <w:p w:rsidR="00660FF0" w:rsidP="5FF476C0" w:rsidRDefault="00F31AD8" w14:paraId="0187A734" w14:textId="63D06722">
                  <w:pPr>
                    <w:pStyle w:val="TOC2"/>
                    <w:tabs>
                      <w:tab w:val="left" w:leader="none" w:pos="660"/>
                      <w:tab w:val="right" w:leader="dot" w:pos="9360"/>
                    </w:tabs>
                    <w:rPr>
                      <w:rStyle w:val="Hyperlink"/>
                      <w:lang w:val="en-IN" w:eastAsia="en-IN"/>
                    </w:rPr>
                  </w:pPr>
                  <w:hyperlink w:anchor="_Toc1545412733">
                    <w:r w:rsidRPr="041D9DBD" w:rsidR="041D9DBD">
                      <w:rPr>
                        <w:rStyle w:val="Hyperlink"/>
                      </w:rPr>
                      <w:t>3.1</w:t>
                    </w:r>
                    <w:r>
                      <w:tab/>
                    </w:r>
                    <w:r w:rsidRPr="041D9DBD" w:rsidR="041D9DBD">
                      <w:rPr>
                        <w:rStyle w:val="Hyperlink"/>
                      </w:rPr>
                      <w:t>Loading Design</w:t>
                    </w:r>
                    <w:r>
                      <w:tab/>
                    </w:r>
                    <w:r>
                      <w:fldChar w:fldCharType="begin"/>
                    </w:r>
                    <w:r>
                      <w:instrText xml:space="preserve">PAGEREF _Toc1545412733 \h</w:instrText>
                    </w:r>
                    <w:r>
                      <w:fldChar w:fldCharType="separate"/>
                    </w:r>
                    <w:r w:rsidRPr="041D9DBD" w:rsidR="041D9DBD">
                      <w:rPr>
                        <w:rStyle w:val="Hyperlink"/>
                      </w:rPr>
                      <w:t>23</w:t>
                    </w:r>
                    <w:r>
                      <w:fldChar w:fldCharType="end"/>
                    </w:r>
                  </w:hyperlink>
                </w:p>
                <w:p w:rsidR="00660FF0" w:rsidP="5FF476C0" w:rsidRDefault="00F31AD8" w14:paraId="4C2624F2" w14:textId="04398777">
                  <w:pPr>
                    <w:pStyle w:val="TOC2"/>
                    <w:tabs>
                      <w:tab w:val="left" w:leader="none" w:pos="660"/>
                      <w:tab w:val="right" w:leader="dot" w:pos="9360"/>
                    </w:tabs>
                    <w:rPr>
                      <w:rStyle w:val="Hyperlink"/>
                      <w:lang w:val="en-IN" w:eastAsia="en-IN"/>
                    </w:rPr>
                  </w:pPr>
                  <w:hyperlink w:anchor="_Toc1287357662">
                    <w:r w:rsidRPr="041D9DBD" w:rsidR="041D9DBD">
                      <w:rPr>
                        <w:rStyle w:val="Hyperlink"/>
                      </w:rPr>
                      <w:t>3.2</w:t>
                    </w:r>
                    <w:r>
                      <w:tab/>
                    </w:r>
                    <w:r w:rsidRPr="041D9DBD" w:rsidR="041D9DBD">
                      <w:rPr>
                        <w:rStyle w:val="Hyperlink"/>
                      </w:rPr>
                      <w:t>Map Menu &amp; Map Settings</w:t>
                    </w:r>
                    <w:r>
                      <w:tab/>
                    </w:r>
                    <w:r>
                      <w:fldChar w:fldCharType="begin"/>
                    </w:r>
                    <w:r>
                      <w:instrText xml:space="preserve">PAGEREF _Toc1287357662 \h</w:instrText>
                    </w:r>
                    <w:r>
                      <w:fldChar w:fldCharType="separate"/>
                    </w:r>
                    <w:r w:rsidRPr="041D9DBD" w:rsidR="041D9DBD">
                      <w:rPr>
                        <w:rStyle w:val="Hyperlink"/>
                      </w:rPr>
                      <w:t>24</w:t>
                    </w:r>
                    <w:r>
                      <w:fldChar w:fldCharType="end"/>
                    </w:r>
                  </w:hyperlink>
                </w:p>
                <w:p w:rsidR="00660FF0" w:rsidP="5FF476C0" w:rsidRDefault="00F31AD8" w14:paraId="6E643473" w14:textId="75AB629E">
                  <w:pPr>
                    <w:pStyle w:val="TOC2"/>
                    <w:tabs>
                      <w:tab w:val="left" w:leader="none" w:pos="660"/>
                      <w:tab w:val="right" w:leader="dot" w:pos="9360"/>
                    </w:tabs>
                    <w:rPr>
                      <w:rStyle w:val="Hyperlink"/>
                      <w:lang w:val="en-IN" w:eastAsia="en-IN"/>
                    </w:rPr>
                  </w:pPr>
                  <w:hyperlink w:anchor="_Toc1455027608">
                    <w:r w:rsidRPr="041D9DBD" w:rsidR="041D9DBD">
                      <w:rPr>
                        <w:rStyle w:val="Hyperlink"/>
                      </w:rPr>
                      <w:t>3.3</w:t>
                    </w:r>
                    <w:r>
                      <w:tab/>
                    </w:r>
                    <w:r w:rsidRPr="041D9DBD" w:rsidR="041D9DBD">
                      <w:rPr>
                        <w:rStyle w:val="Hyperlink"/>
                      </w:rPr>
                      <w:t>Map Mouse Interactions</w:t>
                    </w:r>
                    <w:r>
                      <w:tab/>
                    </w:r>
                    <w:r>
                      <w:fldChar w:fldCharType="begin"/>
                    </w:r>
                    <w:r>
                      <w:instrText xml:space="preserve">PAGEREF _Toc1455027608 \h</w:instrText>
                    </w:r>
                    <w:r>
                      <w:fldChar w:fldCharType="separate"/>
                    </w:r>
                    <w:r w:rsidRPr="041D9DBD" w:rsidR="041D9DBD">
                      <w:rPr>
                        <w:rStyle w:val="Hyperlink"/>
                      </w:rPr>
                      <w:t>25</w:t>
                    </w:r>
                    <w:r>
                      <w:fldChar w:fldCharType="end"/>
                    </w:r>
                  </w:hyperlink>
                </w:p>
                <w:p w:rsidR="00660FF0" w:rsidP="5FF476C0" w:rsidRDefault="00F31AD8" w14:paraId="153D1199" w14:textId="425F6CE5">
                  <w:pPr>
                    <w:pStyle w:val="TOC2"/>
                    <w:tabs>
                      <w:tab w:val="left" w:leader="none" w:pos="660"/>
                      <w:tab w:val="right" w:leader="dot" w:pos="9360"/>
                    </w:tabs>
                    <w:rPr>
                      <w:rStyle w:val="Hyperlink"/>
                      <w:lang w:val="en-IN" w:eastAsia="en-IN"/>
                    </w:rPr>
                  </w:pPr>
                  <w:hyperlink w:anchor="_Toc1645646789">
                    <w:r w:rsidRPr="041D9DBD" w:rsidR="041D9DBD">
                      <w:rPr>
                        <w:rStyle w:val="Hyperlink"/>
                      </w:rPr>
                      <w:t>3.4</w:t>
                    </w:r>
                    <w:r>
                      <w:tab/>
                    </w:r>
                    <w:r w:rsidRPr="041D9DBD" w:rsidR="041D9DBD">
                      <w:rPr>
                        <w:rStyle w:val="Hyperlink"/>
                      </w:rPr>
                      <w:t>Map Geo-free view:</w:t>
                    </w:r>
                    <w:r>
                      <w:tab/>
                    </w:r>
                    <w:r>
                      <w:fldChar w:fldCharType="begin"/>
                    </w:r>
                    <w:r>
                      <w:instrText xml:space="preserve">PAGEREF _Toc1645646789 \h</w:instrText>
                    </w:r>
                    <w:r>
                      <w:fldChar w:fldCharType="separate"/>
                    </w:r>
                    <w:r w:rsidRPr="041D9DBD" w:rsidR="041D9DBD">
                      <w:rPr>
                        <w:rStyle w:val="Hyperlink"/>
                      </w:rPr>
                      <w:t>27</w:t>
                    </w:r>
                    <w:r>
                      <w:fldChar w:fldCharType="end"/>
                    </w:r>
                  </w:hyperlink>
                </w:p>
                <w:p w:rsidR="00660FF0" w:rsidP="041D9DBD" w:rsidRDefault="00F31AD8" w14:paraId="62D8CAC2" w14:textId="67CBC7B6">
                  <w:pPr>
                    <w:pStyle w:val="TOC2"/>
                    <w:tabs>
                      <w:tab w:val="left" w:leader="none" w:pos="660"/>
                      <w:tab w:val="right" w:leader="dot" w:pos="9360"/>
                    </w:tabs>
                    <w:rPr>
                      <w:rStyle w:val="Hyperlink"/>
                      <w:lang w:val="en-IN" w:eastAsia="en-IN"/>
                    </w:rPr>
                  </w:pPr>
                  <w:hyperlink w:anchor="_Toc1356693737">
                    <w:r w:rsidRPr="041D9DBD" w:rsidR="041D9DBD">
                      <w:rPr>
                        <w:rStyle w:val="Hyperlink"/>
                      </w:rPr>
                      <w:t>3.5</w:t>
                    </w:r>
                    <w:r>
                      <w:tab/>
                    </w:r>
                    <w:r w:rsidRPr="041D9DBD" w:rsidR="041D9DBD">
                      <w:rPr>
                        <w:rStyle w:val="Hyperlink"/>
                      </w:rPr>
                      <w:t>Moving site</w:t>
                    </w:r>
                    <w:r>
                      <w:tab/>
                    </w:r>
                    <w:r>
                      <w:fldChar w:fldCharType="begin"/>
                    </w:r>
                    <w:r>
                      <w:instrText xml:space="preserve">PAGEREF _Toc1356693737 \h</w:instrText>
                    </w:r>
                    <w:r>
                      <w:fldChar w:fldCharType="separate"/>
                    </w:r>
                    <w:r w:rsidRPr="041D9DBD" w:rsidR="041D9DBD">
                      <w:rPr>
                        <w:rStyle w:val="Hyperlink"/>
                      </w:rPr>
                      <w:t>28</w:t>
                    </w:r>
                    <w:r>
                      <w:fldChar w:fldCharType="end"/>
                    </w:r>
                  </w:hyperlink>
                </w:p>
                <w:p w:rsidR="00660FF0" w:rsidP="5FF476C0" w:rsidRDefault="00F31AD8" w14:paraId="31E76CD0" w14:textId="0CFAEE2D">
                  <w:pPr>
                    <w:pStyle w:val="TOC2"/>
                    <w:tabs>
                      <w:tab w:val="left" w:leader="none" w:pos="660"/>
                      <w:tab w:val="right" w:leader="dot" w:pos="9360"/>
                    </w:tabs>
                    <w:rPr>
                      <w:rStyle w:val="Hyperlink"/>
                      <w:lang w:val="en-IN" w:eastAsia="en-IN"/>
                    </w:rPr>
                  </w:pPr>
                  <w:hyperlink w:anchor="_Toc1149516242">
                    <w:r w:rsidRPr="041D9DBD" w:rsidR="041D9DBD">
                      <w:rPr>
                        <w:rStyle w:val="Hyperlink"/>
                      </w:rPr>
                      <w:t>3.6</w:t>
                    </w:r>
                    <w:r>
                      <w:tab/>
                    </w:r>
                    <w:r w:rsidRPr="041D9DBD" w:rsidR="041D9DBD">
                      <w:rPr>
                        <w:rStyle w:val="Hyperlink"/>
                      </w:rPr>
                      <w:t>Layer View and Show Route</w:t>
                    </w:r>
                    <w:r>
                      <w:tab/>
                    </w:r>
                    <w:r>
                      <w:fldChar w:fldCharType="begin"/>
                    </w:r>
                    <w:r>
                      <w:instrText xml:space="preserve">PAGEREF _Toc1149516242 \h</w:instrText>
                    </w:r>
                    <w:r>
                      <w:fldChar w:fldCharType="separate"/>
                    </w:r>
                    <w:r w:rsidRPr="041D9DBD" w:rsidR="041D9DBD">
                      <w:rPr>
                        <w:rStyle w:val="Hyperlink"/>
                      </w:rPr>
                      <w:t>29</w:t>
                    </w:r>
                    <w:r>
                      <w:fldChar w:fldCharType="end"/>
                    </w:r>
                  </w:hyperlink>
                </w:p>
                <w:p w:rsidR="00660FF0" w:rsidP="5FF476C0" w:rsidRDefault="00F31AD8" w14:paraId="16463677" w14:textId="0BED387D">
                  <w:pPr>
                    <w:pStyle w:val="TOC2"/>
                    <w:tabs>
                      <w:tab w:val="left" w:leader="none" w:pos="660"/>
                      <w:tab w:val="right" w:leader="dot" w:pos="9360"/>
                    </w:tabs>
                    <w:rPr>
                      <w:rStyle w:val="Hyperlink"/>
                      <w:lang w:val="en-IN" w:eastAsia="en-IN"/>
                    </w:rPr>
                  </w:pPr>
                  <w:hyperlink w:anchor="_Toc1212523951">
                    <w:r w:rsidRPr="041D9DBD" w:rsidR="041D9DBD">
                      <w:rPr>
                        <w:rStyle w:val="Hyperlink"/>
                      </w:rPr>
                      <w:t>3.7</w:t>
                    </w:r>
                    <w:r>
                      <w:tab/>
                    </w:r>
                    <w:r w:rsidRPr="041D9DBD" w:rsidR="041D9DBD">
                      <w:rPr>
                        <w:rStyle w:val="Hyperlink"/>
                      </w:rPr>
                      <w:t>Geocoding</w:t>
                    </w:r>
                    <w:r>
                      <w:tab/>
                    </w:r>
                    <w:r>
                      <w:fldChar w:fldCharType="begin"/>
                    </w:r>
                    <w:r>
                      <w:instrText xml:space="preserve">PAGEREF _Toc1212523951 \h</w:instrText>
                    </w:r>
                    <w:r>
                      <w:fldChar w:fldCharType="separate"/>
                    </w:r>
                    <w:r w:rsidRPr="041D9DBD" w:rsidR="041D9DBD">
                      <w:rPr>
                        <w:rStyle w:val="Hyperlink"/>
                      </w:rPr>
                      <w:t>31</w:t>
                    </w:r>
                    <w:r>
                      <w:fldChar w:fldCharType="end"/>
                    </w:r>
                  </w:hyperlink>
                </w:p>
                <w:p w:rsidR="00660FF0" w:rsidP="041D9DBD" w:rsidRDefault="00F31AD8" w14:paraId="1EA430F9" w14:textId="4A1EACCD">
                  <w:pPr>
                    <w:pStyle w:val="TOC1"/>
                    <w:tabs>
                      <w:tab w:val="left" w:leader="none" w:pos="435"/>
                      <w:tab w:val="right" w:leader="dot" w:pos="9360"/>
                    </w:tabs>
                    <w:rPr>
                      <w:rStyle w:val="Hyperlink"/>
                      <w:lang w:val="en-IN" w:eastAsia="en-IN"/>
                    </w:rPr>
                  </w:pPr>
                  <w:hyperlink w:anchor="_Toc1961311288">
                    <w:r w:rsidRPr="041D9DBD" w:rsidR="041D9DBD">
                      <w:rPr>
                        <w:rStyle w:val="Hyperlink"/>
                      </w:rPr>
                      <w:t>4</w:t>
                    </w:r>
                    <w:r>
                      <w:tab/>
                    </w:r>
                    <w:r w:rsidRPr="041D9DBD" w:rsidR="041D9DBD">
                      <w:rPr>
                        <w:rStyle w:val="Hyperlink"/>
                      </w:rPr>
                      <w:t>REST Interface</w:t>
                    </w:r>
                    <w:r>
                      <w:tab/>
                    </w:r>
                    <w:r>
                      <w:fldChar w:fldCharType="begin"/>
                    </w:r>
                    <w:r>
                      <w:instrText xml:space="preserve">PAGEREF _Toc1961311288 \h</w:instrText>
                    </w:r>
                    <w:r>
                      <w:fldChar w:fldCharType="separate"/>
                    </w:r>
                    <w:r w:rsidRPr="041D9DBD" w:rsidR="041D9DBD">
                      <w:rPr>
                        <w:rStyle w:val="Hyperlink"/>
                      </w:rPr>
                      <w:t>31</w:t>
                    </w:r>
                    <w:r>
                      <w:fldChar w:fldCharType="end"/>
                    </w:r>
                  </w:hyperlink>
                </w:p>
                <w:p w:rsidR="00660FF0" w:rsidP="5FF476C0" w:rsidRDefault="00F31AD8" w14:paraId="1BF78DB6" w14:textId="42B0202C">
                  <w:pPr>
                    <w:pStyle w:val="TOC2"/>
                    <w:tabs>
                      <w:tab w:val="left" w:leader="none" w:pos="660"/>
                      <w:tab w:val="right" w:leader="dot" w:pos="9360"/>
                    </w:tabs>
                    <w:rPr>
                      <w:rStyle w:val="Hyperlink"/>
                      <w:lang w:val="en-IN" w:eastAsia="en-IN"/>
                    </w:rPr>
                  </w:pPr>
                  <w:hyperlink w:anchor="_Toc1901647281">
                    <w:r w:rsidRPr="041D9DBD" w:rsidR="041D9DBD">
                      <w:rPr>
                        <w:rStyle w:val="Hyperlink"/>
                      </w:rPr>
                      <w:t>4.1</w:t>
                    </w:r>
                    <w:r>
                      <w:tab/>
                    </w:r>
                    <w:r w:rsidRPr="041D9DBD" w:rsidR="041D9DBD">
                      <w:rPr>
                        <w:rStyle w:val="Hyperlink"/>
                      </w:rPr>
                      <w:t>Loading Design</w:t>
                    </w:r>
                    <w:r>
                      <w:tab/>
                    </w:r>
                    <w:r>
                      <w:fldChar w:fldCharType="begin"/>
                    </w:r>
                    <w:r>
                      <w:instrText xml:space="preserve">PAGEREF _Toc1901647281 \h</w:instrText>
                    </w:r>
                    <w:r>
                      <w:fldChar w:fldCharType="separate"/>
                    </w:r>
                    <w:r w:rsidRPr="041D9DBD" w:rsidR="041D9DBD">
                      <w:rPr>
                        <w:rStyle w:val="Hyperlink"/>
                      </w:rPr>
                      <w:t>32</w:t>
                    </w:r>
                    <w:r>
                      <w:fldChar w:fldCharType="end"/>
                    </w:r>
                  </w:hyperlink>
                </w:p>
                <w:p w:rsidR="00660FF0" w:rsidP="5FF476C0" w:rsidRDefault="00F31AD8" w14:paraId="03043D03" w14:textId="5A8945D4">
                  <w:pPr>
                    <w:pStyle w:val="TOC2"/>
                    <w:tabs>
                      <w:tab w:val="left" w:leader="none" w:pos="660"/>
                      <w:tab w:val="right" w:leader="dot" w:pos="9360"/>
                    </w:tabs>
                    <w:rPr>
                      <w:rStyle w:val="Hyperlink"/>
                      <w:lang w:val="en-IN" w:eastAsia="en-IN"/>
                    </w:rPr>
                  </w:pPr>
                  <w:hyperlink w:anchor="_Toc1128469910">
                    <w:r w:rsidRPr="041D9DBD" w:rsidR="041D9DBD">
                      <w:rPr>
                        <w:rStyle w:val="Hyperlink"/>
                      </w:rPr>
                      <w:t>4.2</w:t>
                    </w:r>
                    <w:r>
                      <w:tab/>
                    </w:r>
                    <w:r w:rsidRPr="041D9DBD" w:rsidR="041D9DBD">
                      <w:rPr>
                        <w:rStyle w:val="Hyperlink"/>
                      </w:rPr>
                      <w:t>FastMode</w:t>
                    </w:r>
                    <w:r>
                      <w:tab/>
                    </w:r>
                    <w:r>
                      <w:fldChar w:fldCharType="begin"/>
                    </w:r>
                    <w:r>
                      <w:instrText xml:space="preserve">PAGEREF _Toc1128469910 \h</w:instrText>
                    </w:r>
                    <w:r>
                      <w:fldChar w:fldCharType="separate"/>
                    </w:r>
                    <w:r w:rsidRPr="041D9DBD" w:rsidR="041D9DBD">
                      <w:rPr>
                        <w:rStyle w:val="Hyperlink"/>
                      </w:rPr>
                      <w:t>32</w:t>
                    </w:r>
                    <w:r>
                      <w:fldChar w:fldCharType="end"/>
                    </w:r>
                  </w:hyperlink>
                </w:p>
                <w:p w:rsidR="00660FF0" w:rsidP="041D9DBD" w:rsidRDefault="00F31AD8" w14:paraId="54A550EA" w14:textId="6FE7FB1E">
                  <w:pPr>
                    <w:pStyle w:val="TOC2"/>
                    <w:tabs>
                      <w:tab w:val="left" w:leader="none" w:pos="660"/>
                      <w:tab w:val="right" w:leader="dot" w:pos="9360"/>
                    </w:tabs>
                    <w:rPr>
                      <w:rStyle w:val="Hyperlink"/>
                      <w:lang w:val="en-IN" w:eastAsia="en-IN"/>
                    </w:rPr>
                  </w:pPr>
                  <w:hyperlink w:anchor="_Toc258701419">
                    <w:r w:rsidRPr="041D9DBD" w:rsidR="041D9DBD">
                      <w:rPr>
                        <w:rStyle w:val="Hyperlink"/>
                      </w:rPr>
                      <w:t>4.3</w:t>
                    </w:r>
                    <w:r>
                      <w:tab/>
                    </w:r>
                    <w:r w:rsidRPr="041D9DBD" w:rsidR="041D9DBD">
                      <w:rPr>
                        <w:rStyle w:val="Hyperlink"/>
                      </w:rPr>
                      <w:t>Preferences</w:t>
                    </w:r>
                    <w:r>
                      <w:tab/>
                    </w:r>
                    <w:r>
                      <w:fldChar w:fldCharType="begin"/>
                    </w:r>
                    <w:r>
                      <w:instrText xml:space="preserve">PAGEREF _Toc258701419 \h</w:instrText>
                    </w:r>
                    <w:r>
                      <w:fldChar w:fldCharType="separate"/>
                    </w:r>
                    <w:r w:rsidRPr="041D9DBD" w:rsidR="041D9DBD">
                      <w:rPr>
                        <w:rStyle w:val="Hyperlink"/>
                      </w:rPr>
                      <w:t>32</w:t>
                    </w:r>
                    <w:r>
                      <w:fldChar w:fldCharType="end"/>
                    </w:r>
                  </w:hyperlink>
                </w:p>
                <w:p w:rsidR="00660FF0" w:rsidP="041D9DBD" w:rsidRDefault="00F31AD8" w14:paraId="651DFD05" w14:textId="57FAC0BD">
                  <w:pPr>
                    <w:pStyle w:val="TOC2"/>
                    <w:tabs>
                      <w:tab w:val="left" w:leader="none" w:pos="660"/>
                      <w:tab w:val="right" w:leader="dot" w:pos="9360"/>
                    </w:tabs>
                    <w:rPr>
                      <w:rStyle w:val="Hyperlink"/>
                      <w:lang w:val="en-IN" w:eastAsia="en-IN"/>
                    </w:rPr>
                  </w:pPr>
                  <w:hyperlink w:anchor="_Toc1528579790">
                    <w:r w:rsidRPr="041D9DBD" w:rsidR="041D9DBD">
                      <w:rPr>
                        <w:rStyle w:val="Hyperlink"/>
                      </w:rPr>
                      <w:t>4.4</w:t>
                    </w:r>
                    <w:r>
                      <w:tab/>
                    </w:r>
                    <w:r w:rsidRPr="041D9DBD" w:rsidR="041D9DBD">
                      <w:rPr>
                        <w:rStyle w:val="Hyperlink"/>
                      </w:rPr>
                      <w:t>Geocoding</w:t>
                    </w:r>
                    <w:r>
                      <w:tab/>
                    </w:r>
                    <w:r>
                      <w:fldChar w:fldCharType="begin"/>
                    </w:r>
                    <w:r>
                      <w:instrText xml:space="preserve">PAGEREF _Toc1528579790 \h</w:instrText>
                    </w:r>
                    <w:r>
                      <w:fldChar w:fldCharType="separate"/>
                    </w:r>
                    <w:r w:rsidRPr="041D9DBD" w:rsidR="041D9DBD">
                      <w:rPr>
                        <w:rStyle w:val="Hyperlink"/>
                      </w:rPr>
                      <w:t>33</w:t>
                    </w:r>
                    <w:r>
                      <w:fldChar w:fldCharType="end"/>
                    </w:r>
                  </w:hyperlink>
                </w:p>
                <w:p w:rsidR="00660FF0" w:rsidP="041D9DBD" w:rsidRDefault="00F31AD8" w14:paraId="4A809BC2" w14:textId="1052C5A6">
                  <w:pPr>
                    <w:pStyle w:val="TOC2"/>
                    <w:tabs>
                      <w:tab w:val="left" w:leader="none" w:pos="660"/>
                      <w:tab w:val="right" w:leader="dot" w:pos="9360"/>
                    </w:tabs>
                    <w:rPr>
                      <w:rStyle w:val="Hyperlink"/>
                      <w:lang w:val="en-IN" w:eastAsia="en-IN"/>
                    </w:rPr>
                  </w:pPr>
                  <w:hyperlink w:anchor="_Toc665973972">
                    <w:r w:rsidRPr="041D9DBD" w:rsidR="041D9DBD">
                      <w:rPr>
                        <w:rStyle w:val="Hyperlink"/>
                      </w:rPr>
                      <w:t>4.5</w:t>
                    </w:r>
                    <w:r>
                      <w:tab/>
                    </w:r>
                    <w:r w:rsidRPr="041D9DBD" w:rsidR="041D9DBD">
                      <w:rPr>
                        <w:rStyle w:val="Hyperlink"/>
                      </w:rPr>
                      <w:t>Layer View and Show Route</w:t>
                    </w:r>
                    <w:r>
                      <w:tab/>
                    </w:r>
                    <w:r>
                      <w:fldChar w:fldCharType="begin"/>
                    </w:r>
                    <w:r>
                      <w:instrText xml:space="preserve">PAGEREF _Toc665973972 \h</w:instrText>
                    </w:r>
                    <w:r>
                      <w:fldChar w:fldCharType="separate"/>
                    </w:r>
                    <w:r w:rsidRPr="041D9DBD" w:rsidR="041D9DBD">
                      <w:rPr>
                        <w:rStyle w:val="Hyperlink"/>
                      </w:rPr>
                      <w:t>33</w:t>
                    </w:r>
                    <w:r>
                      <w:fldChar w:fldCharType="end"/>
                    </w:r>
                  </w:hyperlink>
                </w:p>
                <w:p w:rsidR="5FF476C0" w:rsidP="041D9DBD" w:rsidRDefault="5FF476C0" w14:paraId="65D48609" w14:textId="1AF789EE">
                  <w:pPr>
                    <w:pStyle w:val="TOC1"/>
                    <w:tabs>
                      <w:tab w:val="left" w:leader="none" w:pos="435"/>
                      <w:tab w:val="right" w:leader="dot" w:pos="9360"/>
                    </w:tabs>
                    <w:rPr>
                      <w:rStyle w:val="Hyperlink"/>
                    </w:rPr>
                  </w:pPr>
                  <w:hyperlink w:anchor="_Toc1137282162">
                    <w:r w:rsidRPr="041D9DBD" w:rsidR="041D9DBD">
                      <w:rPr>
                        <w:rStyle w:val="Hyperlink"/>
                      </w:rPr>
                      <w:t>5</w:t>
                    </w:r>
                    <w:r>
                      <w:tab/>
                    </w:r>
                    <w:r w:rsidRPr="041D9DBD" w:rsidR="041D9DBD">
                      <w:rPr>
                        <w:rStyle w:val="Hyperlink"/>
                      </w:rPr>
                      <w:t>Test Strategy</w:t>
                    </w:r>
                    <w:r>
                      <w:tab/>
                    </w:r>
                    <w:r>
                      <w:fldChar w:fldCharType="begin"/>
                    </w:r>
                    <w:r>
                      <w:instrText xml:space="preserve">PAGEREF _Toc1137282162 \h</w:instrText>
                    </w:r>
                    <w:r>
                      <w:fldChar w:fldCharType="separate"/>
                    </w:r>
                    <w:r w:rsidRPr="041D9DBD" w:rsidR="041D9DBD">
                      <w:rPr>
                        <w:rStyle w:val="Hyperlink"/>
                      </w:rPr>
                      <w:t>33</w:t>
                    </w:r>
                    <w:r>
                      <w:fldChar w:fldCharType="end"/>
                    </w:r>
                  </w:hyperlink>
                </w:p>
                <w:p w:rsidR="5FF476C0" w:rsidP="041D9DBD" w:rsidRDefault="5FF476C0" w14:paraId="3C9E7302" w14:textId="2EFF35CC">
                  <w:pPr>
                    <w:pStyle w:val="TOC1"/>
                    <w:tabs>
                      <w:tab w:val="left" w:leader="none" w:pos="435"/>
                      <w:tab w:val="right" w:leader="dot" w:pos="9360"/>
                    </w:tabs>
                    <w:rPr>
                      <w:rStyle w:val="Hyperlink"/>
                    </w:rPr>
                  </w:pPr>
                  <w:hyperlink w:anchor="_Toc799578738">
                    <w:r w:rsidRPr="041D9DBD" w:rsidR="041D9DBD">
                      <w:rPr>
                        <w:rStyle w:val="Hyperlink"/>
                      </w:rPr>
                      <w:t>6</w:t>
                    </w:r>
                    <w:r>
                      <w:tab/>
                    </w:r>
                    <w:r w:rsidRPr="041D9DBD" w:rsidR="041D9DBD">
                      <w:rPr>
                        <w:rStyle w:val="Hyperlink"/>
                      </w:rPr>
                      <w:t>Open Issues</w:t>
                    </w:r>
                    <w:r>
                      <w:tab/>
                    </w:r>
                    <w:r>
                      <w:fldChar w:fldCharType="begin"/>
                    </w:r>
                    <w:r>
                      <w:instrText xml:space="preserve">PAGEREF _Toc799578738 \h</w:instrText>
                    </w:r>
                    <w:r>
                      <w:fldChar w:fldCharType="separate"/>
                    </w:r>
                    <w:r w:rsidRPr="041D9DBD" w:rsidR="041D9DBD">
                      <w:rPr>
                        <w:rStyle w:val="Hyperlink"/>
                      </w:rPr>
                      <w:t>34</w:t>
                    </w:r>
                    <w:r>
                      <w:fldChar w:fldCharType="end"/>
                    </w:r>
                  </w:hyperlink>
                </w:p>
                <w:p w:rsidR="5FF476C0" w:rsidP="5FF476C0" w:rsidRDefault="5FF476C0" w14:paraId="000889B1" w14:textId="6F32FE35">
                  <w:pPr>
                    <w:pStyle w:val="TOC1"/>
                    <w:tabs>
                      <w:tab w:val="left" w:leader="none" w:pos="435"/>
                      <w:tab w:val="right" w:leader="dot" w:pos="9360"/>
                    </w:tabs>
                    <w:rPr>
                      <w:rStyle w:val="Hyperlink"/>
                    </w:rPr>
                  </w:pPr>
                  <w:hyperlink w:anchor="_Toc71407373">
                    <w:r w:rsidRPr="041D9DBD" w:rsidR="041D9DBD">
                      <w:rPr>
                        <w:rStyle w:val="Hyperlink"/>
                      </w:rPr>
                      <w:t>7</w:t>
                    </w:r>
                    <w:r>
                      <w:tab/>
                    </w:r>
                    <w:r w:rsidRPr="041D9DBD" w:rsidR="041D9DBD">
                      <w:rPr>
                        <w:rStyle w:val="Hyperlink"/>
                      </w:rPr>
                      <w:t>Appendix</w:t>
                    </w:r>
                    <w:r>
                      <w:tab/>
                    </w:r>
                    <w:r>
                      <w:fldChar w:fldCharType="begin"/>
                    </w:r>
                    <w:r>
                      <w:instrText xml:space="preserve">PAGEREF _Toc71407373 \h</w:instrText>
                    </w:r>
                    <w:r>
                      <w:fldChar w:fldCharType="separate"/>
                    </w:r>
                    <w:r w:rsidRPr="041D9DBD" w:rsidR="041D9DBD">
                      <w:rPr>
                        <w:rStyle w:val="Hyperlink"/>
                      </w:rPr>
                      <w:t>34</w:t>
                    </w:r>
                    <w:r>
                      <w:fldChar w:fldCharType="end"/>
                    </w:r>
                  </w:hyperlink>
                </w:p>
                <w:p w:rsidR="041D9DBD" w:rsidP="041D9DBD" w:rsidRDefault="041D9DBD" w14:paraId="33CFEB01" w14:textId="0D8079A1">
                  <w:pPr>
                    <w:pStyle w:val="TOC2"/>
                    <w:tabs>
                      <w:tab w:val="left" w:leader="none" w:pos="660"/>
                      <w:tab w:val="right" w:leader="dot" w:pos="9360"/>
                    </w:tabs>
                  </w:pPr>
                  <w:hyperlink w:anchor="_Toc1576210825">
                    <w:r w:rsidRPr="041D9DBD" w:rsidR="041D9DBD">
                      <w:rPr>
                        <w:rStyle w:val="Hyperlink"/>
                      </w:rPr>
                      <w:t>7.1</w:t>
                    </w:r>
                    <w:r>
                      <w:tab/>
                    </w:r>
                    <w:r w:rsidRPr="041D9DBD" w:rsidR="041D9DBD">
                      <w:rPr>
                        <w:rStyle w:val="Hyperlink"/>
                      </w:rPr>
                      <w:t>Configurations not supported or limitations</w:t>
                    </w:r>
                    <w:r>
                      <w:tab/>
                    </w:r>
                    <w:r>
                      <w:fldChar w:fldCharType="begin"/>
                    </w:r>
                    <w:r>
                      <w:instrText xml:space="preserve">PAGEREF _Toc1576210825 \h</w:instrText>
                    </w:r>
                    <w:r>
                      <w:fldChar w:fldCharType="separate"/>
                    </w:r>
                    <w:r w:rsidRPr="041D9DBD" w:rsidR="041D9DBD">
                      <w:rPr>
                        <w:rStyle w:val="Hyperlink"/>
                      </w:rPr>
                      <w:t>35</w:t>
                    </w:r>
                    <w:r>
                      <w:fldChar w:fldCharType="end"/>
                    </w:r>
                  </w:hyperlink>
                </w:p>
                <w:p w:rsidR="041D9DBD" w:rsidP="041D9DBD" w:rsidRDefault="041D9DBD" w14:paraId="010757D9" w14:textId="153E8BE7">
                  <w:pPr>
                    <w:pStyle w:val="TOC2"/>
                    <w:tabs>
                      <w:tab w:val="left" w:leader="none" w:pos="660"/>
                      <w:tab w:val="right" w:leader="dot" w:pos="9360"/>
                    </w:tabs>
                  </w:pPr>
                  <w:hyperlink w:anchor="_Toc1323527277">
                    <w:r w:rsidRPr="041D9DBD" w:rsidR="041D9DBD">
                      <w:rPr>
                        <w:rStyle w:val="Hyperlink"/>
                      </w:rPr>
                      <w:t>7.2</w:t>
                    </w:r>
                    <w:r>
                      <w:tab/>
                    </w:r>
                    <w:r w:rsidRPr="041D9DBD" w:rsidR="041D9DBD">
                      <w:rPr>
                        <w:rStyle w:val="Hyperlink"/>
                      </w:rPr>
                      <w:t>PlantUML or Other Files for Diagrams in the Design Document</w:t>
                    </w:r>
                    <w:r>
                      <w:tab/>
                    </w:r>
                    <w:r>
                      <w:fldChar w:fldCharType="begin"/>
                    </w:r>
                    <w:r>
                      <w:instrText xml:space="preserve">PAGEREF _Toc1323527277 \h</w:instrText>
                    </w:r>
                    <w:r>
                      <w:fldChar w:fldCharType="separate"/>
                    </w:r>
                    <w:r w:rsidRPr="041D9DBD" w:rsidR="041D9DBD">
                      <w:rPr>
                        <w:rStyle w:val="Hyperlink"/>
                      </w:rPr>
                      <w:t>35</w:t>
                    </w:r>
                    <w:r>
                      <w:fldChar w:fldCharType="end"/>
                    </w:r>
                  </w:hyperlink>
                </w:p>
                <w:p w:rsidR="041D9DBD" w:rsidP="041D9DBD" w:rsidRDefault="041D9DBD" w14:paraId="039335A2" w14:textId="2BCEF6E6">
                  <w:pPr>
                    <w:pStyle w:val="TOC1"/>
                    <w:tabs>
                      <w:tab w:val="left" w:leader="none" w:pos="435"/>
                      <w:tab w:val="right" w:leader="dot" w:pos="9360"/>
                    </w:tabs>
                  </w:pPr>
                  <w:hyperlink w:anchor="_Toc1281095279">
                    <w:r w:rsidRPr="041D9DBD" w:rsidR="041D9DBD">
                      <w:rPr>
                        <w:rStyle w:val="Hyperlink"/>
                      </w:rPr>
                      <w:t>8</w:t>
                    </w:r>
                    <w:r>
                      <w:tab/>
                    </w:r>
                    <w:r w:rsidRPr="041D9DBD" w:rsidR="041D9DBD">
                      <w:rPr>
                        <w:rStyle w:val="Hyperlink"/>
                      </w:rPr>
                      <w:t>Review Comments</w:t>
                    </w:r>
                    <w:r>
                      <w:tab/>
                    </w:r>
                    <w:r>
                      <w:fldChar w:fldCharType="begin"/>
                    </w:r>
                    <w:r>
                      <w:instrText xml:space="preserve">PAGEREF _Toc1281095279 \h</w:instrText>
                    </w:r>
                    <w:r>
                      <w:fldChar w:fldCharType="separate"/>
                    </w:r>
                    <w:r w:rsidRPr="041D9DBD" w:rsidR="041D9DBD">
                      <w:rPr>
                        <w:rStyle w:val="Hyperlink"/>
                      </w:rPr>
                      <w:t>35</w:t>
                    </w:r>
                    <w:r>
                      <w:fldChar w:fldCharType="end"/>
                    </w:r>
                  </w:hyperlink>
                  <w:r>
                    <w:fldChar w:fldCharType="end"/>
                  </w:r>
                </w:p>
                <w:p w:rsidR="008632BA" w:rsidP="00244872" w:rsidRDefault="000756EC" w14:paraId="7D89410A" w14:textId="42E42D61"/>
                <w:p w:rsidR="00651E9F" w:rsidP="5FF476C0" w:rsidRDefault="00F31AD8" w14:paraId="790FF886" w14:textId="77777777">
                  <w:pPr>
                    <w:pStyle w:val="TOCHeading"/>
                    <w:numPr>
                      <w:numId w:val="0"/>
                    </w:numPr>
                    <w:rPr>
                      <w:rFonts w:eastAsia="Arial" w:cs="Arial"/>
                      <w:color w:val="001135"/>
                      <w:sz w:val="22"/>
                      <w:szCs w:val="22"/>
                    </w:rPr>
                  </w:pPr>
                </w:p>
                <w:p w:rsidR="09AEFFAF" w:rsidRDefault="09AEFFAF" w14:paraId="3C12D32E" w14:textId="77777777"/>
              </w:tc>
            </w:tr>
          </w:tbl>
          <w:p w:rsidRPr="007C411B" w:rsidR="00146ED9" w:rsidP="000D5C23" w:rsidRDefault="00146ED9" w14:paraId="44E871BC" w14:textId="77777777">
            <w:pPr>
              <w:spacing w:line="240" w:lineRule="auto"/>
              <w:rPr>
                <w:rFonts w:ascii="Nokia Pure Headline" w:hAnsi="Nokia Pure Headline"/>
              </w:rPr>
            </w:pPr>
          </w:p>
        </w:tc>
        <w:tc>
          <w:tcPr>
            <w:tcW w:w="5" w:type="dxa"/>
            <w:shd w:val="clear" w:color="auto" w:fill="auto"/>
            <w:tcMar/>
          </w:tcPr>
          <w:p w:rsidRPr="007C411B" w:rsidR="00146ED9" w:rsidP="000D5C23" w:rsidRDefault="00146ED9" w14:paraId="144A5D23" w14:textId="77777777">
            <w:pPr>
              <w:pStyle w:val="Footer"/>
              <w:rPr>
                <w:rFonts w:ascii="Nokia Pure Headline" w:hAnsi="Nokia Pure Headline"/>
              </w:rPr>
            </w:pPr>
          </w:p>
        </w:tc>
      </w:tr>
      <w:tr w:rsidRPr="007C411B" w:rsidR="000D5C23" w:rsidTr="041D9DBD" w14:paraId="738610EB" w14:textId="77777777">
        <w:trPr>
          <w:trHeight w:val="345"/>
        </w:trPr>
        <w:tc>
          <w:tcPr>
            <w:tcW w:w="8851" w:type="dxa"/>
            <w:gridSpan w:val="3"/>
            <w:shd w:val="clear" w:color="auto" w:fill="auto"/>
            <w:tcMar/>
            <w:vAlign w:val="center"/>
          </w:tcPr>
          <w:p w:rsidRPr="007C411B" w:rsidR="00146ED9" w:rsidP="000D5C23" w:rsidRDefault="00146ED9" w14:paraId="637805D2" w14:textId="77777777">
            <w:pPr>
              <w:spacing w:line="240" w:lineRule="auto"/>
              <w:rPr>
                <w:rFonts w:ascii="Nokia Pure Headline" w:hAnsi="Nokia Pure Headline"/>
              </w:rPr>
            </w:pPr>
          </w:p>
        </w:tc>
        <w:tc>
          <w:tcPr>
            <w:tcW w:w="5" w:type="dxa"/>
            <w:tcBorders>
              <w:bottom w:val="single" w:color="001135" w:themeColor="text2" w:sz="4" w:space="0"/>
            </w:tcBorders>
            <w:shd w:val="clear" w:color="auto" w:fill="auto"/>
            <w:tcMar/>
            <w:vAlign w:val="center"/>
          </w:tcPr>
          <w:p w:rsidRPr="007C411B" w:rsidR="00146ED9" w:rsidP="000D5C23" w:rsidRDefault="00146ED9" w14:paraId="463F29E8" w14:textId="77777777">
            <w:pPr>
              <w:spacing w:line="240" w:lineRule="auto"/>
              <w:rPr>
                <w:rFonts w:ascii="Nokia Pure Headline" w:hAnsi="Nokia Pure Headline"/>
              </w:rPr>
            </w:pPr>
          </w:p>
        </w:tc>
      </w:tr>
    </w:tbl>
    <w:p w:rsidR="015B4B52" w:rsidRDefault="015B4B52" w14:paraId="0B456D51" w14:textId="423DB4F4"/>
    <w:p w:rsidR="1A0CCD15" w:rsidRDefault="1A0CCD15" w14:paraId="4B53B931" w14:textId="56878BD7"/>
    <w:p w:rsidR="5CEC656A" w:rsidRDefault="5CEC656A" w14:paraId="2CBB7F3E" w14:textId="76D06125"/>
    <w:p w:rsidR="00216C4E" w:rsidP="00A90068" w:rsidRDefault="00E23784" w14:paraId="57338A7F" w14:textId="1CBAD3F5">
      <w:pPr>
        <w:rPr>
          <w:rFonts w:ascii="Nokia Pure Headline" w:hAnsi="Nokia Pure Headline"/>
          <w:sz w:val="36"/>
          <w:szCs w:val="36"/>
        </w:rPr>
      </w:pPr>
      <w:r w:rsidRPr="007C411B">
        <w:rPr>
          <w:rFonts w:ascii="Nokia Pure Headline" w:hAnsi="Nokia Pure Headline"/>
          <w:lang w:val="en-GB"/>
        </w:rPr>
        <w:fldChar w:fldCharType="begin"/>
      </w:r>
      <w:r w:rsidRPr="007C411B">
        <w:rPr>
          <w:rFonts w:ascii="Nokia Pure Headline" w:hAnsi="Nokia Pure Headline"/>
          <w:lang w:val="en-GB"/>
        </w:rPr>
        <w:instrText xml:space="preserve"> TOC \o "1-5" \h \z \u </w:instrText>
      </w:r>
      <w:r w:rsidRPr="007C411B">
        <w:rPr>
          <w:rFonts w:ascii="Nokia Pure Headline" w:hAnsi="Nokia Pure Headline"/>
          <w:lang w:val="en-GB"/>
        </w:rPr>
        <w:fldChar w:fldCharType="end"/>
      </w:r>
      <w:r w:rsidRPr="007C411B" w:rsidR="001B19DB">
        <w:rPr>
          <w:rFonts w:ascii="Nokia Pure Headline" w:hAnsi="Nokia Pure Headline"/>
        </w:rPr>
        <w:br w:type="page"/>
      </w:r>
      <w:r w:rsidR="00216C4E">
        <w:rPr>
          <w:rFonts w:ascii="Nokia Pure Headline" w:hAnsi="Nokia Pure Headline"/>
          <w:sz w:val="36"/>
          <w:szCs w:val="36"/>
        </w:rPr>
        <w:t>General Instructions</w:t>
      </w:r>
    </w:p>
    <w:p w:rsidRPr="00216C4E" w:rsidR="00216C4E" w:rsidP="00216C4E" w:rsidRDefault="00216C4E" w14:paraId="124F7458" w14:textId="6C5588DA">
      <w:pPr>
        <w:pStyle w:val="CommentText"/>
        <w:rPr>
          <w:sz w:val="22"/>
          <w:szCs w:val="22"/>
        </w:rPr>
      </w:pPr>
      <w:r w:rsidRPr="00216C4E">
        <w:rPr>
          <w:sz w:val="22"/>
          <w:szCs w:val="22"/>
        </w:rPr>
        <w:t xml:space="preserve">Basic </w:t>
      </w:r>
      <w:r>
        <w:rPr>
          <w:sz w:val="22"/>
          <w:szCs w:val="22"/>
        </w:rPr>
        <w:t>R</w:t>
      </w:r>
      <w:r w:rsidRPr="00216C4E">
        <w:rPr>
          <w:sz w:val="22"/>
          <w:szCs w:val="22"/>
        </w:rPr>
        <w:t>equirements:</w:t>
      </w:r>
    </w:p>
    <w:p w:rsidR="0058257A" w:rsidP="006D6D14" w:rsidRDefault="0058257A" w14:paraId="51CCDE01" w14:textId="77777777">
      <w:pPr>
        <w:pStyle w:val="CommentText"/>
        <w:numPr>
          <w:ilvl w:val="0"/>
          <w:numId w:val="12"/>
        </w:numPr>
        <w:rPr>
          <w:sz w:val="22"/>
          <w:szCs w:val="22"/>
        </w:rPr>
      </w:pPr>
      <w:r>
        <w:rPr>
          <w:sz w:val="22"/>
          <w:szCs w:val="22"/>
        </w:rPr>
        <w:t>Include a Table of Contents</w:t>
      </w:r>
    </w:p>
    <w:p w:rsidRPr="00216C4E" w:rsidR="00216C4E" w:rsidP="006D6D14" w:rsidRDefault="00A90068" w14:paraId="0D2F0DE4" w14:textId="3A7C68CA">
      <w:pPr>
        <w:pStyle w:val="CommentText"/>
        <w:numPr>
          <w:ilvl w:val="0"/>
          <w:numId w:val="12"/>
        </w:numPr>
        <w:rPr>
          <w:sz w:val="22"/>
          <w:szCs w:val="22"/>
        </w:rPr>
      </w:pPr>
      <w:r>
        <w:rPr>
          <w:sz w:val="22"/>
          <w:szCs w:val="22"/>
        </w:rPr>
        <w:t>All sections, including headings, subheadings, and tables, must be included, and filled in.</w:t>
      </w:r>
    </w:p>
    <w:p w:rsidR="00216C4E" w:rsidP="006D6D14" w:rsidRDefault="00216C4E" w14:paraId="6134A6F6" w14:textId="5A449A27">
      <w:pPr>
        <w:pStyle w:val="CommentText"/>
        <w:numPr>
          <w:ilvl w:val="0"/>
          <w:numId w:val="12"/>
        </w:numPr>
        <w:rPr>
          <w:sz w:val="22"/>
          <w:szCs w:val="22"/>
        </w:rPr>
      </w:pPr>
      <w:r w:rsidRPr="00216C4E">
        <w:rPr>
          <w:sz w:val="22"/>
          <w:szCs w:val="22"/>
        </w:rPr>
        <w:t xml:space="preserve">If </w:t>
      </w:r>
      <w:r w:rsidR="00A90068">
        <w:rPr>
          <w:sz w:val="22"/>
          <w:szCs w:val="22"/>
        </w:rPr>
        <w:t xml:space="preserve">some section </w:t>
      </w:r>
      <w:r w:rsidRPr="00216C4E">
        <w:rPr>
          <w:sz w:val="22"/>
          <w:szCs w:val="22"/>
        </w:rPr>
        <w:t xml:space="preserve">is not applicable, explicitly </w:t>
      </w:r>
      <w:r>
        <w:rPr>
          <w:sz w:val="22"/>
          <w:szCs w:val="22"/>
        </w:rPr>
        <w:t>identify that</w:t>
      </w:r>
      <w:r w:rsidR="007B00D0">
        <w:rPr>
          <w:sz w:val="22"/>
          <w:szCs w:val="22"/>
        </w:rPr>
        <w:t xml:space="preserve"> with “Not Applicable”</w:t>
      </w:r>
      <w:r w:rsidRPr="00216C4E">
        <w:rPr>
          <w:sz w:val="22"/>
          <w:szCs w:val="22"/>
        </w:rPr>
        <w:t>.</w:t>
      </w:r>
    </w:p>
    <w:p w:rsidR="00A90068" w:rsidP="006D6D14" w:rsidRDefault="00A90068" w14:paraId="549BA963" w14:textId="416579C5">
      <w:pPr>
        <w:pStyle w:val="CommentText"/>
        <w:numPr>
          <w:ilvl w:val="0"/>
          <w:numId w:val="12"/>
        </w:numPr>
        <w:rPr>
          <w:sz w:val="22"/>
          <w:szCs w:val="22"/>
        </w:rPr>
      </w:pPr>
      <w:r>
        <w:rPr>
          <w:sz w:val="22"/>
          <w:szCs w:val="22"/>
        </w:rPr>
        <w:t>If something is yet to be determined or otherwise under investigation, indicate that and reference the Jira ticket under which this will be determined with the ticket key as a hyperlink and the ticket title/summary indicated. If there is no Jira ticket explicitly covering the open item, create one (likely a sub-task under a story).</w:t>
      </w:r>
    </w:p>
    <w:p w:rsidRPr="00216C4E" w:rsidR="00216C4E" w:rsidP="006D6D14" w:rsidRDefault="00216C4E" w14:paraId="4BAB4921" w14:textId="4386FFBE">
      <w:pPr>
        <w:pStyle w:val="CommentText"/>
        <w:numPr>
          <w:ilvl w:val="0"/>
          <w:numId w:val="12"/>
        </w:numPr>
        <w:rPr>
          <w:sz w:val="22"/>
          <w:szCs w:val="22"/>
        </w:rPr>
      </w:pPr>
      <w:r>
        <w:rPr>
          <w:sz w:val="22"/>
          <w:szCs w:val="22"/>
        </w:rPr>
        <w:t>Make sure to verify all the checklists for use</w:t>
      </w:r>
      <w:r w:rsidR="007B00D0">
        <w:rPr>
          <w:sz w:val="22"/>
          <w:szCs w:val="22"/>
        </w:rPr>
        <w:t>-</w:t>
      </w:r>
      <w:r>
        <w:rPr>
          <w:sz w:val="22"/>
          <w:szCs w:val="22"/>
        </w:rPr>
        <w:t xml:space="preserve">cases, </w:t>
      </w:r>
      <w:r w:rsidR="00A90068">
        <w:rPr>
          <w:sz w:val="22"/>
          <w:szCs w:val="22"/>
        </w:rPr>
        <w:t>components,</w:t>
      </w:r>
      <w:r>
        <w:rPr>
          <w:sz w:val="22"/>
          <w:szCs w:val="22"/>
        </w:rPr>
        <w:t xml:space="preserve"> and network configurations.</w:t>
      </w:r>
    </w:p>
    <w:p w:rsidR="00216C4E" w:rsidP="00216C4E" w:rsidRDefault="00A90068" w14:paraId="3590E289" w14:textId="2C9E8A7B">
      <w:r>
        <w:t xml:space="preserve">Proofread for </w:t>
      </w:r>
      <w:r w:rsidR="007B00D0">
        <w:t>t</w:t>
      </w:r>
      <w:r w:rsidR="00216C4E">
        <w:t>ypos</w:t>
      </w:r>
      <w:r w:rsidR="007B00D0">
        <w:t xml:space="preserve"> and</w:t>
      </w:r>
      <w:r w:rsidR="00216C4E">
        <w:t xml:space="preserve"> grammatical </w:t>
      </w:r>
      <w:r w:rsidR="007B00D0">
        <w:t>errors</w:t>
      </w:r>
      <w:r>
        <w:t xml:space="preserve"> before review</w:t>
      </w:r>
      <w:r w:rsidR="007B00D0">
        <w:t>.</w:t>
      </w:r>
    </w:p>
    <w:p w:rsidR="00A90068" w:rsidP="00A90068" w:rsidRDefault="00A90068" w14:paraId="215D6C7A" w14:textId="77777777">
      <w:r>
        <w:t>Note format for Jira ticket references: &lt;hyperlinked key&gt;: &lt;</w:t>
      </w:r>
      <w:r w:rsidRPr="00A90068">
        <w:rPr>
          <w:i/>
          <w:iCs/>
        </w:rPr>
        <w:t>Jira Summary</w:t>
      </w:r>
      <w:r>
        <w:t>&gt;</w:t>
      </w:r>
    </w:p>
    <w:p w:rsidRPr="00216C4E" w:rsidR="00A90068" w:rsidP="00A90068" w:rsidRDefault="00A90068" w14:paraId="1D05F119" w14:textId="2D0DE455">
      <w:pPr>
        <w:ind w:firstLine="720"/>
      </w:pPr>
      <w:r>
        <w:t xml:space="preserve">For example, </w:t>
      </w:r>
      <w:hyperlink w:history="1" r:id="rId13">
        <w:r w:rsidRPr="00A90068">
          <w:rPr>
            <w:rStyle w:val="Hyperlink"/>
          </w:rPr>
          <w:t>WSP-508</w:t>
        </w:r>
      </w:hyperlink>
      <w:r>
        <w:t xml:space="preserve">: </w:t>
      </w:r>
      <w:r w:rsidRPr="00A90068">
        <w:rPr>
          <w:i/>
          <w:iCs/>
        </w:rPr>
        <w:t>Infrastructure</w:t>
      </w:r>
    </w:p>
    <w:p w:rsidRPr="007643AA" w:rsidR="001B19DB" w:rsidP="53DF29DB" w:rsidRDefault="00854029" w14:paraId="3E7A9F1C" w14:textId="432F5B18">
      <w:pPr>
        <w:pStyle w:val="Heading1"/>
        <w:rPr>
          <w:rFonts w:ascii="Nokia Pure Headline" w:hAnsi="Nokia Pure Headline"/>
          <w:sz w:val="36"/>
          <w:szCs w:val="36"/>
        </w:rPr>
      </w:pPr>
      <w:bookmarkStart w:name="_Toc1876145445" w:id="523069771"/>
      <w:r w:rsidRPr="041D9DBD" w:rsidR="00854029">
        <w:rPr>
          <w:rFonts w:ascii="Nokia Pure Headline" w:hAnsi="Nokia Pure Headline"/>
          <w:sz w:val="36"/>
          <w:szCs w:val="36"/>
        </w:rPr>
        <w:t xml:space="preserve">Feature </w:t>
      </w:r>
      <w:r w:rsidRPr="041D9DBD" w:rsidR="00A90068">
        <w:rPr>
          <w:rFonts w:ascii="Nokia Pure Headline" w:hAnsi="Nokia Pure Headline"/>
          <w:sz w:val="36"/>
          <w:szCs w:val="36"/>
        </w:rPr>
        <w:t>Overview</w:t>
      </w:r>
      <w:bookmarkEnd w:id="523069771"/>
    </w:p>
    <w:p w:rsidR="00854029" w:rsidP="00854029" w:rsidRDefault="00C50CF4" w14:paraId="5ED22F1F" w14:textId="1E0341A2">
      <w:r>
        <w:t xml:space="preserve">This Epic </w:t>
      </w:r>
      <w:hyperlink w:history="1" r:id="rId14">
        <w:r>
          <w:rPr>
            <w:rStyle w:val="Hyperlink"/>
            <w:rFonts w:ascii="Segoe UI" w:hAnsi="Segoe UI" w:cs="Segoe UI"/>
            <w:color w:val="0065FF"/>
            <w:sz w:val="21"/>
            <w:szCs w:val="21"/>
          </w:rPr>
          <w:t>WSP-515</w:t>
        </w:r>
      </w:hyperlink>
      <w:r>
        <w:t xml:space="preserve"> supports the Map functionality in WS-P.</w:t>
      </w:r>
    </w:p>
    <w:p w:rsidR="00682233" w:rsidP="00682233" w:rsidRDefault="00682233" w14:paraId="1F196DDF" w14:textId="097E4ED2">
      <w:pPr>
        <w:pStyle w:val="Heading2"/>
        <w:rPr/>
      </w:pPr>
      <w:bookmarkStart w:name="_Toc707304118" w:id="751063604"/>
      <w:r w:rsidR="00682233">
        <w:rPr/>
        <w:t>Summary</w:t>
      </w:r>
      <w:bookmarkEnd w:id="751063604"/>
    </w:p>
    <w:p w:rsidRPr="0041679A" w:rsidR="00CA428E" w:rsidP="00CA428E" w:rsidRDefault="001D3CDC" w14:paraId="13A7DA44" w14:textId="1C7DC1AF">
      <w:pPr>
        <w:ind w:left="720"/>
        <w:rPr>
          <w:highlight w:val="yellow"/>
          <w:lang w:val="en-GB"/>
        </w:rPr>
      </w:pPr>
      <w:r>
        <w:rPr>
          <w:lang w:val="en-GB"/>
        </w:rPr>
        <w:t>This EP</w:t>
      </w:r>
      <w:r w:rsidRPr="0041679A">
        <w:rPr>
          <w:lang w:val="en-GB"/>
        </w:rPr>
        <w:t xml:space="preserve">IC </w:t>
      </w:r>
      <w:r>
        <w:rPr>
          <w:lang w:val="en-GB"/>
        </w:rPr>
        <w:t>provides</w:t>
      </w:r>
      <w:r w:rsidRPr="0041679A">
        <w:rPr>
          <w:lang w:val="en-GB"/>
        </w:rPr>
        <w:t xml:space="preserve"> the map functionalities for </w:t>
      </w:r>
      <w:r>
        <w:rPr>
          <w:lang w:val="en-GB"/>
        </w:rPr>
        <w:t xml:space="preserve">the </w:t>
      </w:r>
      <w:r w:rsidRPr="0041679A">
        <w:rPr>
          <w:lang w:val="en-GB"/>
        </w:rPr>
        <w:t xml:space="preserve">selected design. It covers loading of entities as SVG icons in the map. </w:t>
      </w:r>
      <w:r w:rsidRPr="00EA295A">
        <w:rPr>
          <w:lang w:val="en-GB"/>
        </w:rPr>
        <w:t>It also covers the following</w:t>
      </w:r>
      <w:r w:rsidRPr="00EA295A" w:rsidR="00813D41">
        <w:rPr>
          <w:lang w:val="en-GB"/>
        </w:rPr>
        <w:t xml:space="preserve"> and its functionalities which are supported in </w:t>
      </w:r>
      <w:r w:rsidRPr="00EA295A" w:rsidR="00EA295A">
        <w:rPr>
          <w:highlight w:val="yellow"/>
          <w:lang w:val="en-GB"/>
        </w:rPr>
        <w:t>22.07</w:t>
      </w:r>
      <w:r w:rsidRPr="00EA295A">
        <w:rPr>
          <w:lang w:val="en-GB"/>
        </w:rPr>
        <w:t>:</w:t>
      </w:r>
    </w:p>
    <w:p w:rsidRPr="00CA428E" w:rsidR="00CA428E" w:rsidP="00CA428E" w:rsidRDefault="001D3CDC" w14:paraId="6E1942A8" w14:textId="4BA0802E">
      <w:pPr>
        <w:pStyle w:val="ListParagraph"/>
        <w:numPr>
          <w:ilvl w:val="0"/>
          <w:numId w:val="14"/>
        </w:numPr>
        <w:rPr>
          <w:lang w:val="en-GB"/>
        </w:rPr>
      </w:pPr>
      <w:r w:rsidRPr="0041679A">
        <w:rPr>
          <w:lang w:val="en-GB"/>
        </w:rPr>
        <w:t>User interaction</w:t>
      </w:r>
      <w:r w:rsidR="00CA428E">
        <w:rPr>
          <w:lang w:val="en-GB"/>
        </w:rPr>
        <w:t>s</w:t>
      </w:r>
      <w:r w:rsidRPr="0041679A">
        <w:rPr>
          <w:lang w:val="en-GB"/>
        </w:rPr>
        <w:t xml:space="preserve"> in map</w:t>
      </w:r>
    </w:p>
    <w:p w:rsidRPr="0041679A" w:rsidR="001D3CDC" w:rsidP="006D6D14" w:rsidRDefault="001D3CDC" w14:paraId="276F4A83" w14:textId="77777777">
      <w:pPr>
        <w:pStyle w:val="ListParagraph"/>
        <w:numPr>
          <w:ilvl w:val="0"/>
          <w:numId w:val="14"/>
        </w:numPr>
        <w:rPr>
          <w:lang w:val="en-GB"/>
        </w:rPr>
      </w:pPr>
      <w:r w:rsidRPr="0041679A">
        <w:rPr>
          <w:lang w:val="en-GB"/>
        </w:rPr>
        <w:t>Menu filtering</w:t>
      </w:r>
    </w:p>
    <w:p w:rsidR="001D3CDC" w:rsidP="006D6D14" w:rsidRDefault="001D3CDC" w14:paraId="738A4D04" w14:textId="407FC36D">
      <w:pPr>
        <w:pStyle w:val="ListParagraph"/>
        <w:numPr>
          <w:ilvl w:val="0"/>
          <w:numId w:val="14"/>
        </w:numPr>
        <w:rPr>
          <w:lang w:val="en-GB"/>
        </w:rPr>
      </w:pPr>
      <w:r w:rsidRPr="0041679A">
        <w:rPr>
          <w:lang w:val="en-GB"/>
        </w:rPr>
        <w:t>Map-mouse interactions</w:t>
      </w:r>
    </w:p>
    <w:p w:rsidRPr="00003991" w:rsidR="00506AA6" w:rsidP="006D6D14" w:rsidRDefault="001D3CDC" w14:paraId="4DA27EC4" w14:textId="606B9892">
      <w:pPr>
        <w:pStyle w:val="ListParagraph"/>
        <w:numPr>
          <w:ilvl w:val="0"/>
          <w:numId w:val="14"/>
        </w:numPr>
        <w:rPr>
          <w:lang w:val="en-GB"/>
        </w:rPr>
      </w:pPr>
      <w:r w:rsidRPr="265F7EEE">
        <w:rPr>
          <w:lang w:val="en-GB"/>
        </w:rPr>
        <w:t>Show Ro</w:t>
      </w:r>
      <w:commentRangeStart w:id="2"/>
      <w:commentRangeStart w:id="3"/>
      <w:commentRangeStart w:id="4"/>
      <w:r w:rsidRPr="265F7EEE">
        <w:rPr>
          <w:lang w:val="en-GB"/>
        </w:rPr>
        <w:t>ute &amp; Layer View for demands (Trail and Service)</w:t>
      </w:r>
      <w:commentRangeEnd w:id="2"/>
      <w:r>
        <w:commentReference w:id="2"/>
      </w:r>
      <w:commentRangeEnd w:id="3"/>
      <w:r w:rsidR="00813D41">
        <w:rPr>
          <w:rStyle w:val="CommentReference"/>
        </w:rPr>
        <w:commentReference w:id="3"/>
      </w:r>
      <w:commentRangeEnd w:id="4"/>
      <w:r w:rsidR="00A31862">
        <w:rPr>
          <w:rStyle w:val="CommentReference"/>
        </w:rPr>
        <w:commentReference w:id="4"/>
      </w:r>
    </w:p>
    <w:p w:rsidR="00506AA6" w:rsidP="00506AA6" w:rsidRDefault="00506AA6" w14:paraId="0EEF0D1F" w14:textId="1CE68E9A">
      <w:pPr>
        <w:pStyle w:val="Heading2"/>
        <w:rPr/>
      </w:pPr>
      <w:commentRangeStart w:id="6"/>
      <w:commentRangeStart w:id="870088324"/>
      <w:bookmarkStart w:name="_Toc1145494149" w:id="2112132138"/>
      <w:r w:rsidR="00506AA6">
        <w:rPr/>
        <w:t>Requirements</w:t>
      </w:r>
      <w:commentRangeEnd w:id="6"/>
      <w:r>
        <w:rPr>
          <w:rStyle w:val="CommentReference"/>
        </w:rPr>
        <w:commentReference w:id="6"/>
      </w:r>
      <w:commentRangeEnd w:id="870088324"/>
      <w:r>
        <w:rPr>
          <w:rStyle w:val="CommentReference"/>
        </w:rPr>
        <w:commentReference w:id="870088324"/>
      </w:r>
      <w:bookmarkEnd w:id="2112132138"/>
    </w:p>
    <w:p w:rsidR="00032F42" w:rsidP="006D6D14" w:rsidRDefault="00032F42" w14:paraId="2304DFC5" w14:textId="77777777">
      <w:pPr>
        <w:pStyle w:val="ListParagraph"/>
        <w:numPr>
          <w:ilvl w:val="0"/>
          <w:numId w:val="15"/>
        </w:numPr>
        <w:ind w:left="1080"/>
      </w:pPr>
      <w:r>
        <w:t>Loading and plotting the entities on the Map while opening the selected design.</w:t>
      </w:r>
    </w:p>
    <w:p w:rsidR="00032F42" w:rsidP="006D6D14" w:rsidRDefault="00032F42" w14:paraId="0D095EBD" w14:textId="77777777">
      <w:pPr>
        <w:pStyle w:val="ListParagraph"/>
        <w:numPr>
          <w:ilvl w:val="0"/>
          <w:numId w:val="15"/>
        </w:numPr>
        <w:ind w:left="1080"/>
      </w:pPr>
      <w:r>
        <w:t>Handling/Populating respective event handlers/pop up menu items for each entity.</w:t>
      </w:r>
    </w:p>
    <w:p w:rsidR="00032F42" w:rsidP="006D6D14" w:rsidRDefault="00032F42" w14:paraId="3B8427CA" w14:textId="77777777">
      <w:pPr>
        <w:pStyle w:val="ListParagraph"/>
        <w:numPr>
          <w:ilvl w:val="0"/>
          <w:numId w:val="15"/>
        </w:numPr>
        <w:ind w:left="1080"/>
      </w:pPr>
      <w:r>
        <w:t>Highlighting the entities on selection</w:t>
      </w:r>
    </w:p>
    <w:p w:rsidR="00032F42" w:rsidP="006D6D14" w:rsidRDefault="00032F42" w14:paraId="57F753E3" w14:textId="77777777">
      <w:pPr>
        <w:pStyle w:val="ListParagraph"/>
        <w:numPr>
          <w:ilvl w:val="0"/>
          <w:numId w:val="15"/>
        </w:numPr>
        <w:ind w:left="1080"/>
      </w:pPr>
      <w:r>
        <w:t>Handling Map Menu and its functionalities</w:t>
      </w:r>
    </w:p>
    <w:p w:rsidR="00032F42" w:rsidP="006D6D14" w:rsidRDefault="00032F42" w14:paraId="465A0DB2" w14:textId="77777777">
      <w:pPr>
        <w:pStyle w:val="ListParagraph"/>
        <w:numPr>
          <w:ilvl w:val="0"/>
          <w:numId w:val="15"/>
        </w:numPr>
        <w:ind w:left="1080"/>
      </w:pPr>
      <w:r>
        <w:t>Handling Map Settings and its functionalities</w:t>
      </w:r>
    </w:p>
    <w:p w:rsidR="00032F42" w:rsidP="006D6D14" w:rsidRDefault="00032F42" w14:paraId="07CC4487" w14:textId="5D6425C7">
      <w:pPr>
        <w:pStyle w:val="ListParagraph"/>
        <w:numPr>
          <w:ilvl w:val="0"/>
          <w:numId w:val="15"/>
        </w:numPr>
        <w:ind w:left="1080"/>
      </w:pPr>
      <w:r>
        <w:t xml:space="preserve">Handling </w:t>
      </w:r>
      <w:r w:rsidR="00CA428E">
        <w:t xml:space="preserve">User </w:t>
      </w:r>
      <w:r>
        <w:t>preference saving and retrieval</w:t>
      </w:r>
    </w:p>
    <w:p w:rsidR="00032F42" w:rsidP="006D6D14" w:rsidRDefault="00032F42" w14:paraId="426DA0DF" w14:textId="77777777">
      <w:pPr>
        <w:pStyle w:val="ListParagraph"/>
        <w:numPr>
          <w:ilvl w:val="0"/>
          <w:numId w:val="15"/>
        </w:numPr>
        <w:ind w:left="1080"/>
      </w:pPr>
      <w:r>
        <w:t>Handling layer view and show route for demands (Trail and Service)</w:t>
      </w:r>
    </w:p>
    <w:p w:rsidR="00032F42" w:rsidP="006D6D14" w:rsidRDefault="00032F42" w14:paraId="02C15CD6" w14:textId="77777777">
      <w:pPr>
        <w:pStyle w:val="ListParagraph"/>
        <w:numPr>
          <w:ilvl w:val="0"/>
          <w:numId w:val="15"/>
        </w:numPr>
        <w:ind w:left="1080"/>
      </w:pPr>
      <w:r>
        <w:t>Fastmode creation of entities in the map</w:t>
      </w:r>
    </w:p>
    <w:p w:rsidR="00032F42" w:rsidP="006D6D14" w:rsidRDefault="00032F42" w14:paraId="4F133EB4" w14:textId="77777777">
      <w:pPr>
        <w:pStyle w:val="ListParagraph"/>
        <w:numPr>
          <w:ilvl w:val="0"/>
          <w:numId w:val="15"/>
        </w:numPr>
        <w:ind w:left="1080"/>
        <w:rPr/>
      </w:pPr>
      <w:r w:rsidR="00032F42">
        <w:rPr/>
        <w:t>Geocoding</w:t>
      </w:r>
    </w:p>
    <w:p w:rsidR="7BB84319" w:rsidP="5FF476C0" w:rsidRDefault="7BB84319" w14:paraId="7ED5ED1A" w14:textId="1BF2121A">
      <w:pPr>
        <w:pStyle w:val="ListParagraph"/>
        <w:numPr>
          <w:ilvl w:val="0"/>
          <w:numId w:val="15"/>
        </w:numPr>
        <w:ind w:left="1080"/>
        <w:rPr/>
      </w:pPr>
      <w:r w:rsidR="7BB84319">
        <w:rPr/>
        <w:t xml:space="preserve">Edge details </w:t>
      </w:r>
      <w:r w:rsidR="2C99D8C5">
        <w:rPr/>
        <w:t>viewer</w:t>
      </w:r>
    </w:p>
    <w:p w:rsidR="00032F42" w:rsidP="006D6D14" w:rsidRDefault="00032F42" w14:paraId="30596BBE" w14:textId="62E490ED">
      <w:pPr>
        <w:pStyle w:val="ListParagraph"/>
        <w:numPr>
          <w:ilvl w:val="0"/>
          <w:numId w:val="15"/>
        </w:numPr>
        <w:ind w:left="1080"/>
        <w:rPr/>
      </w:pPr>
      <w:r w:rsidR="00032F42">
        <w:rPr/>
        <w:t>NRA interactions support</w:t>
      </w:r>
    </w:p>
    <w:p w:rsidR="00032F42" w:rsidP="006D6D14" w:rsidRDefault="00032F42" w14:paraId="09205C0F" w14:textId="77777777">
      <w:pPr>
        <w:pStyle w:val="ListParagraph"/>
        <w:numPr>
          <w:ilvl w:val="0"/>
          <w:numId w:val="15"/>
        </w:numPr>
        <w:ind w:left="1080"/>
        <w:rPr/>
      </w:pPr>
      <w:r w:rsidR="00032F42">
        <w:rPr/>
        <w:t>Map mouse interactions for different view</w:t>
      </w:r>
    </w:p>
    <w:p w:rsidRPr="00EA295A" w:rsidR="00506AA6" w:rsidP="006D6D14" w:rsidRDefault="00BE6AED" w14:paraId="4DF0C820" w14:textId="1BC62BF2">
      <w:pPr>
        <w:pStyle w:val="ListParagraph"/>
        <w:numPr>
          <w:ilvl w:val="0"/>
          <w:numId w:val="15"/>
        </w:numPr>
        <w:ind w:left="1080"/>
        <w:rPr/>
      </w:pPr>
      <w:r w:rsidRPr="5FF476C0" w:rsidR="00BE6AED">
        <w:rPr>
          <w:lang w:val="en-GB"/>
        </w:rPr>
        <w:t xml:space="preserve">Taskbar </w:t>
      </w:r>
      <w:r w:rsidRPr="5FF476C0" w:rsidR="00CA428E">
        <w:rPr>
          <w:lang w:val="en-GB"/>
        </w:rPr>
        <w:t xml:space="preserve">and window-window communication </w:t>
      </w:r>
      <w:r w:rsidRPr="5FF476C0" w:rsidR="00BE6AED">
        <w:rPr>
          <w:lang w:val="en-GB"/>
        </w:rPr>
        <w:t>functionalities</w:t>
      </w:r>
      <w:r w:rsidRPr="5FF476C0" w:rsidR="002B55B0">
        <w:rPr>
          <w:lang w:val="en-GB"/>
        </w:rPr>
        <w:t xml:space="preserve"> </w:t>
      </w:r>
    </w:p>
    <w:p w:rsidRPr="00EA295A" w:rsidR="00EA295A" w:rsidP="006D6D14" w:rsidRDefault="00EA295A" w14:paraId="1C909292" w14:textId="4A79ACAD">
      <w:pPr>
        <w:pStyle w:val="ListParagraph"/>
        <w:numPr>
          <w:ilvl w:val="0"/>
          <w:numId w:val="15"/>
        </w:numPr>
        <w:ind w:left="1080"/>
        <w:rPr/>
      </w:pPr>
      <w:r w:rsidRPr="5FF476C0" w:rsidR="00EA295A">
        <w:rPr>
          <w:lang w:val="en-GB"/>
        </w:rPr>
        <w:t>Switching between Geo and Geo-free view</w:t>
      </w:r>
    </w:p>
    <w:p w:rsidRPr="00032F42" w:rsidR="00EA295A" w:rsidP="006D6D14" w:rsidRDefault="00EA295A" w14:paraId="38E250C6" w14:textId="0CDFE531">
      <w:pPr>
        <w:pStyle w:val="ListParagraph"/>
        <w:numPr>
          <w:ilvl w:val="0"/>
          <w:numId w:val="15"/>
        </w:numPr>
        <w:ind w:left="1080"/>
        <w:rPr/>
      </w:pPr>
      <w:r w:rsidRPr="5FF476C0" w:rsidR="00EA295A">
        <w:rPr>
          <w:lang w:val="en-GB"/>
        </w:rPr>
        <w:t>Moving site in the map</w:t>
      </w:r>
    </w:p>
    <w:p w:rsidR="003F227C" w:rsidP="003F227C" w:rsidRDefault="003F227C" w14:paraId="4AE3BB28" w14:textId="77777777"/>
    <w:p w:rsidR="00682233" w:rsidP="00506AA6" w:rsidRDefault="00682233" w14:paraId="646FEB54" w14:textId="7F49BCFA">
      <w:pPr>
        <w:pStyle w:val="Heading2"/>
        <w:rPr/>
      </w:pPr>
      <w:bookmarkStart w:name="_Toc735813925" w:id="1705965415"/>
      <w:r w:rsidR="00682233">
        <w:rPr/>
        <w:t>Design Considerations</w:t>
      </w:r>
      <w:bookmarkEnd w:id="1705965415"/>
    </w:p>
    <w:tbl>
      <w:tblPr>
        <w:tblStyle w:val="ListTable3-Accent3"/>
        <w:tblW w:w="9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149"/>
        <w:gridCol w:w="1887"/>
        <w:gridCol w:w="1706"/>
        <w:gridCol w:w="2613"/>
      </w:tblGrid>
      <w:tr w:rsidR="002130A6" w:rsidTr="5FF476C0" w14:paraId="53C616E4"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823" w:type="dxa"/>
            <w:tcMar/>
          </w:tcPr>
          <w:p w:rsidRPr="008C60CF" w:rsidR="002130A6" w:rsidRDefault="002130A6" w14:paraId="5B3571B3" w14:textId="0F5BCF9E">
            <w:pPr>
              <w:rPr>
                <w:rFonts w:ascii="Calibri Light" w:hAnsi="Calibri Light"/>
                <w:color w:val="FFFFFF" w:themeColor="background1"/>
                <w:sz w:val="20"/>
                <w:szCs w:val="20"/>
                <w:lang w:val="en-GB"/>
              </w:rPr>
            </w:pPr>
            <w:r w:rsidRPr="008C60CF">
              <w:rPr>
                <w:rFonts w:ascii="Calibri Light" w:hAnsi="Calibri Light"/>
                <w:color w:val="FFFFFF" w:themeColor="background1"/>
                <w:sz w:val="20"/>
                <w:szCs w:val="20"/>
                <w:lang w:val="en-GB"/>
              </w:rPr>
              <w:t>Area</w:t>
            </w:r>
          </w:p>
        </w:tc>
        <w:tc>
          <w:tcPr>
            <w:cnfStyle w:val="000000000000" w:firstRow="0" w:lastRow="0" w:firstColumn="0" w:lastColumn="0" w:oddVBand="0" w:evenVBand="0" w:oddHBand="0" w:evenHBand="0" w:firstRowFirstColumn="0" w:firstRowLastColumn="0" w:lastRowFirstColumn="0" w:lastRowLastColumn="0"/>
            <w:tcW w:w="2161" w:type="dxa"/>
            <w:tcMar/>
          </w:tcPr>
          <w:p w:rsidRPr="00682233" w:rsidR="002130A6" w:rsidP="00682233" w:rsidRDefault="002130A6" w14:paraId="2C57CEC6" w14:textId="0AC48CBC">
            <w:pPr>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682233">
              <w:rPr>
                <w:color w:val="FFFFFF" w:themeColor="background1"/>
                <w:lang w:val="en-GB"/>
              </w:rPr>
              <w:t>Applicability (Y/N)</w:t>
            </w:r>
          </w:p>
        </w:tc>
        <w:tc>
          <w:tcPr>
            <w:cnfStyle w:val="000000000000" w:firstRow="0" w:lastRow="0" w:firstColumn="0" w:lastColumn="0" w:oddVBand="0" w:evenVBand="0" w:oddHBand="0" w:evenHBand="0" w:firstRowFirstColumn="0" w:firstRowLastColumn="0" w:lastRowFirstColumn="0" w:lastRowLastColumn="0"/>
            <w:tcW w:w="1971" w:type="dxa"/>
            <w:tcMar/>
          </w:tcPr>
          <w:p w:rsidRPr="00682233" w:rsidR="002130A6" w:rsidP="00682233" w:rsidRDefault="002130A6" w14:paraId="3FA4473D" w14:textId="2D6DADB8">
            <w:pPr>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682233">
              <w:rPr>
                <w:color w:val="FFFFFF" w:themeColor="background1"/>
                <w:lang w:val="en-GB"/>
              </w:rPr>
              <w:t xml:space="preserve">If not </w:t>
            </w:r>
            <w:r w:rsidR="007B00D0">
              <w:rPr>
                <w:color w:val="FFFFFF" w:themeColor="background1"/>
                <w:lang w:val="en-GB"/>
              </w:rPr>
              <w:t>a</w:t>
            </w:r>
            <w:r w:rsidRPr="00682233">
              <w:rPr>
                <w:color w:val="FFFFFF" w:themeColor="background1"/>
                <w:lang w:val="en-GB"/>
              </w:rPr>
              <w:t>pplicable, why not?</w:t>
            </w:r>
          </w:p>
        </w:tc>
        <w:tc>
          <w:tcPr>
            <w:cnfStyle w:val="000000000000" w:firstRow="0" w:lastRow="0" w:firstColumn="0" w:lastColumn="0" w:oddVBand="0" w:evenVBand="0" w:oddHBand="0" w:evenHBand="0" w:firstRowFirstColumn="0" w:firstRowLastColumn="0" w:lastRowFirstColumn="0" w:lastRowLastColumn="0"/>
            <w:tcW w:w="1400" w:type="dxa"/>
            <w:tcMar/>
          </w:tcPr>
          <w:p w:rsidRPr="00682233" w:rsidR="002130A6" w:rsidP="00682233" w:rsidRDefault="002130A6" w14:paraId="1C4DC9AD" w14:textId="588FB4CD">
            <w:pPr>
              <w:cnfStyle w:val="100000000000" w:firstRow="1" w:lastRow="0" w:firstColumn="0" w:lastColumn="0" w:oddVBand="0" w:evenVBand="0" w:oddHBand="0" w:evenHBand="0" w:firstRowFirstColumn="0" w:firstRowLastColumn="0" w:lastRowFirstColumn="0" w:lastRowLastColumn="0"/>
              <w:rPr>
                <w:color w:val="FFFFFF" w:themeColor="background1"/>
                <w:lang w:val="en-GB"/>
              </w:rPr>
            </w:pPr>
            <w:r w:rsidRPr="00682233">
              <w:rPr>
                <w:color w:val="FFFFFF" w:themeColor="background1"/>
                <w:lang w:val="en-GB"/>
              </w:rPr>
              <w:t xml:space="preserve">If </w:t>
            </w:r>
            <w:r w:rsidR="007B00D0">
              <w:rPr>
                <w:color w:val="FFFFFF" w:themeColor="background1"/>
                <w:lang w:val="en-GB"/>
              </w:rPr>
              <w:t>yes</w:t>
            </w:r>
            <w:r w:rsidRPr="00682233">
              <w:rPr>
                <w:color w:val="FFFFFF" w:themeColor="background1"/>
                <w:lang w:val="en-GB"/>
              </w:rPr>
              <w:t>, which section covers</w:t>
            </w:r>
          </w:p>
        </w:tc>
      </w:tr>
      <w:tr w:rsidR="003F227C" w:rsidTr="5FF476C0" w14:paraId="2131D5A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3F227C" w:rsidRDefault="003F227C" w14:paraId="4924A14B" w14:textId="3E8AD399">
            <w:pPr>
              <w:rPr>
                <w:rFonts w:ascii="Calibri Light" w:hAnsi="Calibri Light"/>
                <w:sz w:val="20"/>
                <w:szCs w:val="20"/>
                <w:lang w:val="en-GB"/>
              </w:rPr>
            </w:pPr>
            <w:r>
              <w:rPr>
                <w:rFonts w:ascii="Calibri Light" w:hAnsi="Calibri Light"/>
                <w:sz w:val="20"/>
                <w:szCs w:val="20"/>
                <w:lang w:val="en-GB"/>
              </w:rPr>
              <w:t>Data Model</w:t>
            </w:r>
            <w:r w:rsidR="008769F9">
              <w:rPr>
                <w:rFonts w:ascii="Calibri Light" w:hAnsi="Calibri Light"/>
                <w:sz w:val="20"/>
                <w:szCs w:val="20"/>
                <w:lang w:val="en-GB"/>
              </w:rPr>
              <w:t xml:space="preserve"> Usage (WS-P and/or EPT)</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3F227C" w:rsidP="00682233" w:rsidRDefault="00C26CB3" w14:paraId="1D4C846D" w14:textId="6B392A3B">
            <w:pPr>
              <w:cnfStyle w:val="000000100000" w:firstRow="0" w:lastRow="0" w:firstColumn="0" w:lastColumn="0" w:oddVBand="0" w:evenVBand="0" w:oddHBand="1"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3F227C" w:rsidP="00682233" w:rsidRDefault="003F227C" w14:paraId="1B811CB2"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3F227C" w:rsidP="00682233" w:rsidRDefault="00C26CB3" w14:paraId="43369D00" w14:textId="0B16179E">
            <w:pPr>
              <w:cnfStyle w:val="000000100000" w:firstRow="0" w:lastRow="0" w:firstColumn="0" w:lastColumn="0" w:oddVBand="0" w:evenVBand="0" w:oddHBand="1" w:evenHBand="0" w:firstRowFirstColumn="0" w:firstRowLastColumn="0" w:lastRowFirstColumn="0" w:lastRowLastColumn="0"/>
              <w:rPr>
                <w:lang w:val="en-GB"/>
              </w:rPr>
            </w:pPr>
            <w:r w:rsidRPr="60E7AFB7">
              <w:rPr>
                <w:lang w:val="en-GB"/>
              </w:rPr>
              <w:t>To display entities on the Map</w:t>
            </w:r>
            <w:commentRangeStart w:id="8"/>
            <w:commentRangeStart w:id="9"/>
            <w:commentRangeStart w:id="10"/>
            <w:commentRangeEnd w:id="8"/>
            <w:r>
              <w:commentReference w:id="8"/>
            </w:r>
            <w:commentRangeEnd w:id="9"/>
            <w:r w:rsidR="00813D41">
              <w:rPr>
                <w:rStyle w:val="CommentReference"/>
              </w:rPr>
              <w:commentReference w:id="9"/>
            </w:r>
            <w:commentRangeEnd w:id="10"/>
            <w:r w:rsidR="00A31862">
              <w:rPr>
                <w:rStyle w:val="CommentReference"/>
              </w:rPr>
              <w:commentReference w:id="10"/>
            </w:r>
          </w:p>
        </w:tc>
      </w:tr>
      <w:tr w:rsidR="008769F9" w:rsidTr="5FF476C0" w14:paraId="5EA86400" w14:textId="77777777">
        <w:tc>
          <w:tcPr>
            <w:cnfStyle w:val="001000000000" w:firstRow="0" w:lastRow="0" w:firstColumn="1" w:lastColumn="0" w:oddVBand="0" w:evenVBand="0" w:oddHBand="0" w:evenHBand="0" w:firstRowFirstColumn="0" w:firstRowLastColumn="0" w:lastRowFirstColumn="0" w:lastRowLastColumn="0"/>
            <w:tcW w:w="3823" w:type="dxa"/>
            <w:tcMar/>
          </w:tcPr>
          <w:p w:rsidR="008769F9" w:rsidRDefault="008769F9" w14:paraId="4F1EB280" w14:textId="0E181CC3">
            <w:pPr>
              <w:rPr>
                <w:rFonts w:ascii="Calibri Light" w:hAnsi="Calibri Light"/>
                <w:sz w:val="20"/>
                <w:szCs w:val="20"/>
                <w:lang w:val="en-GB"/>
              </w:rPr>
            </w:pPr>
            <w:r>
              <w:rPr>
                <w:rFonts w:ascii="Calibri Light" w:hAnsi="Calibri Light"/>
                <w:sz w:val="20"/>
                <w:szCs w:val="20"/>
                <w:lang w:val="en-GB"/>
              </w:rPr>
              <w:t>Data Model Changes (WS-P and/or EPT)</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8769F9" w:rsidP="00682233" w:rsidRDefault="001F7725" w14:paraId="67B2BFE6" w14:textId="5539191B">
            <w:pPr>
              <w:cnfStyle w:val="000000000000" w:firstRow="0" w:lastRow="0" w:firstColumn="0" w:lastColumn="0" w:oddVBand="0" w:evenVBand="0" w:oddHBand="0"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8769F9" w:rsidP="00682233" w:rsidRDefault="008769F9" w14:paraId="4F78CDDE"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00031191" w:rsidP="00031191" w:rsidRDefault="00031191" w14:paraId="004CB776" w14:textId="3E8C8485">
            <w:pPr>
              <w:cnfStyle w:val="000000000000" w:firstRow="0" w:lastRow="0" w:firstColumn="0" w:lastColumn="0" w:oddVBand="0" w:evenVBand="0" w:oddHBand="0" w:evenHBand="0" w:firstRowFirstColumn="0" w:firstRowLastColumn="0" w:lastRowFirstColumn="0" w:lastRowLastColumn="0"/>
              <w:rPr>
                <w:lang w:val="en-GB"/>
              </w:rPr>
            </w:pPr>
            <w:r w:rsidRPr="5FF476C0" w:rsidR="080E25A7">
              <w:rPr>
                <w:lang w:val="en-GB"/>
              </w:rPr>
              <w:t xml:space="preserve">For </w:t>
            </w:r>
            <w:r w:rsidRPr="5FF476C0" w:rsidR="00813D41">
              <w:rPr>
                <w:lang w:val="en-GB"/>
              </w:rPr>
              <w:t xml:space="preserve">User </w:t>
            </w:r>
            <w:r w:rsidRPr="5FF476C0" w:rsidR="080E25A7">
              <w:rPr>
                <w:lang w:val="en-GB"/>
              </w:rPr>
              <w:t>Preferences</w:t>
            </w:r>
            <w:r w:rsidRPr="5FF476C0" w:rsidR="00813D41">
              <w:rPr>
                <w:lang w:val="en-GB"/>
              </w:rPr>
              <w:t xml:space="preserve">, </w:t>
            </w:r>
            <w:proofErr w:type="spellStart"/>
            <w:r w:rsidRPr="5FF476C0" w:rsidR="00813D41">
              <w:rPr>
                <w:lang w:val="en-GB"/>
              </w:rPr>
              <w:t>GeocodingData</w:t>
            </w:r>
            <w:proofErr w:type="spellEnd"/>
          </w:p>
          <w:p w:rsidRPr="00813D41" w:rsidR="00813D41" w:rsidP="00031191" w:rsidRDefault="00813D41" w14:paraId="2FC4BACF" w14:textId="293F5E88">
            <w:pPr>
              <w:cnfStyle w:val="000000000000" w:firstRow="0" w:lastRow="0" w:firstColumn="0" w:lastColumn="0" w:oddVBand="0" w:evenVBand="0" w:oddHBand="0" w:evenHBand="0" w:firstRowFirstColumn="0" w:firstRowLastColumn="0" w:lastRowFirstColumn="0" w:lastRowLastColumn="0"/>
            </w:pPr>
            <w:r w:rsidRPr="60E7AFB7">
              <w:rPr>
                <w:lang w:val="en-GB"/>
              </w:rPr>
              <w:t>(WS-P)</w:t>
            </w:r>
            <w:commentRangeStart w:id="11"/>
            <w:commentRangeEnd w:id="11"/>
            <w:r>
              <w:commentReference w:id="11"/>
            </w:r>
            <w:commentRangeStart w:id="12"/>
            <w:commentRangeStart w:id="13"/>
            <w:commentRangeEnd w:id="12"/>
            <w:r>
              <w:rPr>
                <w:rStyle w:val="CommentReference"/>
              </w:rPr>
              <w:commentReference w:id="12"/>
            </w:r>
            <w:commentRangeEnd w:id="13"/>
            <w:r w:rsidR="00A31862">
              <w:rPr>
                <w:rStyle w:val="CommentReference"/>
              </w:rPr>
              <w:commentReference w:id="13"/>
            </w:r>
          </w:p>
          <w:p w:rsidRPr="000C6220" w:rsidR="008769F9" w:rsidP="00031191" w:rsidRDefault="00031191" w14:paraId="687EAC64" w14:textId="1A26E37D">
            <w:pPr>
              <w:cnfStyle w:val="000000000000" w:firstRow="0" w:lastRow="0" w:firstColumn="0" w:lastColumn="0" w:oddVBand="0" w:evenVBand="0" w:oddHBand="0" w:evenHBand="0" w:firstRowFirstColumn="0" w:firstRowLastColumn="0" w:lastRowFirstColumn="0" w:lastRowLastColumn="0"/>
              <w:rPr>
                <w:lang w:val="en-GB"/>
              </w:rPr>
            </w:pPr>
            <w:r>
              <w:rPr>
                <w:lang w:val="en-GB"/>
              </w:rPr>
              <w:t>Entity DTO adjustments if required (Will be handled with the help of respective teams)</w:t>
            </w:r>
          </w:p>
        </w:tc>
      </w:tr>
      <w:tr w:rsidR="003F227C" w:rsidTr="5FF476C0" w14:paraId="61ECE70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3F227C" w:rsidRDefault="003F227C" w14:paraId="72750C48" w14:textId="49E2A79F">
            <w:pPr>
              <w:rPr>
                <w:rFonts w:ascii="Calibri Light" w:hAnsi="Calibri Light"/>
                <w:sz w:val="20"/>
                <w:szCs w:val="20"/>
                <w:lang w:val="en-GB"/>
              </w:rPr>
            </w:pPr>
            <w:r>
              <w:rPr>
                <w:rFonts w:ascii="Calibri Light" w:hAnsi="Calibri Light"/>
                <w:sz w:val="20"/>
                <w:szCs w:val="20"/>
                <w:lang w:val="en-GB"/>
              </w:rPr>
              <w:t>EPT Engine Support</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3F227C" w:rsidP="00682233" w:rsidRDefault="004E2D8C" w14:paraId="0F65119B" w14:textId="669300BB">
            <w:pPr>
              <w:cnfStyle w:val="000000100000" w:firstRow="0" w:lastRow="0" w:firstColumn="0" w:lastColumn="0" w:oddVBand="0" w:evenVBand="0" w:oddHBand="1"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3F227C" w:rsidP="00682233" w:rsidRDefault="003F227C" w14:paraId="33612D11"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00606F2A" w:rsidP="00606F2A" w:rsidRDefault="00606F2A" w14:paraId="110F1B0F" w14:textId="38EFE0D5">
            <w:pPr>
              <w:cnfStyle w:val="000000100000" w:firstRow="0" w:lastRow="0" w:firstColumn="0" w:lastColumn="0" w:oddVBand="0" w:evenVBand="0" w:oddHBand="1" w:evenHBand="0" w:firstRowFirstColumn="0" w:firstRowLastColumn="0" w:lastRowFirstColumn="0" w:lastRowLastColumn="0"/>
              <w:rPr>
                <w:lang w:val="en-GB"/>
              </w:rPr>
            </w:pPr>
            <w:r>
              <w:rPr>
                <w:lang w:val="en-GB"/>
              </w:rPr>
              <w:t>Require support for Loading design,</w:t>
            </w:r>
          </w:p>
          <w:p w:rsidR="00606F2A" w:rsidP="00606F2A" w:rsidRDefault="00606F2A" w14:paraId="0B8DD556" w14:textId="0AA15A4A">
            <w:pPr>
              <w:cnfStyle w:val="000000100000" w:firstRow="0" w:lastRow="0" w:firstColumn="0" w:lastColumn="0" w:oddVBand="0" w:evenVBand="0" w:oddHBand="1" w:evenHBand="0" w:firstRowFirstColumn="0" w:firstRowLastColumn="0" w:lastRowFirstColumn="0" w:lastRowLastColumn="0"/>
              <w:rPr>
                <w:lang w:val="en-GB"/>
              </w:rPr>
            </w:pPr>
            <w:r w:rsidRPr="243671BD">
              <w:rPr>
                <w:lang w:val="en-GB"/>
              </w:rPr>
              <w:t>Show Route,</w:t>
            </w:r>
            <w:commentRangeStart w:id="14"/>
            <w:commentRangeStart w:id="15"/>
            <w:commentRangeStart w:id="16"/>
            <w:commentRangeEnd w:id="14"/>
            <w:r>
              <w:rPr>
                <w:rStyle w:val="CommentReference"/>
              </w:rPr>
              <w:commentReference w:id="14"/>
            </w:r>
            <w:commentRangeEnd w:id="15"/>
            <w:r>
              <w:rPr>
                <w:rStyle w:val="CommentReference"/>
              </w:rPr>
              <w:commentReference w:id="15"/>
            </w:r>
            <w:commentRangeEnd w:id="16"/>
            <w:r>
              <w:rPr>
                <w:rStyle w:val="CommentReference"/>
              </w:rPr>
              <w:commentReference w:id="16"/>
            </w:r>
          </w:p>
          <w:p w:rsidRPr="000C6220" w:rsidR="003F227C" w:rsidP="00606F2A" w:rsidRDefault="00606F2A" w14:paraId="320AC323" w14:textId="5B3DF146">
            <w:pPr>
              <w:cnfStyle w:val="000000100000" w:firstRow="0" w:lastRow="0" w:firstColumn="0" w:lastColumn="0" w:oddVBand="0" w:evenVBand="0" w:oddHBand="1" w:evenHBand="0" w:firstRowFirstColumn="0" w:firstRowLastColumn="0" w:lastRowFirstColumn="0" w:lastRowLastColumn="0"/>
              <w:rPr>
                <w:lang w:val="en-GB"/>
              </w:rPr>
            </w:pPr>
            <w:r>
              <w:rPr>
                <w:lang w:val="en-GB"/>
              </w:rPr>
              <w:t>Layer View</w:t>
            </w:r>
          </w:p>
        </w:tc>
      </w:tr>
      <w:tr w:rsidR="002130A6" w:rsidTr="5FF476C0" w14:paraId="303767D3"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7168FA92" w14:textId="0BD8A1B5">
            <w:pPr>
              <w:rPr>
                <w:rFonts w:ascii="Calibri Light" w:hAnsi="Calibri Light"/>
                <w:b w:val="0"/>
                <w:bCs w:val="0"/>
                <w:sz w:val="20"/>
                <w:szCs w:val="20"/>
                <w:lang w:val="en-GB"/>
              </w:rPr>
            </w:pPr>
            <w:r w:rsidRPr="008C60CF">
              <w:rPr>
                <w:rFonts w:ascii="Calibri Light" w:hAnsi="Calibri Light"/>
                <w:sz w:val="20"/>
                <w:szCs w:val="20"/>
                <w:lang w:val="en-GB"/>
              </w:rPr>
              <w:t xml:space="preserve">Network </w:t>
            </w:r>
            <w:r w:rsidRPr="008C60CF" w:rsidR="00EB681B">
              <w:rPr>
                <w:rFonts w:ascii="Calibri Light" w:hAnsi="Calibri Light"/>
                <w:sz w:val="20"/>
                <w:szCs w:val="20"/>
                <w:lang w:val="en-GB"/>
              </w:rPr>
              <w:t xml:space="preserve">Configuration </w:t>
            </w:r>
            <w:r w:rsidRPr="008C60CF">
              <w:rPr>
                <w:rFonts w:ascii="Calibri Light" w:hAnsi="Calibri Light"/>
                <w:sz w:val="20"/>
                <w:szCs w:val="20"/>
                <w:lang w:val="en-GB"/>
              </w:rPr>
              <w:t>(</w:t>
            </w:r>
            <w:r w:rsidR="00F31732">
              <w:rPr>
                <w:rFonts w:ascii="Calibri Light" w:hAnsi="Calibri Light"/>
                <w:sz w:val="20"/>
                <w:szCs w:val="20"/>
                <w:lang w:val="en-GB"/>
              </w:rPr>
              <w:t xml:space="preserve">Nodes, </w:t>
            </w:r>
            <w:r w:rsidRPr="008C60CF">
              <w:rPr>
                <w:rFonts w:ascii="Calibri Light" w:hAnsi="Calibri Light"/>
                <w:sz w:val="20"/>
                <w:szCs w:val="20"/>
                <w:lang w:val="en-GB"/>
              </w:rPr>
              <w:t>Cards, NEs, Interworking)</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207536" w14:paraId="6361B9C2" w14:textId="3E9FDD90">
            <w:pP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37203818"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6A14CAC8" w14:textId="77777777">
            <w:pPr>
              <w:cnfStyle w:val="000000000000" w:firstRow="0" w:lastRow="0" w:firstColumn="0" w:lastColumn="0" w:oddVBand="0" w:evenVBand="0" w:oddHBand="0" w:evenHBand="0" w:firstRowFirstColumn="0" w:firstRowLastColumn="0" w:lastRowFirstColumn="0" w:lastRowLastColumn="0"/>
              <w:rPr>
                <w:lang w:val="en-GB"/>
              </w:rPr>
            </w:pPr>
          </w:p>
        </w:tc>
      </w:tr>
      <w:tr w:rsidRPr="000C6220" w:rsidR="002130A6" w:rsidTr="5FF476C0" w14:paraId="35D481C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155C6B" w14:paraId="5896D900" w14:textId="66C340A5">
            <w:pPr>
              <w:rPr>
                <w:rFonts w:ascii="Calibri Light" w:hAnsi="Calibri Light"/>
                <w:b w:val="0"/>
                <w:bCs w:val="0"/>
                <w:color w:val="001135" w:themeColor="text2"/>
                <w:sz w:val="20"/>
                <w:szCs w:val="20"/>
                <w:lang w:val="en-GB"/>
              </w:rPr>
            </w:pPr>
            <w:r w:rsidRPr="008C60CF">
              <w:rPr>
                <w:rFonts w:ascii="Calibri Light" w:hAnsi="Calibri Light"/>
                <w:color w:val="001135" w:themeColor="text2"/>
                <w:sz w:val="20"/>
                <w:szCs w:val="20"/>
                <w:lang w:val="en-GB"/>
              </w:rPr>
              <w:t>Version Mix of the N</w:t>
            </w:r>
            <w:r w:rsidRPr="008C60CF" w:rsidR="00C26CB3">
              <w:rPr>
                <w:rFonts w:ascii="Calibri Light" w:hAnsi="Calibri Light"/>
                <w:color w:val="001135" w:themeColor="text2"/>
                <w:sz w:val="20"/>
                <w:szCs w:val="20"/>
                <w:lang w:val="en-GB"/>
              </w:rPr>
              <w:t>e</w:t>
            </w:r>
            <w:r w:rsidRPr="008C60CF">
              <w:rPr>
                <w:rFonts w:ascii="Calibri Light" w:hAnsi="Calibri Light"/>
                <w:color w:val="001135" w:themeColor="text2"/>
                <w:sz w:val="20"/>
                <w:szCs w:val="20"/>
                <w:lang w:val="en-GB"/>
              </w:rPr>
              <w:t>s</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F54913" w14:paraId="2E0FBC8D" w14:textId="323D602D">
            <w:pPr>
              <w:cnfStyle w:val="000000100000" w:firstRow="0" w:lastRow="0" w:firstColumn="0" w:lastColumn="0" w:oddVBand="0" w:evenVBand="0" w:oddHBand="1" w:evenHBand="0" w:firstRowFirstColumn="0" w:firstRowLastColumn="0" w:lastRowFirstColumn="0" w:lastRowLastColumn="0"/>
              <w:rPr>
                <w:rFonts w:ascii="Calibri Light" w:hAnsi="Calibri Light"/>
                <w:color w:val="FFFFFF" w:themeColor="background1"/>
                <w:sz w:val="20"/>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2CC1481D"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FFFFFF" w:themeColor="background1"/>
                <w:sz w:val="20"/>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0DF840AD"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FFFFFF" w:themeColor="background1"/>
                <w:sz w:val="20"/>
                <w:lang w:val="en-GB"/>
              </w:rPr>
            </w:pPr>
          </w:p>
        </w:tc>
      </w:tr>
      <w:tr w:rsidR="002130A6" w:rsidTr="5FF476C0" w14:paraId="2A6A75E3"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348289ED" w14:textId="10673257">
            <w:pPr>
              <w:rPr>
                <w:rFonts w:ascii="Calibri Light" w:hAnsi="Calibri Light"/>
                <w:b w:val="0"/>
                <w:bCs w:val="0"/>
                <w:sz w:val="20"/>
                <w:szCs w:val="20"/>
                <w:lang w:val="en-GB"/>
              </w:rPr>
            </w:pPr>
            <w:r w:rsidRPr="008C60CF">
              <w:rPr>
                <w:rFonts w:ascii="Calibri Light" w:hAnsi="Calibri Light"/>
                <w:sz w:val="20"/>
                <w:szCs w:val="20"/>
                <w:lang w:val="en-GB"/>
              </w:rPr>
              <w:t>Scale (Size of network, # of connections, # of TPs).</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6B724B" w14:paraId="0EF22783" w14:textId="0F4DF519">
            <w:pPr>
              <w:cnfStyle w:val="000000000000" w:firstRow="0" w:lastRow="0" w:firstColumn="0" w:lastColumn="0" w:oddVBand="0" w:evenVBand="0" w:oddHBand="0"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7AE27AF8"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6B724B" w14:paraId="5D9466A4" w14:textId="4F250ACA">
            <w:pPr>
              <w:cnfStyle w:val="000000000000" w:firstRow="0" w:lastRow="0" w:firstColumn="0" w:lastColumn="0" w:oddVBand="0" w:evenVBand="0" w:oddHBand="0" w:evenHBand="0" w:firstRowFirstColumn="0" w:firstRowLastColumn="0" w:lastRowFirstColumn="0" w:lastRowLastColumn="0"/>
              <w:rPr>
                <w:lang w:val="en-GB"/>
              </w:rPr>
            </w:pPr>
            <w:r>
              <w:rPr>
                <w:lang w:val="en-GB"/>
              </w:rPr>
              <w:t>Loading Design</w:t>
            </w:r>
          </w:p>
        </w:tc>
      </w:tr>
      <w:tr w:rsidR="002130A6" w:rsidTr="5FF476C0" w14:paraId="10F8FE8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51395244" w14:textId="5972D9B8">
            <w:pPr>
              <w:rPr>
                <w:rFonts w:ascii="Calibri Light" w:hAnsi="Calibri Light"/>
                <w:b w:val="0"/>
                <w:bCs w:val="0"/>
                <w:sz w:val="20"/>
                <w:szCs w:val="20"/>
                <w:lang w:val="en-GB"/>
              </w:rPr>
            </w:pPr>
            <w:r w:rsidRPr="008C60CF">
              <w:rPr>
                <w:rFonts w:ascii="Calibri Light" w:hAnsi="Calibri Light"/>
                <w:sz w:val="20"/>
                <w:szCs w:val="20"/>
                <w:lang w:val="en-GB"/>
              </w:rPr>
              <w:t>Upgrade</w:t>
            </w:r>
            <w:r w:rsidR="00F31732">
              <w:rPr>
                <w:rFonts w:ascii="Calibri Light" w:hAnsi="Calibri Light"/>
                <w:sz w:val="20"/>
                <w:szCs w:val="20"/>
                <w:lang w:val="en-GB"/>
              </w:rPr>
              <w:t xml:space="preserve"> (Design &amp; Release)</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C71913" w14:paraId="1F15DB83" w14:textId="57B5FFA0">
            <w:pPr>
              <w:cnfStyle w:val="000000100000" w:firstRow="0" w:lastRow="0" w:firstColumn="0" w:lastColumn="0" w:oddVBand="0" w:evenVBand="0" w:oddHBand="1"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2492FE25"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362C84D8" w14:textId="77777777">
            <w:pPr>
              <w:cnfStyle w:val="000000100000" w:firstRow="0" w:lastRow="0" w:firstColumn="0" w:lastColumn="0" w:oddVBand="0" w:evenVBand="0" w:oddHBand="1" w:evenHBand="0" w:firstRowFirstColumn="0" w:firstRowLastColumn="0" w:lastRowFirstColumn="0" w:lastRowLastColumn="0"/>
              <w:rPr>
                <w:lang w:val="en-GB"/>
              </w:rPr>
            </w:pPr>
          </w:p>
        </w:tc>
      </w:tr>
      <w:tr w:rsidR="002130A6" w:rsidTr="5FF476C0" w14:paraId="2286BE7F"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3B481BFD" w14:textId="47B99C26">
            <w:pPr>
              <w:rPr>
                <w:rFonts w:ascii="Calibri Light" w:hAnsi="Calibri Light"/>
                <w:b w:val="0"/>
                <w:bCs w:val="0"/>
                <w:sz w:val="20"/>
                <w:szCs w:val="20"/>
                <w:lang w:val="en-GB"/>
              </w:rPr>
            </w:pPr>
            <w:r w:rsidRPr="008C60CF">
              <w:rPr>
                <w:rFonts w:ascii="Calibri Light" w:hAnsi="Calibri Light"/>
                <w:sz w:val="20"/>
                <w:szCs w:val="20"/>
                <w:lang w:val="en-GB"/>
              </w:rPr>
              <w:t>Migration</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C71913" w14:paraId="5866882F" w14:textId="7C1C80A0">
            <w:pP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708353A7"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792D330A" w14:textId="77777777">
            <w:pPr>
              <w:cnfStyle w:val="000000000000" w:firstRow="0" w:lastRow="0" w:firstColumn="0" w:lastColumn="0" w:oddVBand="0" w:evenVBand="0" w:oddHBand="0" w:evenHBand="0" w:firstRowFirstColumn="0" w:firstRowLastColumn="0" w:lastRowFirstColumn="0" w:lastRowLastColumn="0"/>
              <w:rPr>
                <w:lang w:val="en-GB"/>
              </w:rPr>
            </w:pPr>
          </w:p>
        </w:tc>
      </w:tr>
      <w:tr w:rsidR="598644A2" w:rsidTr="5FF476C0" w14:paraId="0A07CC3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6CA324D3" w:rsidP="598644A2" w:rsidRDefault="6CA324D3" w14:paraId="6FA96053" w14:textId="7519DB9D">
            <w:pPr>
              <w:rPr>
                <w:rFonts w:ascii="Calibri Light" w:hAnsi="Calibri Light"/>
                <w:sz w:val="20"/>
                <w:szCs w:val="20"/>
                <w:lang w:val="en-GB"/>
              </w:rPr>
            </w:pPr>
            <w:r w:rsidRPr="598644A2">
              <w:rPr>
                <w:rFonts w:ascii="Calibri Light" w:hAnsi="Calibri Light"/>
                <w:sz w:val="20"/>
                <w:szCs w:val="20"/>
                <w:lang w:val="en-GB"/>
              </w:rPr>
              <w:t>Data persistence – Process/Container/VM Restarts</w:t>
            </w:r>
          </w:p>
        </w:tc>
        <w:tc>
          <w:tcPr>
            <w:cnfStyle w:val="000000000000" w:firstRow="0" w:lastRow="0" w:firstColumn="0" w:lastColumn="0" w:oddVBand="0" w:evenVBand="0" w:oddHBand="0" w:evenHBand="0" w:firstRowFirstColumn="0" w:firstRowLastColumn="0" w:lastRowFirstColumn="0" w:lastRowLastColumn="0"/>
            <w:tcW w:w="2161" w:type="dxa"/>
            <w:tcMar/>
          </w:tcPr>
          <w:p w:rsidR="598644A2" w:rsidP="598644A2" w:rsidRDefault="00C71913" w14:paraId="4AB39B2E" w14:textId="6C7F82B8">
            <w:pPr>
              <w:cnfStyle w:val="000000100000" w:firstRow="0" w:lastRow="0" w:firstColumn="0" w:lastColumn="0" w:oddVBand="0" w:evenVBand="0" w:oddHBand="1"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598644A2" w:rsidP="598644A2" w:rsidRDefault="598644A2" w14:paraId="4A2FF4C0" w14:textId="38AB860E">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598644A2" w:rsidP="598644A2" w:rsidRDefault="598644A2" w14:paraId="38D2C9E9" w14:textId="6A5CA94D">
            <w:pPr>
              <w:cnfStyle w:val="000000100000" w:firstRow="0" w:lastRow="0" w:firstColumn="0" w:lastColumn="0" w:oddVBand="0" w:evenVBand="0" w:oddHBand="1" w:evenHBand="0" w:firstRowFirstColumn="0" w:firstRowLastColumn="0" w:lastRowFirstColumn="0" w:lastRowLastColumn="0"/>
              <w:rPr>
                <w:lang w:val="en-GB"/>
              </w:rPr>
            </w:pPr>
          </w:p>
        </w:tc>
      </w:tr>
      <w:tr w:rsidR="002130A6" w:rsidTr="5FF476C0" w14:paraId="41CE7606"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2646D6D2" w14:textId="39CEB3C1">
            <w:pPr>
              <w:rPr>
                <w:rFonts w:ascii="Calibri Light" w:hAnsi="Calibri Light"/>
                <w:b w:val="0"/>
                <w:bCs w:val="0"/>
                <w:sz w:val="20"/>
                <w:szCs w:val="20"/>
                <w:lang w:val="en-GB"/>
              </w:rPr>
            </w:pPr>
            <w:r w:rsidRPr="008C60CF">
              <w:rPr>
                <w:rFonts w:ascii="Calibri Light" w:hAnsi="Calibri Light"/>
                <w:sz w:val="20"/>
                <w:szCs w:val="20"/>
                <w:lang w:val="en-GB"/>
              </w:rPr>
              <w:t>Greenfield/Brownfield</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C71913" w14:paraId="06ABF11D" w14:textId="72C6ABC6">
            <w:pP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0D4D8934"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7295550C" w14:textId="77777777">
            <w:pPr>
              <w:cnfStyle w:val="000000000000" w:firstRow="0" w:lastRow="0" w:firstColumn="0" w:lastColumn="0" w:oddVBand="0" w:evenVBand="0" w:oddHBand="0" w:evenHBand="0" w:firstRowFirstColumn="0" w:firstRowLastColumn="0" w:lastRowFirstColumn="0" w:lastRowLastColumn="0"/>
              <w:rPr>
                <w:lang w:val="en-GB"/>
              </w:rPr>
            </w:pPr>
          </w:p>
        </w:tc>
      </w:tr>
      <w:tr w:rsidR="002130A6" w:rsidTr="5FF476C0" w14:paraId="6309FC2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5E3159BA" w14:textId="4B5AAE00">
            <w:pPr>
              <w:rPr>
                <w:rFonts w:ascii="Calibri Light" w:hAnsi="Calibri Light"/>
                <w:b w:val="0"/>
                <w:bCs w:val="0"/>
                <w:sz w:val="20"/>
                <w:szCs w:val="20"/>
                <w:lang w:val="en-GB"/>
              </w:rPr>
            </w:pPr>
            <w:r w:rsidRPr="008C60CF">
              <w:rPr>
                <w:rFonts w:ascii="Calibri Light" w:hAnsi="Calibri Light"/>
                <w:sz w:val="20"/>
                <w:szCs w:val="20"/>
                <w:lang w:val="en-GB"/>
              </w:rPr>
              <w:t>Concurrency</w:t>
            </w:r>
            <w:r w:rsidR="00F31732">
              <w:rPr>
                <w:rFonts w:ascii="Calibri Light" w:hAnsi="Calibri Light"/>
                <w:sz w:val="20"/>
                <w:szCs w:val="20"/>
                <w:lang w:val="en-GB"/>
              </w:rPr>
              <w:t xml:space="preserve"> (Process </w:t>
            </w:r>
            <w:r w:rsidR="00240DAE">
              <w:rPr>
                <w:rFonts w:ascii="Calibri Light" w:hAnsi="Calibri Light"/>
                <w:sz w:val="20"/>
                <w:szCs w:val="20"/>
                <w:lang w:val="en-GB"/>
              </w:rPr>
              <w:t>and/</w:t>
            </w:r>
            <w:r w:rsidR="00F31732">
              <w:rPr>
                <w:rFonts w:ascii="Calibri Light" w:hAnsi="Calibri Light"/>
                <w:sz w:val="20"/>
                <w:szCs w:val="20"/>
                <w:lang w:val="en-GB"/>
              </w:rPr>
              <w:t>or Thread)</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CB3E8D" w14:paraId="264C0FFC" w14:textId="3DFF9915">
            <w:pPr>
              <w:cnfStyle w:val="000000100000" w:firstRow="0" w:lastRow="0" w:firstColumn="0" w:lastColumn="0" w:oddVBand="0" w:evenVBand="0" w:oddHBand="1"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4F0E011A"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CB3E8D" w14:paraId="674D1204" w14:textId="6DFB0105">
            <w:pPr>
              <w:cnfStyle w:val="000000100000" w:firstRow="0" w:lastRow="0" w:firstColumn="0" w:lastColumn="0" w:oddVBand="0" w:evenVBand="0" w:oddHBand="1" w:evenHBand="0" w:firstRowFirstColumn="0" w:firstRowLastColumn="0" w:lastRowFirstColumn="0" w:lastRowLastColumn="0"/>
              <w:rPr>
                <w:lang w:val="en-GB"/>
              </w:rPr>
            </w:pPr>
            <w:commentRangeStart w:id="17"/>
            <w:commentRangeStart w:id="18"/>
            <w:commentRangeStart w:id="19"/>
            <w:r w:rsidRPr="243671BD">
              <w:rPr>
                <w:lang w:val="en-GB"/>
              </w:rPr>
              <w:t>Fast Mode Creation</w:t>
            </w:r>
            <w:commentRangeEnd w:id="17"/>
            <w:r>
              <w:rPr>
                <w:rStyle w:val="CommentReference"/>
              </w:rPr>
              <w:commentReference w:id="17"/>
            </w:r>
            <w:commentRangeEnd w:id="18"/>
            <w:r>
              <w:rPr>
                <w:rStyle w:val="CommentReference"/>
              </w:rPr>
              <w:commentReference w:id="18"/>
            </w:r>
            <w:commentRangeEnd w:id="19"/>
            <w:r>
              <w:rPr>
                <w:rStyle w:val="CommentReference"/>
              </w:rPr>
              <w:commentReference w:id="19"/>
            </w:r>
          </w:p>
        </w:tc>
      </w:tr>
      <w:tr w:rsidR="002130A6" w:rsidTr="5FF476C0" w14:paraId="2629DEC7"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6E7FF1E8" w14:textId="673D17B9">
            <w:pPr>
              <w:rPr>
                <w:rFonts w:ascii="Calibri Light" w:hAnsi="Calibri Light"/>
                <w:b w:val="0"/>
                <w:bCs w:val="0"/>
                <w:sz w:val="20"/>
                <w:szCs w:val="20"/>
                <w:lang w:val="en-GB"/>
              </w:rPr>
            </w:pPr>
            <w:r w:rsidRPr="008C60CF">
              <w:rPr>
                <w:rFonts w:ascii="Calibri Light" w:hAnsi="Calibri Light"/>
                <w:sz w:val="20"/>
                <w:szCs w:val="20"/>
                <w:lang w:val="en-GB"/>
              </w:rPr>
              <w:t>Resource Utilization/Footprint</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49118E" w14:paraId="3D703084" w14:textId="582BE26B">
            <w:pPr>
              <w:cnfStyle w:val="000000000000" w:firstRow="0" w:lastRow="0" w:firstColumn="0" w:lastColumn="0" w:oddVBand="0" w:evenVBand="0" w:oddHBand="0"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14020CB3"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2DADF337" w14:textId="77777777">
            <w:pPr>
              <w:cnfStyle w:val="000000000000" w:firstRow="0" w:lastRow="0" w:firstColumn="0" w:lastColumn="0" w:oddVBand="0" w:evenVBand="0" w:oddHBand="0" w:evenHBand="0" w:firstRowFirstColumn="0" w:firstRowLastColumn="0" w:lastRowFirstColumn="0" w:lastRowLastColumn="0"/>
              <w:rPr>
                <w:lang w:val="en-GB"/>
              </w:rPr>
            </w:pPr>
          </w:p>
        </w:tc>
      </w:tr>
      <w:tr w:rsidR="002130A6" w:rsidTr="5FF476C0" w14:paraId="4A73184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21194CF3" w14:textId="4F6F68F4">
            <w:pPr>
              <w:rPr>
                <w:rFonts w:ascii="Calibri Light" w:hAnsi="Calibri Light"/>
                <w:b w:val="0"/>
                <w:bCs w:val="0"/>
                <w:sz w:val="20"/>
                <w:szCs w:val="20"/>
                <w:lang w:val="en-GB"/>
              </w:rPr>
            </w:pPr>
            <w:r w:rsidRPr="008C60CF">
              <w:rPr>
                <w:rFonts w:ascii="Calibri Light" w:hAnsi="Calibri Light"/>
                <w:sz w:val="20"/>
                <w:szCs w:val="20"/>
                <w:lang w:val="en-GB"/>
              </w:rPr>
              <w:t>Data Integrity</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1525F0" w14:paraId="62A9C703" w14:textId="12069F2D">
            <w:pPr>
              <w:cnfStyle w:val="000000100000" w:firstRow="0" w:lastRow="0" w:firstColumn="0" w:lastColumn="0" w:oddVBand="0" w:evenVBand="0" w:oddHBand="1"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2644BBE5"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35E9190F" w14:textId="77777777">
            <w:pPr>
              <w:cnfStyle w:val="000000100000" w:firstRow="0" w:lastRow="0" w:firstColumn="0" w:lastColumn="0" w:oddVBand="0" w:evenVBand="0" w:oddHBand="1" w:evenHBand="0" w:firstRowFirstColumn="0" w:firstRowLastColumn="0" w:lastRowFirstColumn="0" w:lastRowLastColumn="0"/>
              <w:rPr>
                <w:lang w:val="en-GB"/>
              </w:rPr>
            </w:pPr>
          </w:p>
        </w:tc>
      </w:tr>
      <w:tr w:rsidR="002130A6" w:rsidTr="5FF476C0" w14:paraId="4805D8AE"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F31732" w14:paraId="030C62DD" w14:textId="123C35DF">
            <w:pPr>
              <w:rPr>
                <w:rFonts w:ascii="Calibri Light" w:hAnsi="Calibri Light"/>
                <w:b w:val="0"/>
                <w:bCs w:val="0"/>
                <w:sz w:val="20"/>
                <w:szCs w:val="20"/>
                <w:lang w:val="en-GB"/>
              </w:rPr>
            </w:pPr>
            <w:r>
              <w:rPr>
                <w:rFonts w:ascii="Calibri Light" w:hAnsi="Calibri Light"/>
                <w:sz w:val="20"/>
                <w:szCs w:val="20"/>
                <w:lang w:val="en-GB"/>
              </w:rPr>
              <w:t>Performance</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1525F0" w14:paraId="0D395BA8" w14:textId="23152C35">
            <w:pPr>
              <w:cnfStyle w:val="000000000000" w:firstRow="0" w:lastRow="0" w:firstColumn="0" w:lastColumn="0" w:oddVBand="0" w:evenVBand="0" w:oddHBand="0"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6C7DE551"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006C775A" w:rsidP="006C775A" w:rsidRDefault="006C775A" w14:paraId="00DB0EB6" w14:textId="77777777">
            <w:pPr>
              <w:cnfStyle w:val="000000000000" w:firstRow="0" w:lastRow="0" w:firstColumn="0" w:lastColumn="0" w:oddVBand="0" w:evenVBand="0" w:oddHBand="0" w:evenHBand="0" w:firstRowFirstColumn="0" w:firstRowLastColumn="0" w:lastRowFirstColumn="0" w:lastRowLastColumn="0"/>
              <w:rPr>
                <w:lang w:val="en-GB"/>
              </w:rPr>
            </w:pPr>
            <w:r>
              <w:rPr>
                <w:lang w:val="en-GB"/>
              </w:rPr>
              <w:t>Fast Mode Creation,</w:t>
            </w:r>
          </w:p>
          <w:p w:rsidR="006C775A" w:rsidP="006C775A" w:rsidRDefault="006C775A" w14:paraId="6ED00EC4" w14:textId="77777777">
            <w:pPr>
              <w:cnfStyle w:val="000000000000" w:firstRow="0" w:lastRow="0" w:firstColumn="0" w:lastColumn="0" w:oddVBand="0" w:evenVBand="0" w:oddHBand="0" w:evenHBand="0" w:firstRowFirstColumn="0" w:firstRowLastColumn="0" w:lastRowFirstColumn="0" w:lastRowLastColumn="0"/>
              <w:rPr>
                <w:lang w:val="en-GB"/>
              </w:rPr>
            </w:pPr>
            <w:r>
              <w:rPr>
                <w:lang w:val="en-GB"/>
              </w:rPr>
              <w:t>Loading Design,</w:t>
            </w:r>
          </w:p>
          <w:p w:rsidRPr="000C6220" w:rsidR="002130A6" w:rsidP="006C775A" w:rsidRDefault="006C775A" w14:paraId="34D3487B" w14:textId="3ED36D51">
            <w:pPr>
              <w:cnfStyle w:val="000000000000" w:firstRow="0" w:lastRow="0" w:firstColumn="0" w:lastColumn="0" w:oddVBand="0" w:evenVBand="0" w:oddHBand="0" w:evenHBand="0" w:firstRowFirstColumn="0" w:firstRowLastColumn="0" w:lastRowFirstColumn="0" w:lastRowLastColumn="0"/>
              <w:rPr>
                <w:lang w:val="en-GB"/>
              </w:rPr>
            </w:pPr>
            <w:r>
              <w:rPr>
                <w:lang w:val="en-GB"/>
              </w:rPr>
              <w:t>Layer View, Show Route</w:t>
            </w:r>
          </w:p>
        </w:tc>
      </w:tr>
      <w:tr w:rsidR="002130A6" w:rsidTr="5FF476C0" w14:paraId="11EB037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0AAE9B12" w14:textId="14B23C7B">
            <w:pPr>
              <w:rPr>
                <w:rFonts w:ascii="Calibri Light" w:hAnsi="Calibri Light"/>
                <w:b w:val="0"/>
                <w:bCs w:val="0"/>
                <w:sz w:val="20"/>
                <w:szCs w:val="20"/>
                <w:lang w:val="en-GB"/>
              </w:rPr>
            </w:pPr>
            <w:r w:rsidRPr="008C60CF">
              <w:rPr>
                <w:rFonts w:ascii="Calibri Light" w:hAnsi="Calibri Light"/>
                <w:sz w:val="20"/>
                <w:szCs w:val="20"/>
                <w:lang w:val="en-GB"/>
              </w:rPr>
              <w:t>HA/DR</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5056F9" w14:paraId="677FA6B4" w14:textId="2BA03D24">
            <w:pPr>
              <w:cnfStyle w:val="000000100000" w:firstRow="0" w:lastRow="0" w:firstColumn="0" w:lastColumn="0" w:oddVBand="0" w:evenVBand="0" w:oddHBand="1"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272B24D4"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3D309FE6" w14:textId="77777777">
            <w:pPr>
              <w:cnfStyle w:val="000000100000" w:firstRow="0" w:lastRow="0" w:firstColumn="0" w:lastColumn="0" w:oddVBand="0" w:evenVBand="0" w:oddHBand="1" w:evenHBand="0" w:firstRowFirstColumn="0" w:firstRowLastColumn="0" w:lastRowFirstColumn="0" w:lastRowLastColumn="0"/>
              <w:rPr>
                <w:lang w:val="en-GB"/>
              </w:rPr>
            </w:pPr>
          </w:p>
        </w:tc>
      </w:tr>
      <w:tr w:rsidR="002130A6" w:rsidTr="5FF476C0" w14:paraId="397FE961"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3F227C" w14:paraId="0E81C175" w14:textId="59A73930">
            <w:pPr>
              <w:rPr>
                <w:rFonts w:ascii="Calibri Light" w:hAnsi="Calibri Light"/>
                <w:b w:val="0"/>
                <w:bCs w:val="0"/>
                <w:sz w:val="20"/>
                <w:szCs w:val="20"/>
                <w:lang w:val="en-GB"/>
              </w:rPr>
            </w:pPr>
            <w:r>
              <w:rPr>
                <w:rFonts w:ascii="Calibri Light" w:hAnsi="Calibri Light"/>
                <w:sz w:val="20"/>
                <w:szCs w:val="20"/>
                <w:lang w:val="en-GB"/>
              </w:rPr>
              <w:t>External Interfaces</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5056F9" w14:paraId="22E769FE" w14:textId="3D566598">
            <w:pP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22D9E980"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1CDF9E22" w14:textId="77777777">
            <w:pPr>
              <w:cnfStyle w:val="000000000000" w:firstRow="0" w:lastRow="0" w:firstColumn="0" w:lastColumn="0" w:oddVBand="0" w:evenVBand="0" w:oddHBand="0" w:evenHBand="0" w:firstRowFirstColumn="0" w:firstRowLastColumn="0" w:lastRowFirstColumn="0" w:lastRowLastColumn="0"/>
              <w:rPr>
                <w:lang w:val="en-GB"/>
              </w:rPr>
            </w:pPr>
          </w:p>
        </w:tc>
      </w:tr>
      <w:tr w:rsidR="002C6857" w:rsidTr="5FF476C0" w14:paraId="391F6A2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2C6857" w:rsidRDefault="0082643C" w14:paraId="321B35EA" w14:textId="12B753AF">
            <w:pPr>
              <w:rPr>
                <w:rFonts w:ascii="Calibri Light" w:hAnsi="Calibri Light"/>
                <w:sz w:val="20"/>
                <w:szCs w:val="20"/>
                <w:lang w:val="en-GB"/>
              </w:rPr>
            </w:pPr>
            <w:r>
              <w:rPr>
                <w:rFonts w:ascii="Calibri Light" w:hAnsi="Calibri Light"/>
                <w:sz w:val="20"/>
                <w:szCs w:val="20"/>
                <w:lang w:val="en-GB"/>
              </w:rPr>
              <w:t>User Activity Logging</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C6857" w:rsidP="00682233" w:rsidRDefault="00D9761D" w14:paraId="58F02A1F" w14:textId="0C1D2360">
            <w:pPr>
              <w:cnfStyle w:val="000000100000" w:firstRow="0" w:lastRow="0" w:firstColumn="0" w:lastColumn="0" w:oddVBand="0" w:evenVBand="0" w:oddHBand="1"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C6857" w:rsidP="00682233" w:rsidRDefault="002C6857" w14:paraId="108CD87B"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C6857" w:rsidP="00682233" w:rsidRDefault="002C6857" w14:paraId="0659ABC5" w14:textId="77777777">
            <w:pPr>
              <w:cnfStyle w:val="000000100000" w:firstRow="0" w:lastRow="0" w:firstColumn="0" w:lastColumn="0" w:oddVBand="0" w:evenVBand="0" w:oddHBand="1" w:evenHBand="0" w:firstRowFirstColumn="0" w:firstRowLastColumn="0" w:lastRowFirstColumn="0" w:lastRowLastColumn="0"/>
              <w:rPr>
                <w:lang w:val="en-GB"/>
              </w:rPr>
            </w:pPr>
          </w:p>
        </w:tc>
      </w:tr>
      <w:tr w:rsidR="002C6857" w:rsidTr="5FF476C0" w14:paraId="68FFAAFB"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C6857" w:rsidRDefault="00D024FC" w14:paraId="57338A4A" w14:textId="04911F44">
            <w:pPr>
              <w:rPr>
                <w:rFonts w:ascii="Calibri Light" w:hAnsi="Calibri Light"/>
                <w:sz w:val="20"/>
                <w:szCs w:val="20"/>
                <w:lang w:val="en-GB"/>
              </w:rPr>
            </w:pPr>
            <w:r>
              <w:rPr>
                <w:rFonts w:ascii="Calibri Light" w:hAnsi="Calibri Light"/>
                <w:sz w:val="20"/>
                <w:szCs w:val="20"/>
                <w:lang w:val="en-GB"/>
              </w:rPr>
              <w:t>Jobs</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C6857" w:rsidP="00682233" w:rsidRDefault="00D9761D" w14:paraId="6F4D0A7A" w14:textId="54E2CF73">
            <w:pP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C6857" w:rsidP="00682233" w:rsidRDefault="002C6857" w14:paraId="7997E31A"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C6857" w:rsidP="00682233" w:rsidRDefault="002C6857" w14:paraId="52F05527" w14:textId="77777777">
            <w:pPr>
              <w:cnfStyle w:val="000000000000" w:firstRow="0" w:lastRow="0" w:firstColumn="0" w:lastColumn="0" w:oddVBand="0" w:evenVBand="0" w:oddHBand="0" w:evenHBand="0" w:firstRowFirstColumn="0" w:firstRowLastColumn="0" w:lastRowFirstColumn="0" w:lastRowLastColumn="0"/>
              <w:rPr>
                <w:lang w:val="en-GB"/>
              </w:rPr>
            </w:pPr>
          </w:p>
        </w:tc>
      </w:tr>
      <w:tr w:rsidR="002130A6" w:rsidTr="5FF476C0" w14:paraId="4A6ED10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002130A6" w:rsidRDefault="002130A6" w14:paraId="34A6A414" w14:textId="77777777">
            <w:pPr>
              <w:rPr>
                <w:rFonts w:ascii="Calibri Light" w:hAnsi="Calibri Light"/>
                <w:b w:val="0"/>
                <w:bCs w:val="0"/>
                <w:sz w:val="20"/>
                <w:szCs w:val="20"/>
                <w:lang w:val="en-GB"/>
              </w:rPr>
            </w:pPr>
            <w:r w:rsidRPr="008C60CF">
              <w:rPr>
                <w:rFonts w:ascii="Calibri Light" w:hAnsi="Calibri Light"/>
                <w:sz w:val="20"/>
                <w:szCs w:val="20"/>
                <w:lang w:val="en-GB"/>
              </w:rPr>
              <w:t>User Experience</w:t>
            </w:r>
          </w:p>
          <w:p w:rsidRPr="00240DAE" w:rsidR="00240DAE" w:rsidP="006D6D14" w:rsidRDefault="00240DAE" w14:paraId="7457BA0E" w14:textId="1965454A">
            <w:pPr>
              <w:pStyle w:val="ListParagraph"/>
              <w:numPr>
                <w:ilvl w:val="0"/>
                <w:numId w:val="13"/>
              </w:numPr>
              <w:rPr>
                <w:rFonts w:ascii="Calibri Light" w:hAnsi="Calibri Light"/>
                <w:sz w:val="20"/>
                <w:lang w:val="en-GB"/>
              </w:rPr>
            </w:pPr>
            <w:r>
              <w:rPr>
                <w:rFonts w:ascii="Calibri Light" w:hAnsi="Calibri Light"/>
                <w:sz w:val="20"/>
                <w:lang w:val="en-GB"/>
              </w:rPr>
              <w:t>Ease of Use/Workflow</w:t>
            </w:r>
          </w:p>
          <w:p w:rsidRPr="00240DAE" w:rsidR="00240DAE" w:rsidP="006D6D14" w:rsidRDefault="00240DAE" w14:paraId="5E79EA02" w14:textId="4CB21CDA">
            <w:pPr>
              <w:pStyle w:val="ListParagraph"/>
              <w:numPr>
                <w:ilvl w:val="0"/>
                <w:numId w:val="13"/>
              </w:numPr>
              <w:rPr>
                <w:rFonts w:ascii="Calibri Light" w:hAnsi="Calibri Light"/>
                <w:sz w:val="20"/>
                <w:lang w:val="en-GB"/>
              </w:rPr>
            </w:pPr>
            <w:r>
              <w:rPr>
                <w:rFonts w:ascii="Calibri Light" w:hAnsi="Calibri Light"/>
                <w:sz w:val="20"/>
                <w:lang w:val="en-GB"/>
              </w:rPr>
              <w:t>Consistency</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7C7196" w14:paraId="0613372E" w14:textId="6CF96E13">
            <w:pPr>
              <w:cnfStyle w:val="000000100000" w:firstRow="0" w:lastRow="0" w:firstColumn="0" w:lastColumn="0" w:oddVBand="0" w:evenVBand="0" w:oddHBand="1"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2A389B21"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58A41C66" w14:textId="77777777">
            <w:pPr>
              <w:cnfStyle w:val="000000100000" w:firstRow="0" w:lastRow="0" w:firstColumn="0" w:lastColumn="0" w:oddVBand="0" w:evenVBand="0" w:oddHBand="1" w:evenHBand="0" w:firstRowFirstColumn="0" w:firstRowLastColumn="0" w:lastRowFirstColumn="0" w:lastRowLastColumn="0"/>
              <w:rPr>
                <w:lang w:val="en-GB"/>
              </w:rPr>
            </w:pPr>
          </w:p>
        </w:tc>
      </w:tr>
      <w:tr w:rsidR="002130A6" w:rsidTr="5FF476C0" w14:paraId="01722EEB"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456263B0" w14:textId="23E79EA6">
            <w:pPr>
              <w:rPr>
                <w:rFonts w:ascii="Calibri Light" w:hAnsi="Calibri Light"/>
                <w:b w:val="0"/>
                <w:bCs w:val="0"/>
                <w:sz w:val="20"/>
                <w:szCs w:val="20"/>
                <w:lang w:val="en-GB"/>
              </w:rPr>
            </w:pPr>
            <w:r w:rsidRPr="008C60CF">
              <w:rPr>
                <w:rFonts w:ascii="Calibri Light" w:hAnsi="Calibri Light"/>
                <w:sz w:val="20"/>
                <w:szCs w:val="20"/>
                <w:lang w:val="en-GB"/>
              </w:rPr>
              <w:t>Overflow Control</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6E16AC" w14:paraId="6A97405C" w14:textId="3D78A670">
            <w:pPr>
              <w:cnfStyle w:val="000000000000" w:firstRow="0" w:lastRow="0" w:firstColumn="0" w:lastColumn="0" w:oddVBand="0" w:evenVBand="0" w:oddHBand="0"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478CF911"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063BCD62" w14:textId="77777777">
            <w:pPr>
              <w:cnfStyle w:val="000000000000" w:firstRow="0" w:lastRow="0" w:firstColumn="0" w:lastColumn="0" w:oddVBand="0" w:evenVBand="0" w:oddHBand="0" w:evenHBand="0" w:firstRowFirstColumn="0" w:firstRowLastColumn="0" w:lastRowFirstColumn="0" w:lastRowLastColumn="0"/>
              <w:rPr>
                <w:lang w:val="en-GB"/>
              </w:rPr>
            </w:pPr>
          </w:p>
        </w:tc>
      </w:tr>
      <w:tr w:rsidR="002130A6" w:rsidTr="5FF476C0" w14:paraId="40CCB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2130A6" w14:paraId="0DE5DF55" w14:textId="2AEB5FCA">
            <w:pPr>
              <w:rPr>
                <w:rFonts w:ascii="Calibri Light" w:hAnsi="Calibri Light"/>
                <w:b w:val="0"/>
                <w:bCs w:val="0"/>
                <w:sz w:val="20"/>
                <w:szCs w:val="20"/>
                <w:lang w:val="en-GB"/>
              </w:rPr>
            </w:pPr>
            <w:r w:rsidRPr="008C60CF">
              <w:rPr>
                <w:rFonts w:ascii="Calibri Light" w:hAnsi="Calibri Light"/>
                <w:sz w:val="20"/>
                <w:szCs w:val="20"/>
                <w:lang w:val="en-GB"/>
              </w:rPr>
              <w:t>Boundary Condition</w:t>
            </w:r>
            <w:r w:rsidR="00F31732">
              <w:rPr>
                <w:rFonts w:ascii="Calibri Light" w:hAnsi="Calibri Light"/>
                <w:sz w:val="20"/>
                <w:szCs w:val="20"/>
                <w:lang w:val="en-GB"/>
              </w:rPr>
              <w:t>s</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6E16AC" w14:paraId="46B5857D" w14:textId="5895EF1A">
            <w:pPr>
              <w:cnfStyle w:val="000000100000" w:firstRow="0" w:lastRow="0" w:firstColumn="0" w:lastColumn="0" w:oddVBand="0" w:evenVBand="0" w:oddHBand="1"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3CCEDC6F"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66EB67DD" w14:textId="77777777">
            <w:pPr>
              <w:cnfStyle w:val="000000100000" w:firstRow="0" w:lastRow="0" w:firstColumn="0" w:lastColumn="0" w:oddVBand="0" w:evenVBand="0" w:oddHBand="1" w:evenHBand="0" w:firstRowFirstColumn="0" w:firstRowLastColumn="0" w:lastRowFirstColumn="0" w:lastRowLastColumn="0"/>
              <w:rPr>
                <w:lang w:val="en-GB"/>
              </w:rPr>
            </w:pPr>
          </w:p>
        </w:tc>
      </w:tr>
      <w:tr w:rsidR="002130A6" w:rsidTr="5FF476C0" w14:paraId="34D14E57"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2130A6" w:rsidRDefault="00F31732" w14:paraId="23407E29" w14:textId="3355E5FA">
            <w:pPr>
              <w:rPr>
                <w:rFonts w:ascii="Calibri Light" w:hAnsi="Calibri Light"/>
                <w:b w:val="0"/>
                <w:bCs w:val="0"/>
                <w:sz w:val="20"/>
                <w:szCs w:val="20"/>
                <w:lang w:val="en-GB"/>
              </w:rPr>
            </w:pPr>
            <w:r>
              <w:rPr>
                <w:rFonts w:ascii="Calibri Light" w:hAnsi="Calibri Light"/>
                <w:sz w:val="20"/>
                <w:szCs w:val="20"/>
                <w:lang w:val="en-GB"/>
              </w:rPr>
              <w:t>Error/Exception Handling</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2130A6" w:rsidP="00682233" w:rsidRDefault="00384FA1" w14:paraId="7C34B046" w14:textId="691E1551">
            <w:pPr>
              <w:cnfStyle w:val="000000000000" w:firstRow="0" w:lastRow="0" w:firstColumn="0" w:lastColumn="0" w:oddVBand="0" w:evenVBand="0" w:oddHBand="0"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2130A6" w:rsidP="00682233" w:rsidRDefault="002130A6" w14:paraId="0C5B7547"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2130A6" w:rsidP="00682233" w:rsidRDefault="002130A6" w14:paraId="2BAEE469" w14:textId="77777777">
            <w:pPr>
              <w:cnfStyle w:val="000000000000" w:firstRow="0" w:lastRow="0" w:firstColumn="0" w:lastColumn="0" w:oddVBand="0" w:evenVBand="0" w:oddHBand="0" w:evenHBand="0" w:firstRowFirstColumn="0" w:firstRowLastColumn="0" w:lastRowFirstColumn="0" w:lastRowLastColumn="0"/>
              <w:rPr>
                <w:lang w:val="en-GB"/>
              </w:rPr>
            </w:pPr>
          </w:p>
        </w:tc>
      </w:tr>
      <w:tr w:rsidR="00802860" w:rsidTr="5FF476C0" w14:paraId="31D1408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802860" w:rsidRDefault="00F31732" w14:paraId="2F647A1E" w14:textId="4F71A148">
            <w:pPr>
              <w:rPr>
                <w:rFonts w:ascii="Calibri Light" w:hAnsi="Calibri Light"/>
                <w:sz w:val="20"/>
                <w:szCs w:val="20"/>
                <w:lang w:val="en-GB"/>
              </w:rPr>
            </w:pPr>
            <w:r>
              <w:rPr>
                <w:rFonts w:ascii="Calibri Light" w:hAnsi="Calibri Light"/>
                <w:sz w:val="20"/>
                <w:szCs w:val="20"/>
                <w:lang w:val="en-GB"/>
              </w:rPr>
              <w:t>Naming in Code (Classes, Interfaces, etc.)</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802860" w:rsidP="00682233" w:rsidRDefault="00FF5600" w14:paraId="3CAD9BAD" w14:textId="46B29A08">
            <w:pPr>
              <w:cnfStyle w:val="000000100000" w:firstRow="0" w:lastRow="0" w:firstColumn="0" w:lastColumn="0" w:oddVBand="0" w:evenVBand="0" w:oddHBand="1"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802860" w:rsidP="00682233" w:rsidRDefault="00802860" w14:paraId="6B3A2053"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802860" w:rsidP="00682233" w:rsidRDefault="00802860" w14:paraId="2FF7003F" w14:textId="77777777">
            <w:pPr>
              <w:cnfStyle w:val="000000100000" w:firstRow="0" w:lastRow="0" w:firstColumn="0" w:lastColumn="0" w:oddVBand="0" w:evenVBand="0" w:oddHBand="1" w:evenHBand="0" w:firstRowFirstColumn="0" w:firstRowLastColumn="0" w:lastRowFirstColumn="0" w:lastRowLastColumn="0"/>
              <w:rPr>
                <w:lang w:val="en-GB"/>
              </w:rPr>
            </w:pPr>
          </w:p>
        </w:tc>
      </w:tr>
      <w:tr w:rsidR="00802860" w:rsidTr="5FF476C0" w14:paraId="341589E1"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802860" w:rsidRDefault="00F31732" w14:paraId="51196900" w14:textId="175A9AE2">
            <w:pPr>
              <w:rPr>
                <w:rFonts w:ascii="Calibri Light" w:hAnsi="Calibri Light"/>
                <w:sz w:val="20"/>
                <w:szCs w:val="20"/>
                <w:lang w:val="en-GB"/>
              </w:rPr>
            </w:pPr>
            <w:r>
              <w:rPr>
                <w:rFonts w:ascii="Calibri Light" w:hAnsi="Calibri Light"/>
                <w:sz w:val="20"/>
                <w:szCs w:val="20"/>
                <w:lang w:val="en-GB"/>
              </w:rPr>
              <w:t xml:space="preserve">REST </w:t>
            </w:r>
            <w:r w:rsidRPr="008C60CF" w:rsidR="00802860">
              <w:rPr>
                <w:rFonts w:ascii="Calibri Light" w:hAnsi="Calibri Light"/>
                <w:sz w:val="20"/>
                <w:szCs w:val="20"/>
                <w:lang w:val="en-GB"/>
              </w:rPr>
              <w:t>Interface changes</w:t>
            </w:r>
          </w:p>
          <w:p w:rsidRPr="00240DAE" w:rsidR="00802860" w:rsidP="006D6D14" w:rsidRDefault="00240DAE" w14:paraId="7E24E697" w14:textId="2F72A37D">
            <w:pPr>
              <w:pStyle w:val="ListParagraph"/>
              <w:numPr>
                <w:ilvl w:val="0"/>
                <w:numId w:val="11"/>
              </w:numPr>
              <w:rPr>
                <w:rFonts w:ascii="Calibri Light" w:hAnsi="Calibri Light"/>
                <w:sz w:val="20"/>
                <w:lang w:val="en-GB"/>
              </w:rPr>
            </w:pPr>
            <w:r>
              <w:rPr>
                <w:rFonts w:ascii="Calibri Light" w:hAnsi="Calibri Light"/>
                <w:sz w:val="20"/>
                <w:lang w:val="en-GB"/>
              </w:rPr>
              <w:t>Impacts to clients</w:t>
            </w:r>
          </w:p>
          <w:p w:rsidRPr="00240DAE" w:rsidR="00802860" w:rsidP="006D6D14" w:rsidRDefault="00240DAE" w14:paraId="2BA12041" w14:textId="48B20D6B">
            <w:pPr>
              <w:pStyle w:val="ListParagraph"/>
              <w:numPr>
                <w:ilvl w:val="0"/>
                <w:numId w:val="11"/>
              </w:numPr>
              <w:rPr>
                <w:rFonts w:ascii="Calibri Light" w:hAnsi="Calibri Light"/>
                <w:sz w:val="20"/>
                <w:lang w:val="en-GB"/>
              </w:rPr>
            </w:pPr>
            <w:r>
              <w:rPr>
                <w:rFonts w:ascii="Calibri Light" w:hAnsi="Calibri Light"/>
                <w:sz w:val="20"/>
                <w:lang w:val="en-GB"/>
              </w:rPr>
              <w:t>Backward compatibility</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802860" w:rsidP="00682233" w:rsidRDefault="00FF5600" w14:paraId="5F5F174E" w14:textId="4CCBF1B5">
            <w:pPr>
              <w:cnfStyle w:val="000000000000" w:firstRow="0" w:lastRow="0" w:firstColumn="0" w:lastColumn="0" w:oddVBand="0" w:evenVBand="0" w:oddHBand="0"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802860" w:rsidP="00682233" w:rsidRDefault="00802860" w14:paraId="5E0E064B"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802860" w:rsidP="00682233" w:rsidRDefault="00802860" w14:paraId="5B1447DB" w14:textId="77777777">
            <w:pPr>
              <w:cnfStyle w:val="000000000000" w:firstRow="0" w:lastRow="0" w:firstColumn="0" w:lastColumn="0" w:oddVBand="0" w:evenVBand="0" w:oddHBand="0" w:evenHBand="0" w:firstRowFirstColumn="0" w:firstRowLastColumn="0" w:lastRowFirstColumn="0" w:lastRowLastColumn="0"/>
              <w:rPr>
                <w:lang w:val="en-GB"/>
              </w:rPr>
            </w:pPr>
          </w:p>
        </w:tc>
      </w:tr>
      <w:tr w:rsidR="00802860" w:rsidTr="5FF476C0" w14:paraId="6BEEBE9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802860" w:rsidRDefault="00802860" w14:paraId="23962993" w14:textId="512456EA">
            <w:pPr>
              <w:rPr>
                <w:rFonts w:ascii="Calibri Light" w:hAnsi="Calibri Light"/>
                <w:sz w:val="20"/>
                <w:szCs w:val="20"/>
                <w:lang w:val="en-GB"/>
              </w:rPr>
            </w:pPr>
            <w:r w:rsidRPr="008C60CF">
              <w:rPr>
                <w:rFonts w:ascii="Calibri Light" w:hAnsi="Calibri Light"/>
                <w:sz w:val="20"/>
                <w:szCs w:val="20"/>
                <w:lang w:val="en-GB"/>
              </w:rPr>
              <w:t>Data backup (including data and config files) and overflow strategy</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802860" w:rsidP="00682233" w:rsidRDefault="00A81F98" w14:paraId="52C5AA11" w14:textId="7822F41C">
            <w:pPr>
              <w:cnfStyle w:val="000000100000" w:firstRow="0" w:lastRow="0" w:firstColumn="0" w:lastColumn="0" w:oddVBand="0" w:evenVBand="0" w:oddHBand="1" w:evenHBand="0" w:firstRowFirstColumn="0" w:firstRowLastColumn="0" w:lastRowFirstColumn="0" w:lastRowLastColumn="0"/>
              <w:rPr>
                <w:lang w:val="en-GB"/>
              </w:rPr>
            </w:pPr>
            <w:r>
              <w:rPr>
                <w:lang w:val="en-GB"/>
              </w:rPr>
              <w:t>N</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802860" w:rsidP="00682233" w:rsidRDefault="00802860" w14:paraId="041A3AD3"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802860" w:rsidP="00682233" w:rsidRDefault="00802860" w14:paraId="7D4F72A9" w14:textId="77777777">
            <w:pPr>
              <w:cnfStyle w:val="000000100000" w:firstRow="0" w:lastRow="0" w:firstColumn="0" w:lastColumn="0" w:oddVBand="0" w:evenVBand="0" w:oddHBand="1" w:evenHBand="0" w:firstRowFirstColumn="0" w:firstRowLastColumn="0" w:lastRowFirstColumn="0" w:lastRowLastColumn="0"/>
              <w:rPr>
                <w:lang w:val="en-GB"/>
              </w:rPr>
            </w:pPr>
          </w:p>
        </w:tc>
      </w:tr>
      <w:tr w:rsidR="00EC6A05" w:rsidTr="5FF476C0" w14:paraId="471DE0C0"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EC6A05" w:rsidRDefault="00EC6A05" w14:paraId="01689262" w14:textId="1B4E038C">
            <w:pPr>
              <w:rPr>
                <w:rFonts w:ascii="Calibri Light" w:hAnsi="Calibri Light"/>
                <w:sz w:val="20"/>
                <w:szCs w:val="20"/>
                <w:lang w:val="en-GB"/>
              </w:rPr>
            </w:pPr>
            <w:r w:rsidRPr="008C60CF">
              <w:rPr>
                <w:rFonts w:ascii="Calibri Light" w:hAnsi="Calibri Light"/>
                <w:sz w:val="20"/>
                <w:szCs w:val="20"/>
                <w:lang w:val="en-GB"/>
              </w:rPr>
              <w:t xml:space="preserve">User </w:t>
            </w:r>
            <w:r w:rsidR="00240DAE">
              <w:rPr>
                <w:rFonts w:ascii="Calibri Light" w:hAnsi="Calibri Light"/>
                <w:sz w:val="20"/>
                <w:szCs w:val="20"/>
                <w:lang w:val="en-GB"/>
              </w:rPr>
              <w:t>Type &amp; Permissions</w:t>
            </w:r>
            <w:r w:rsidRPr="008C60CF">
              <w:rPr>
                <w:rFonts w:ascii="Calibri Light" w:hAnsi="Calibri Light"/>
                <w:sz w:val="20"/>
                <w:szCs w:val="20"/>
                <w:lang w:val="en-GB"/>
              </w:rPr>
              <w:t xml:space="preserve"> </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EC6A05" w:rsidP="00682233" w:rsidRDefault="00466DEC" w14:paraId="23C45E2B" w14:textId="2466E29D">
            <w:pPr>
              <w:cnfStyle w:val="000000000000" w:firstRow="0" w:lastRow="0" w:firstColumn="0" w:lastColumn="0" w:oddVBand="0" w:evenVBand="0" w:oddHBand="0"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EC6A05" w:rsidP="00682233" w:rsidRDefault="00EC6A05" w14:paraId="3F5D63AD"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EC6A05" w:rsidP="00682233" w:rsidRDefault="00653D8D" w14:paraId="7CC5B0D5" w14:textId="4B67DC07">
            <w:pPr>
              <w:cnfStyle w:val="000000000000" w:firstRow="0" w:lastRow="0" w:firstColumn="0" w:lastColumn="0" w:oddVBand="0" w:evenVBand="0" w:oddHBand="0" w:evenHBand="0" w:firstRowFirstColumn="0" w:firstRowLastColumn="0" w:lastRowFirstColumn="0" w:lastRowLastColumn="0"/>
              <w:rPr>
                <w:lang w:val="en-GB"/>
              </w:rPr>
            </w:pPr>
            <w:r>
              <w:rPr>
                <w:lang w:val="en-GB"/>
              </w:rPr>
              <w:t>Geocoding</w:t>
            </w:r>
          </w:p>
        </w:tc>
      </w:tr>
      <w:tr w:rsidR="00EC6A05" w:rsidTr="5FF476C0" w14:paraId="4153105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Mar/>
          </w:tcPr>
          <w:p w:rsidRPr="008C60CF" w:rsidR="00EC6A05" w:rsidRDefault="00240DAE" w14:paraId="4F3E8D44" w14:textId="2550BBE9">
            <w:pPr>
              <w:rPr>
                <w:rFonts w:ascii="Calibri Light" w:hAnsi="Calibri Light"/>
                <w:sz w:val="20"/>
                <w:szCs w:val="20"/>
                <w:lang w:val="en-GB"/>
              </w:rPr>
            </w:pPr>
            <w:r>
              <w:rPr>
                <w:rFonts w:ascii="Calibri Light" w:hAnsi="Calibri Light"/>
                <w:sz w:val="20"/>
                <w:szCs w:val="20"/>
                <w:lang w:val="en-GB"/>
              </w:rPr>
              <w:t>SW &amp; SVT Testing</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EC6A05" w:rsidP="00682233" w:rsidRDefault="00A55BDB" w14:paraId="2DBE4797" w14:textId="2CBBB121">
            <w:pPr>
              <w:cnfStyle w:val="000000100000" w:firstRow="0" w:lastRow="0" w:firstColumn="0" w:lastColumn="0" w:oddVBand="0" w:evenVBand="0" w:oddHBand="1"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EC6A05" w:rsidP="00682233" w:rsidRDefault="00EC6A05" w14:paraId="77CD362E" w14:textId="77777777">
            <w:pPr>
              <w:cnfStyle w:val="000000100000" w:firstRow="0" w:lastRow="0" w:firstColumn="0" w:lastColumn="0" w:oddVBand="0" w:evenVBand="0" w:oddHBand="1"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EC6A05" w:rsidP="00682233" w:rsidRDefault="00EC6A05" w14:paraId="16A48A1C" w14:textId="77777777">
            <w:pPr>
              <w:cnfStyle w:val="000000100000" w:firstRow="0" w:lastRow="0" w:firstColumn="0" w:lastColumn="0" w:oddVBand="0" w:evenVBand="0" w:oddHBand="1" w:evenHBand="0" w:firstRowFirstColumn="0" w:firstRowLastColumn="0" w:lastRowFirstColumn="0" w:lastRowLastColumn="0"/>
              <w:rPr>
                <w:lang w:val="en-GB"/>
              </w:rPr>
            </w:pPr>
          </w:p>
        </w:tc>
      </w:tr>
      <w:tr w:rsidR="008C60CF" w:rsidTr="5FF476C0" w14:paraId="59383DDD" w14:textId="77777777">
        <w:tc>
          <w:tcPr>
            <w:cnfStyle w:val="001000000000" w:firstRow="0" w:lastRow="0" w:firstColumn="1" w:lastColumn="0" w:oddVBand="0" w:evenVBand="0" w:oddHBand="0" w:evenHBand="0" w:firstRowFirstColumn="0" w:firstRowLastColumn="0" w:lastRowFirstColumn="0" w:lastRowLastColumn="0"/>
            <w:tcW w:w="3823" w:type="dxa"/>
            <w:tcMar/>
          </w:tcPr>
          <w:p w:rsidRPr="008C60CF" w:rsidR="008C60CF" w:rsidRDefault="008C60CF" w14:paraId="647A2B49" w14:textId="3C0D37C3">
            <w:pPr>
              <w:rPr>
                <w:rFonts w:ascii="Calibri Light" w:hAnsi="Calibri Light"/>
                <w:sz w:val="20"/>
                <w:szCs w:val="20"/>
                <w:lang w:val="en-GB"/>
              </w:rPr>
            </w:pPr>
            <w:r>
              <w:rPr>
                <w:rFonts w:ascii="Calibri Light" w:hAnsi="Calibri Light"/>
                <w:sz w:val="20"/>
                <w:szCs w:val="20"/>
                <w:lang w:val="en-GB"/>
              </w:rPr>
              <w:t>Dependency on Existing features (and assumptions about how those features work for the epic to work).</w:t>
            </w:r>
          </w:p>
        </w:tc>
        <w:tc>
          <w:tcPr>
            <w:cnfStyle w:val="000000000000" w:firstRow="0" w:lastRow="0" w:firstColumn="0" w:lastColumn="0" w:oddVBand="0" w:evenVBand="0" w:oddHBand="0" w:evenHBand="0" w:firstRowFirstColumn="0" w:firstRowLastColumn="0" w:lastRowFirstColumn="0" w:lastRowLastColumn="0"/>
            <w:tcW w:w="2161" w:type="dxa"/>
            <w:tcMar/>
          </w:tcPr>
          <w:p w:rsidRPr="000C6220" w:rsidR="008C60CF" w:rsidP="00682233" w:rsidRDefault="00400FCB" w14:paraId="3DDB708D" w14:textId="3E40BE5B">
            <w:pPr>
              <w:cnfStyle w:val="000000000000" w:firstRow="0" w:lastRow="0" w:firstColumn="0" w:lastColumn="0" w:oddVBand="0" w:evenVBand="0" w:oddHBand="0" w:evenHBand="0" w:firstRowFirstColumn="0" w:firstRowLastColumn="0" w:lastRowFirstColumn="0" w:lastRowLastColumn="0"/>
              <w:rPr>
                <w:lang w:val="en-GB"/>
              </w:rPr>
            </w:pPr>
            <w:r>
              <w:rPr>
                <w:lang w:val="en-GB"/>
              </w:rPr>
              <w:t>Y</w:t>
            </w:r>
          </w:p>
        </w:tc>
        <w:tc>
          <w:tcPr>
            <w:cnfStyle w:val="000000000000" w:firstRow="0" w:lastRow="0" w:firstColumn="0" w:lastColumn="0" w:oddVBand="0" w:evenVBand="0" w:oddHBand="0" w:evenHBand="0" w:firstRowFirstColumn="0" w:firstRowLastColumn="0" w:lastRowFirstColumn="0" w:lastRowLastColumn="0"/>
            <w:tcW w:w="1971" w:type="dxa"/>
            <w:tcMar/>
          </w:tcPr>
          <w:p w:rsidRPr="000C6220" w:rsidR="008C60CF" w:rsidP="00682233" w:rsidRDefault="008C60CF" w14:paraId="2679B3AE" w14:textId="77777777">
            <w:pPr>
              <w:cnfStyle w:val="000000000000" w:firstRow="0" w:lastRow="0" w:firstColumn="0" w:lastColumn="0" w:oddVBand="0" w:evenVBand="0" w:oddHBand="0" w:evenHBand="0" w:firstRowFirstColumn="0" w:firstRowLastColumn="0" w:lastRowFirstColumn="0" w:lastRowLastColumn="0"/>
              <w:rPr>
                <w:lang w:val="en-GB"/>
              </w:rPr>
            </w:pPr>
          </w:p>
        </w:tc>
        <w:tc>
          <w:tcPr>
            <w:cnfStyle w:val="000000000000" w:firstRow="0" w:lastRow="0" w:firstColumn="0" w:lastColumn="0" w:oddVBand="0" w:evenVBand="0" w:oddHBand="0" w:evenHBand="0" w:firstRowFirstColumn="0" w:firstRowLastColumn="0" w:lastRowFirstColumn="0" w:lastRowLastColumn="0"/>
            <w:tcW w:w="1400" w:type="dxa"/>
            <w:tcMar/>
          </w:tcPr>
          <w:p w:rsidRPr="000C6220" w:rsidR="008C60CF" w:rsidP="00682233" w:rsidRDefault="00BD36C9" w14:paraId="25EEE79D" w14:textId="204CBEB0">
            <w:pPr>
              <w:cnfStyle w:val="000000000000" w:firstRow="0" w:lastRow="0" w:firstColumn="0" w:lastColumn="0" w:oddVBand="0" w:evenVBand="0" w:oddHBand="0" w:evenHBand="0" w:firstRowFirstColumn="0" w:firstRowLastColumn="0" w:lastRowFirstColumn="0" w:lastRowLastColumn="0"/>
              <w:rPr>
                <w:lang w:val="en-GB"/>
              </w:rPr>
            </w:pPr>
            <w:r>
              <w:rPr>
                <w:lang w:val="en-GB"/>
              </w:rPr>
              <w:t>Loading Design, Fast Mode Creation</w:t>
            </w:r>
          </w:p>
        </w:tc>
      </w:tr>
    </w:tbl>
    <w:p w:rsidR="00682233" w:rsidP="00682233" w:rsidRDefault="00682233" w14:paraId="0415C310" w14:textId="51E8FFDF">
      <w:pPr>
        <w:rPr>
          <w:lang w:val="en-GB"/>
        </w:rPr>
      </w:pPr>
    </w:p>
    <w:p w:rsidR="00682233" w:rsidP="27E113E4" w:rsidRDefault="00682233" w14:paraId="72ACFDA7" w14:textId="380C016B">
      <w:pPr>
        <w:pStyle w:val="Heading3"/>
        <w:rPr/>
      </w:pPr>
      <w:bookmarkStart w:name="_Toc349105590" w:id="600363942"/>
      <w:r w:rsidR="00682233">
        <w:rPr/>
        <w:t>Impacted areas</w:t>
      </w:r>
      <w:bookmarkEnd w:id="600363942"/>
    </w:p>
    <w:p w:rsidRPr="00FD535A" w:rsidR="00FD535A" w:rsidP="00FD535A" w:rsidRDefault="00FD535A" w14:paraId="2B671892" w14:textId="77777777">
      <w:pPr>
        <w:rPr>
          <w:lang w:val="en-GB"/>
        </w:rPr>
      </w:pPr>
    </w:p>
    <w:tbl>
      <w:tblPr>
        <w:tblStyle w:val="ListTable3-Accent3"/>
        <w:tblW w:w="93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3664"/>
        <w:gridCol w:w="1556"/>
        <w:gridCol w:w="1376"/>
        <w:gridCol w:w="2759"/>
      </w:tblGrid>
      <w:tr w:rsidR="008C60CF" w:rsidTr="5FF476C0" w14:paraId="5CBB2C90" w14:textId="7777777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55" w:type="dxa"/>
            <w:tcMar/>
          </w:tcPr>
          <w:p w:rsidRPr="008C60CF" w:rsidR="002130A6" w:rsidRDefault="002130A6" w14:paraId="49A4338B" w14:textId="14DD11EB">
            <w:pPr>
              <w:rPr>
                <w:rFonts w:ascii="Calibri Light" w:hAnsi="Calibri Light"/>
                <w:color w:val="FFFFFF" w:themeColor="background1"/>
                <w:sz w:val="20"/>
                <w:szCs w:val="20"/>
                <w:lang w:val="en-GB"/>
              </w:rPr>
            </w:pPr>
            <w:r w:rsidRPr="008C60CF">
              <w:rPr>
                <w:rFonts w:ascii="Calibri Light" w:hAnsi="Calibri Light"/>
                <w:color w:val="FFFFFF" w:themeColor="background1"/>
                <w:sz w:val="20"/>
                <w:szCs w:val="20"/>
                <w:lang w:val="en-GB"/>
              </w:rPr>
              <w:t>Functional Area</w:t>
            </w:r>
          </w:p>
        </w:tc>
        <w:tc>
          <w:tcPr>
            <w:cnfStyle w:val="000000000000" w:firstRow="0" w:lastRow="0" w:firstColumn="0" w:lastColumn="0" w:oddVBand="0" w:evenVBand="0" w:oddHBand="0" w:evenHBand="0" w:firstRowFirstColumn="0" w:firstRowLastColumn="0" w:lastRowFirstColumn="0" w:lastRowLastColumn="0"/>
            <w:tcW w:w="1980" w:type="dxa"/>
            <w:tcMar/>
          </w:tcPr>
          <w:p w:rsidRPr="008C60CF" w:rsidR="002130A6" w:rsidRDefault="002130A6" w14:paraId="3B5A37A9" w14:textId="436191EE">
            <w:pPr>
              <w:cnfStyle w:val="100000000000" w:firstRow="1" w:lastRow="0" w:firstColumn="0" w:lastColumn="0" w:oddVBand="0" w:evenVBand="0" w:oddHBand="0" w:evenHBand="0" w:firstRowFirstColumn="0" w:firstRowLastColumn="0" w:lastRowFirstColumn="0" w:lastRowLastColumn="0"/>
              <w:rPr>
                <w:rFonts w:ascii="Calibri Light" w:hAnsi="Calibri Light"/>
                <w:color w:val="FFFFFF" w:themeColor="background1"/>
                <w:sz w:val="20"/>
                <w:szCs w:val="20"/>
                <w:lang w:val="en-GB"/>
              </w:rPr>
            </w:pPr>
            <w:r w:rsidRPr="008C60CF">
              <w:rPr>
                <w:rFonts w:ascii="Calibri Light" w:hAnsi="Calibri Light"/>
                <w:color w:val="FFFFFF" w:themeColor="background1"/>
                <w:sz w:val="20"/>
                <w:szCs w:val="20"/>
                <w:lang w:val="en-GB"/>
              </w:rPr>
              <w:t>Impacted or not</w:t>
            </w:r>
          </w:p>
        </w:tc>
        <w:tc>
          <w:tcPr>
            <w:cnfStyle w:val="000000000000" w:firstRow="0" w:lastRow="0" w:firstColumn="0" w:lastColumn="0" w:oddVBand="0" w:evenVBand="0" w:oddHBand="0" w:evenHBand="0" w:firstRowFirstColumn="0" w:firstRowLastColumn="0" w:lastRowFirstColumn="0" w:lastRowLastColumn="0"/>
            <w:tcW w:w="1980" w:type="dxa"/>
            <w:tcMar/>
          </w:tcPr>
          <w:p w:rsidRPr="008C60CF" w:rsidR="002130A6" w:rsidRDefault="002130A6" w14:paraId="0F1611E9" w14:textId="26C39C96">
            <w:pPr>
              <w:cnfStyle w:val="100000000000" w:firstRow="1" w:lastRow="0" w:firstColumn="0" w:lastColumn="0" w:oddVBand="0" w:evenVBand="0" w:oddHBand="0" w:evenHBand="0" w:firstRowFirstColumn="0" w:firstRowLastColumn="0" w:lastRowFirstColumn="0" w:lastRowLastColumn="0"/>
              <w:rPr>
                <w:rFonts w:ascii="Calibri Light" w:hAnsi="Calibri Light"/>
                <w:color w:val="FFFFFF" w:themeColor="background1"/>
                <w:sz w:val="20"/>
                <w:szCs w:val="20"/>
                <w:lang w:val="en-GB"/>
              </w:rPr>
            </w:pPr>
            <w:r w:rsidRPr="008C60CF">
              <w:rPr>
                <w:rFonts w:ascii="Calibri Light" w:hAnsi="Calibri Light"/>
                <w:color w:val="FFFFFF" w:themeColor="background1"/>
                <w:sz w:val="20"/>
                <w:szCs w:val="20"/>
                <w:lang w:val="en-GB"/>
              </w:rPr>
              <w:t>If not</w:t>
            </w:r>
            <w:r w:rsidR="004B53CD">
              <w:rPr>
                <w:rFonts w:ascii="Calibri Light" w:hAnsi="Calibri Light"/>
                <w:color w:val="FFFFFF" w:themeColor="background1"/>
                <w:sz w:val="20"/>
                <w:szCs w:val="20"/>
                <w:lang w:val="en-GB"/>
              </w:rPr>
              <w:t>,</w:t>
            </w:r>
            <w:r w:rsidRPr="008C60CF">
              <w:rPr>
                <w:rFonts w:ascii="Calibri Light" w:hAnsi="Calibri Light"/>
                <w:color w:val="FFFFFF" w:themeColor="background1"/>
                <w:sz w:val="20"/>
                <w:szCs w:val="20"/>
                <w:lang w:val="en-GB"/>
              </w:rPr>
              <w:t xml:space="preserve"> why not</w:t>
            </w:r>
          </w:p>
        </w:tc>
        <w:tc>
          <w:tcPr>
            <w:cnfStyle w:val="000000000000" w:firstRow="0" w:lastRow="0" w:firstColumn="0" w:lastColumn="0" w:oddVBand="0" w:evenVBand="0" w:oddHBand="0" w:evenHBand="0" w:firstRowFirstColumn="0" w:firstRowLastColumn="0" w:lastRowFirstColumn="0" w:lastRowLastColumn="0"/>
            <w:tcW w:w="1440" w:type="dxa"/>
            <w:tcMar/>
          </w:tcPr>
          <w:p w:rsidRPr="008C60CF" w:rsidR="002130A6" w:rsidRDefault="002130A6" w14:paraId="5CB9BE02" w14:textId="2D6B9354">
            <w:pPr>
              <w:cnfStyle w:val="100000000000" w:firstRow="1" w:lastRow="0" w:firstColumn="0" w:lastColumn="0" w:oddVBand="0" w:evenVBand="0" w:oddHBand="0" w:evenHBand="0" w:firstRowFirstColumn="0" w:firstRowLastColumn="0" w:lastRowFirstColumn="0" w:lastRowLastColumn="0"/>
              <w:rPr>
                <w:rFonts w:ascii="Calibri Light" w:hAnsi="Calibri Light"/>
                <w:color w:val="FFFFFF" w:themeColor="background1"/>
                <w:sz w:val="20"/>
                <w:szCs w:val="20"/>
                <w:lang w:val="en-GB"/>
              </w:rPr>
            </w:pPr>
            <w:r w:rsidRPr="008C60CF">
              <w:rPr>
                <w:rFonts w:ascii="Calibri Light" w:hAnsi="Calibri Light"/>
                <w:color w:val="FFFFFF" w:themeColor="background1"/>
                <w:sz w:val="20"/>
                <w:szCs w:val="20"/>
                <w:lang w:val="en-GB"/>
              </w:rPr>
              <w:t xml:space="preserve">If </w:t>
            </w:r>
            <w:r w:rsidR="004B53CD">
              <w:rPr>
                <w:rFonts w:ascii="Calibri Light" w:hAnsi="Calibri Light"/>
                <w:color w:val="FFFFFF" w:themeColor="background1"/>
                <w:sz w:val="20"/>
                <w:szCs w:val="20"/>
                <w:lang w:val="en-GB"/>
              </w:rPr>
              <w:t>impacted, describe</w:t>
            </w:r>
          </w:p>
        </w:tc>
      </w:tr>
      <w:tr w:rsidR="008C60CF" w:rsidTr="5FF476C0" w14:paraId="46ECB3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Mar/>
          </w:tcPr>
          <w:p w:rsidRPr="008C60CF" w:rsidR="002130A6" w:rsidRDefault="000C6220" w14:paraId="684885E7" w14:textId="24A5F059">
            <w:pPr>
              <w:rPr>
                <w:rFonts w:ascii="Calibri Light" w:hAnsi="Calibri Light"/>
                <w:b w:val="0"/>
                <w:bCs w:val="0"/>
                <w:color w:val="124191" w:themeColor="text1"/>
                <w:sz w:val="20"/>
                <w:szCs w:val="20"/>
                <w:lang w:val="en-GB"/>
              </w:rPr>
            </w:pPr>
            <w:r w:rsidRPr="008C60CF">
              <w:rPr>
                <w:rFonts w:ascii="Calibri Light" w:hAnsi="Calibri Light"/>
                <w:color w:val="124191" w:themeColor="text1"/>
                <w:sz w:val="20"/>
                <w:szCs w:val="20"/>
                <w:lang w:val="en-GB"/>
              </w:rPr>
              <w:t xml:space="preserve">Network </w:t>
            </w:r>
            <w:r w:rsidR="0058257A">
              <w:rPr>
                <w:rFonts w:ascii="Calibri Light" w:hAnsi="Calibri Light"/>
                <w:color w:val="124191" w:themeColor="text1"/>
                <w:sz w:val="20"/>
                <w:szCs w:val="20"/>
                <w:lang w:val="en-GB"/>
              </w:rPr>
              <w:t>Specification</w:t>
            </w:r>
          </w:p>
          <w:p w:rsidRPr="004463BA" w:rsidR="004463BA" w:rsidP="006D6D14" w:rsidRDefault="004463BA" w14:paraId="4E0D00CB" w14:textId="4E6336A9">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Solution Context/GNP</w:t>
            </w:r>
          </w:p>
          <w:p w:rsidRPr="0058257A" w:rsidR="0058257A" w:rsidP="006D6D14" w:rsidRDefault="0058257A" w14:paraId="13ECB234" w14:textId="012D9DD7">
            <w:pPr>
              <w:pStyle w:val="ListParagraph"/>
              <w:numPr>
                <w:ilvl w:val="0"/>
                <w:numId w:val="6"/>
              </w:numPr>
              <w:rPr>
                <w:rFonts w:ascii="Calibri Light" w:hAnsi="Calibri Light"/>
                <w:color w:val="124191" w:themeColor="text1"/>
                <w:sz w:val="20"/>
                <w:lang w:val="en-GB"/>
              </w:rPr>
            </w:pPr>
            <w:r w:rsidRPr="0058257A">
              <w:rPr>
                <w:rFonts w:ascii="Calibri Light" w:hAnsi="Calibri Light"/>
                <w:color w:val="124191" w:themeColor="text1"/>
                <w:sz w:val="20"/>
                <w:lang w:val="en-GB"/>
              </w:rPr>
              <w:t>Topology Specification</w:t>
            </w:r>
          </w:p>
          <w:p w:rsidRPr="0058257A" w:rsidR="0058257A" w:rsidP="006D6D14" w:rsidRDefault="0058257A" w14:paraId="7A7D2FDB" w14:textId="77777777">
            <w:pPr>
              <w:pStyle w:val="ListParagraph"/>
              <w:numPr>
                <w:ilvl w:val="0"/>
                <w:numId w:val="6"/>
              </w:numPr>
              <w:rPr>
                <w:rFonts w:ascii="Calibri Light" w:hAnsi="Calibri Light"/>
                <w:color w:val="124191" w:themeColor="text1"/>
                <w:sz w:val="20"/>
                <w:lang w:val="en-GB"/>
              </w:rPr>
            </w:pPr>
            <w:r w:rsidRPr="0058257A">
              <w:rPr>
                <w:rFonts w:ascii="Calibri Light" w:hAnsi="Calibri Light"/>
                <w:color w:val="124191" w:themeColor="text1"/>
                <w:sz w:val="20"/>
                <w:lang w:val="en-GB"/>
              </w:rPr>
              <w:t>(Multi-Layer) Trail/Service Specification</w:t>
            </w:r>
          </w:p>
          <w:p w:rsidRPr="0058257A" w:rsidR="0058257A" w:rsidP="006D6D14" w:rsidRDefault="0058257A" w14:paraId="2FA1E2E4" w14:textId="51B5B7D4">
            <w:pPr>
              <w:pStyle w:val="ListParagraph"/>
              <w:numPr>
                <w:ilvl w:val="0"/>
                <w:numId w:val="6"/>
              </w:numPr>
              <w:rPr>
                <w:rFonts w:ascii="Calibri Light" w:hAnsi="Calibri Light"/>
                <w:color w:val="124191" w:themeColor="text1"/>
                <w:sz w:val="20"/>
                <w:lang w:val="en-GB"/>
              </w:rPr>
            </w:pPr>
            <w:r w:rsidRPr="0058257A">
              <w:rPr>
                <w:rFonts w:ascii="Calibri Light" w:hAnsi="Calibri Light"/>
                <w:color w:val="124191" w:themeColor="text1"/>
                <w:sz w:val="20"/>
                <w:lang w:val="en-GB"/>
              </w:rPr>
              <w:t>Import (EPT, WP, Excel)</w:t>
            </w:r>
          </w:p>
          <w:p w:rsidRPr="0058257A" w:rsidR="000C6220" w:rsidP="5FF476C0" w:rsidRDefault="0058257A" w14:paraId="13A9885A" w14:textId="6C2BBD8C">
            <w:pPr>
              <w:pStyle w:val="ListParagraph"/>
              <w:numPr>
                <w:ilvl w:val="0"/>
                <w:numId w:val="6"/>
              </w:numPr>
              <w:rPr>
                <w:rFonts w:ascii="Calibri Light" w:hAnsi="Calibri Light"/>
                <w:color w:val="124191" w:themeColor="text1"/>
                <w:sz w:val="20"/>
                <w:szCs w:val="20"/>
                <w:lang w:val="en-GB"/>
              </w:rPr>
            </w:pPr>
            <w:commentRangeStart w:id="21"/>
            <w:commentRangeStart w:id="805697286"/>
            <w:r w:rsidRPr="5FF476C0" w:rsidR="0058257A">
              <w:rPr>
                <w:rFonts w:ascii="Calibri Light" w:hAnsi="Calibri Light"/>
                <w:color w:val="124191" w:themeColor="text1" w:themeTint="FF" w:themeShade="FF"/>
                <w:sz w:val="20"/>
                <w:szCs w:val="20"/>
                <w:lang w:val="en-GB"/>
              </w:rPr>
              <w:t xml:space="preserve">Templates </w:t>
            </w:r>
            <w:commentRangeEnd w:id="21"/>
            <w:r>
              <w:rPr>
                <w:rStyle w:val="CommentReference"/>
              </w:rPr>
              <w:commentReference w:id="21"/>
            </w:r>
            <w:commentRangeEnd w:id="805697286"/>
            <w:r>
              <w:rPr>
                <w:rStyle w:val="CommentReference"/>
              </w:rPr>
              <w:commentReference w:id="805697286"/>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2130A6" w:rsidP="002130A6" w:rsidRDefault="00DA63E0" w14:paraId="69E097B8" w14:textId="2F996066">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2130A6" w:rsidP="002130A6" w:rsidRDefault="002130A6" w14:paraId="6829626E"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2130A6" w:rsidP="002130A6" w:rsidRDefault="00DA63E0" w14:paraId="16B20814" w14:textId="2B7E6B6F">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Site creation involve</w:t>
            </w:r>
            <w:r w:rsidR="00CA6071">
              <w:rPr>
                <w:rFonts w:ascii="Calibri Light" w:hAnsi="Calibri Light"/>
                <w:color w:val="124191" w:themeColor="text1"/>
                <w:sz w:val="20"/>
                <w:lang w:val="en-GB"/>
              </w:rPr>
              <w:t>s</w:t>
            </w:r>
            <w:r>
              <w:rPr>
                <w:rFonts w:ascii="Calibri Light" w:hAnsi="Calibri Light"/>
                <w:color w:val="124191" w:themeColor="text1"/>
                <w:sz w:val="20"/>
                <w:lang w:val="en-GB"/>
              </w:rPr>
              <w:t xml:space="preserve"> Geocoding</w:t>
            </w:r>
          </w:p>
        </w:tc>
      </w:tr>
      <w:tr w:rsidR="008C60CF" w:rsidTr="5FF476C0" w14:paraId="224D4186" w14:textId="77777777">
        <w:tc>
          <w:tcPr>
            <w:cnfStyle w:val="001000000000" w:firstRow="0" w:lastRow="0" w:firstColumn="1" w:lastColumn="0" w:oddVBand="0" w:evenVBand="0" w:oddHBand="0" w:evenHBand="0" w:firstRowFirstColumn="0" w:firstRowLastColumn="0" w:lastRowFirstColumn="0" w:lastRowLastColumn="0"/>
            <w:tcW w:w="3955" w:type="dxa"/>
            <w:tcMar/>
          </w:tcPr>
          <w:p w:rsidRPr="008C60CF" w:rsidR="000E51AA" w:rsidRDefault="0058257A" w14:paraId="672466A8" w14:textId="3B8A4DF0">
            <w:pPr>
              <w:rPr>
                <w:rFonts w:ascii="Calibri Light" w:hAnsi="Calibri Light"/>
                <w:color w:val="124191" w:themeColor="text1"/>
                <w:sz w:val="20"/>
                <w:szCs w:val="20"/>
                <w:lang w:val="en-GB"/>
              </w:rPr>
            </w:pPr>
            <w:r>
              <w:rPr>
                <w:rFonts w:ascii="Calibri Light" w:hAnsi="Calibri Light"/>
                <w:color w:val="124191" w:themeColor="text1"/>
                <w:sz w:val="20"/>
                <w:szCs w:val="20"/>
                <w:lang w:val="en-GB"/>
              </w:rPr>
              <w:t>Plan/Design</w:t>
            </w:r>
            <w:r w:rsidRPr="008C60CF" w:rsidR="000E51AA">
              <w:rPr>
                <w:rFonts w:ascii="Calibri Light" w:hAnsi="Calibri Light"/>
                <w:color w:val="124191" w:themeColor="text1"/>
                <w:sz w:val="20"/>
                <w:szCs w:val="20"/>
                <w:lang w:val="en-GB"/>
              </w:rPr>
              <w:t xml:space="preserve"> Management</w:t>
            </w:r>
          </w:p>
          <w:p w:rsidRPr="008C60CF" w:rsidR="000E51AA" w:rsidP="006D6D14" w:rsidRDefault="0058257A" w14:paraId="196110E4" w14:textId="77A34194">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Plan CRUD Operations</w:t>
            </w:r>
          </w:p>
          <w:p w:rsidR="000E51AA" w:rsidP="006D6D14" w:rsidRDefault="0058257A" w14:paraId="2EC63972" w14:textId="412F6296">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Design CRUD Operations</w:t>
            </w:r>
          </w:p>
          <w:p w:rsidR="0058257A" w:rsidP="006D6D14" w:rsidRDefault="0058257A" w14:paraId="300A03C5" w14:textId="77777777">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Import WS-P Design</w:t>
            </w:r>
          </w:p>
          <w:p w:rsidR="0058257A" w:rsidP="006D6D14" w:rsidRDefault="0058257A" w14:paraId="218CE148" w14:textId="44D07B08">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 xml:space="preserve">Export </w:t>
            </w:r>
            <w:r w:rsidR="00B774BC">
              <w:rPr>
                <w:rFonts w:ascii="Calibri Light" w:hAnsi="Calibri Light"/>
                <w:color w:val="124191" w:themeColor="text1"/>
                <w:sz w:val="20"/>
                <w:lang w:val="en-GB"/>
              </w:rPr>
              <w:t xml:space="preserve">WS-P </w:t>
            </w:r>
            <w:r>
              <w:rPr>
                <w:rFonts w:ascii="Calibri Light" w:hAnsi="Calibri Light"/>
                <w:color w:val="124191" w:themeColor="text1"/>
                <w:sz w:val="20"/>
                <w:lang w:val="en-GB"/>
              </w:rPr>
              <w:t>Design</w:t>
            </w:r>
          </w:p>
          <w:p w:rsidR="00B774BC" w:rsidP="006D6D14" w:rsidRDefault="00B774BC" w14:paraId="7FD47842" w14:textId="7C178110">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Check In/Check Out/Revert Design</w:t>
            </w:r>
          </w:p>
          <w:p w:rsidRPr="00B774BC" w:rsidR="000E51AA" w:rsidP="006D6D14" w:rsidRDefault="00B774BC" w14:paraId="30A04DAF" w14:textId="65CBFE2F">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Clone Design</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0E51AA" w:rsidP="002130A6" w:rsidRDefault="00873154" w14:paraId="10D0FD95" w14:textId="2E2EBF31">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0E51AA" w:rsidP="002130A6" w:rsidRDefault="000E51AA" w14:paraId="3C9CE9C9"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873154" w:rsidP="00873154" w:rsidRDefault="00873154" w14:paraId="49BD3D25"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szCs w:val="20"/>
                <w:lang w:val="en-GB"/>
              </w:rPr>
            </w:pPr>
            <w:r w:rsidRPr="40E8F8BD">
              <w:rPr>
                <w:rFonts w:ascii="Calibri Light" w:hAnsi="Calibri Light"/>
                <w:color w:val="124191" w:themeColor="text1"/>
                <w:sz w:val="20"/>
                <w:szCs w:val="20"/>
                <w:lang w:val="en-GB"/>
              </w:rPr>
              <w:t xml:space="preserve">Exposing menus </w:t>
            </w:r>
            <w:r>
              <w:rPr>
                <w:rFonts w:ascii="Calibri Light" w:hAnsi="Calibri Light"/>
                <w:color w:val="124191" w:themeColor="text1"/>
                <w:sz w:val="20"/>
                <w:szCs w:val="20"/>
                <w:lang w:val="en-GB"/>
              </w:rPr>
              <w:t xml:space="preserve">for </w:t>
            </w:r>
            <w:r w:rsidRPr="40E8F8BD">
              <w:rPr>
                <w:rFonts w:ascii="Calibri Light" w:hAnsi="Calibri Light"/>
                <w:color w:val="124191" w:themeColor="text1"/>
                <w:sz w:val="20"/>
                <w:szCs w:val="20"/>
                <w:lang w:val="en-GB"/>
              </w:rPr>
              <w:t>check-in and export design from Map under hamburger menu</w:t>
            </w:r>
          </w:p>
          <w:p w:rsidRPr="000C6220" w:rsidR="000E51AA" w:rsidP="00873154" w:rsidRDefault="00873154" w14:paraId="6AC1A7BF" w14:textId="328911F3">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sidRPr="40E8F8BD">
              <w:rPr>
                <w:rFonts w:ascii="Calibri Light" w:hAnsi="Calibri Light"/>
                <w:color w:val="124191" w:themeColor="text1"/>
                <w:sz w:val="20"/>
                <w:szCs w:val="20"/>
                <w:lang w:val="en-GB"/>
              </w:rPr>
              <w:t>Export design impacted by preference</w:t>
            </w:r>
          </w:p>
        </w:tc>
      </w:tr>
      <w:tr w:rsidR="008C60CF" w:rsidTr="5FF476C0" w14:paraId="725C521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Mar/>
          </w:tcPr>
          <w:p w:rsidRPr="008C60CF" w:rsidR="000E51AA" w:rsidRDefault="00B774BC" w14:paraId="5507DBE2" w14:textId="5445A9D8">
            <w:pPr>
              <w:rPr>
                <w:rFonts w:ascii="Calibri Light" w:hAnsi="Calibri Light"/>
                <w:color w:val="124191" w:themeColor="text1"/>
                <w:sz w:val="20"/>
                <w:szCs w:val="20"/>
                <w:lang w:val="en-GB"/>
              </w:rPr>
            </w:pPr>
            <w:r>
              <w:rPr>
                <w:rFonts w:ascii="Calibri Light" w:hAnsi="Calibri Light"/>
                <w:color w:val="124191" w:themeColor="text1"/>
                <w:sz w:val="20"/>
                <w:szCs w:val="20"/>
                <w:lang w:val="en-GB"/>
              </w:rPr>
              <w:t>Design Operations</w:t>
            </w:r>
          </w:p>
          <w:p w:rsidR="00BC2BD0" w:rsidP="006D6D14" w:rsidRDefault="00BC2BD0" w14:paraId="14F64954" w14:textId="77777777">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Remove Design</w:t>
            </w:r>
          </w:p>
          <w:p w:rsidR="000E51AA" w:rsidP="006D6D14" w:rsidRDefault="00B774BC" w14:paraId="628462A0" w14:textId="56264372">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Auto Design</w:t>
            </w:r>
          </w:p>
          <w:p w:rsidR="00B774BC" w:rsidP="006D6D14" w:rsidRDefault="00B774BC" w14:paraId="75A556F2" w14:textId="5DE34117">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Verification</w:t>
            </w:r>
          </w:p>
          <w:p w:rsidR="00B774BC" w:rsidP="006D6D14" w:rsidRDefault="00B774BC" w14:paraId="7244FE65" w14:textId="662921F2">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Design State Calculation</w:t>
            </w:r>
          </w:p>
          <w:p w:rsidRPr="008C60CF" w:rsidR="00B774BC" w:rsidP="006D6D14" w:rsidRDefault="00B774BC" w14:paraId="6E62D0DE" w14:textId="0D4A0B94">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Manual Routing/Edit Route</w:t>
            </w:r>
          </w:p>
          <w:p w:rsidR="000E51AA" w:rsidP="006D6D14" w:rsidRDefault="00B774BC" w14:paraId="0BC88379" w14:textId="61E94E0A">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Link Optimization</w:t>
            </w:r>
          </w:p>
          <w:p w:rsidR="000713CA" w:rsidP="006D6D14" w:rsidRDefault="000713CA" w14:paraId="4E63CA5F" w14:textId="4BF89A01">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Channel Management</w:t>
            </w:r>
          </w:p>
          <w:p w:rsidRPr="000713CA" w:rsidR="000E51AA" w:rsidP="006D6D14" w:rsidRDefault="00B774BC" w14:paraId="028B5995" w14:textId="319C1898">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Bandwidth Defragmentation</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0E51AA" w:rsidP="002130A6" w:rsidRDefault="00D3215C" w14:paraId="36F84D78" w14:textId="415998E1">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0E51AA" w:rsidP="002130A6" w:rsidRDefault="000E51AA" w14:paraId="6EC0D21B"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0E51AA" w:rsidP="038F1894" w:rsidRDefault="0ED424A3" w14:paraId="76493AA9" w14:textId="7D002B8D">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szCs w:val="20"/>
                <w:lang w:val="en-GB"/>
              </w:rPr>
            </w:pPr>
            <w:r w:rsidRPr="243671BD">
              <w:rPr>
                <w:rFonts w:ascii="Calibri Light" w:hAnsi="Calibri Light"/>
                <w:color w:val="124191" w:themeColor="text1"/>
                <w:sz w:val="20"/>
                <w:szCs w:val="20"/>
                <w:lang w:val="en-GB"/>
              </w:rPr>
              <w:t>Reloading map after run design</w:t>
            </w:r>
            <w:commentRangeStart w:id="22"/>
            <w:commentRangeStart w:id="23"/>
            <w:commentRangeStart w:id="24"/>
            <w:commentRangeEnd w:id="22"/>
            <w:r>
              <w:rPr>
                <w:rStyle w:val="CommentReference"/>
              </w:rPr>
              <w:commentReference w:id="22"/>
            </w:r>
            <w:commentRangeEnd w:id="23"/>
            <w:r>
              <w:rPr>
                <w:rStyle w:val="CommentReference"/>
              </w:rPr>
              <w:commentReference w:id="23"/>
            </w:r>
            <w:commentRangeEnd w:id="24"/>
            <w:r>
              <w:rPr>
                <w:rStyle w:val="CommentReference"/>
              </w:rPr>
              <w:commentReference w:id="24"/>
            </w:r>
          </w:p>
        </w:tc>
      </w:tr>
      <w:tr w:rsidR="008C60CF" w:rsidTr="5FF476C0" w14:paraId="2F860186" w14:textId="77777777">
        <w:tc>
          <w:tcPr>
            <w:cnfStyle w:val="001000000000" w:firstRow="0" w:lastRow="0" w:firstColumn="1" w:lastColumn="0" w:oddVBand="0" w:evenVBand="0" w:oddHBand="0" w:evenHBand="0" w:firstRowFirstColumn="0" w:firstRowLastColumn="0" w:lastRowFirstColumn="0" w:lastRowLastColumn="0"/>
            <w:tcW w:w="3955" w:type="dxa"/>
            <w:tcMar/>
          </w:tcPr>
          <w:p w:rsidRPr="008C60CF" w:rsidR="002130A6" w:rsidRDefault="000713CA" w14:paraId="5D747CDB" w14:textId="79A116F4">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Auto Design Solution</w:t>
            </w:r>
          </w:p>
          <w:p w:rsidR="000713CA" w:rsidP="006D6D14" w:rsidRDefault="000713CA" w14:paraId="4D451F83" w14:textId="7FB23838">
            <w:pPr>
              <w:pStyle w:val="ListParagraph"/>
              <w:numPr>
                <w:ilvl w:val="0"/>
                <w:numId w:val="7"/>
              </w:numPr>
              <w:rPr>
                <w:rFonts w:ascii="Calibri Light" w:hAnsi="Calibri Light"/>
                <w:b w:val="0"/>
                <w:bCs w:val="0"/>
                <w:color w:val="124191" w:themeColor="text1"/>
                <w:sz w:val="20"/>
                <w:lang w:val="en-GB"/>
              </w:rPr>
            </w:pPr>
            <w:r>
              <w:rPr>
                <w:rFonts w:ascii="Calibri Light" w:hAnsi="Calibri Light"/>
                <w:color w:val="124191" w:themeColor="text1"/>
                <w:sz w:val="20"/>
                <w:lang w:val="en-GB"/>
              </w:rPr>
              <w:t>Design Prep</w:t>
            </w:r>
            <w:r w:rsidR="00BC2BD0">
              <w:rPr>
                <w:rFonts w:ascii="Calibri Light" w:hAnsi="Calibri Light"/>
                <w:color w:val="124191" w:themeColor="text1"/>
                <w:sz w:val="20"/>
                <w:lang w:val="en-GB"/>
              </w:rPr>
              <w:t>/Freeze Support</w:t>
            </w:r>
          </w:p>
          <w:p w:rsidR="000C6220" w:rsidP="006D6D14" w:rsidRDefault="000713CA" w14:paraId="1AA1F7B2" w14:textId="7E06284D">
            <w:pPr>
              <w:pStyle w:val="ListParagraph"/>
              <w:numPr>
                <w:ilvl w:val="0"/>
                <w:numId w:val="7"/>
              </w:numPr>
              <w:rPr>
                <w:rFonts w:ascii="Calibri Light" w:hAnsi="Calibri Light"/>
                <w:b w:val="0"/>
                <w:bCs w:val="0"/>
                <w:color w:val="124191" w:themeColor="text1"/>
                <w:sz w:val="20"/>
                <w:lang w:val="en-GB"/>
              </w:rPr>
            </w:pPr>
            <w:r>
              <w:rPr>
                <w:rFonts w:ascii="Calibri Light" w:hAnsi="Calibri Light"/>
                <w:color w:val="124191" w:themeColor="text1"/>
                <w:sz w:val="20"/>
                <w:lang w:val="en-GB"/>
              </w:rPr>
              <w:t>Routing</w:t>
            </w:r>
          </w:p>
          <w:p w:rsidR="000713CA" w:rsidP="006D6D14" w:rsidRDefault="000713CA" w14:paraId="3EB9334C" w14:textId="0C495101">
            <w:pPr>
              <w:pStyle w:val="ListParagraph"/>
              <w:numPr>
                <w:ilvl w:val="0"/>
                <w:numId w:val="7"/>
              </w:numPr>
              <w:rPr>
                <w:rFonts w:ascii="Calibri Light" w:hAnsi="Calibri Light"/>
                <w:b w:val="0"/>
                <w:bCs w:val="0"/>
                <w:color w:val="124191" w:themeColor="text1"/>
                <w:sz w:val="20"/>
                <w:lang w:val="en-GB"/>
              </w:rPr>
            </w:pPr>
            <w:r>
              <w:rPr>
                <w:rFonts w:ascii="Calibri Light" w:hAnsi="Calibri Light"/>
                <w:color w:val="124191" w:themeColor="text1"/>
                <w:sz w:val="20"/>
                <w:lang w:val="en-GB"/>
              </w:rPr>
              <w:t>Wavelength Assignment</w:t>
            </w:r>
          </w:p>
          <w:p w:rsidR="000713CA" w:rsidP="006D6D14" w:rsidRDefault="000713CA" w14:paraId="73B55DFE" w14:textId="6FD6C312">
            <w:pPr>
              <w:pStyle w:val="ListParagraph"/>
              <w:numPr>
                <w:ilvl w:val="0"/>
                <w:numId w:val="7"/>
              </w:numPr>
              <w:rPr>
                <w:rFonts w:ascii="Calibri Light" w:hAnsi="Calibri Light"/>
                <w:b w:val="0"/>
                <w:bCs w:val="0"/>
                <w:color w:val="124191" w:themeColor="text1"/>
                <w:sz w:val="20"/>
                <w:lang w:val="en-GB"/>
              </w:rPr>
            </w:pPr>
            <w:r>
              <w:rPr>
                <w:rFonts w:ascii="Calibri Light" w:hAnsi="Calibri Light"/>
                <w:color w:val="124191" w:themeColor="text1"/>
                <w:sz w:val="20"/>
                <w:lang w:val="en-GB"/>
              </w:rPr>
              <w:t>Equipment Selection</w:t>
            </w:r>
          </w:p>
          <w:p w:rsidR="000713CA" w:rsidP="006D6D14" w:rsidRDefault="000713CA" w14:paraId="1D068B9E" w14:textId="03D71C10">
            <w:pPr>
              <w:pStyle w:val="ListParagraph"/>
              <w:numPr>
                <w:ilvl w:val="0"/>
                <w:numId w:val="7"/>
              </w:numPr>
              <w:rPr>
                <w:rFonts w:ascii="Calibri Light" w:hAnsi="Calibri Light"/>
                <w:b w:val="0"/>
                <w:bCs w:val="0"/>
                <w:color w:val="124191" w:themeColor="text1"/>
                <w:sz w:val="20"/>
                <w:lang w:val="en-GB"/>
              </w:rPr>
            </w:pPr>
            <w:r>
              <w:rPr>
                <w:rFonts w:ascii="Calibri Light" w:hAnsi="Calibri Light"/>
                <w:color w:val="124191" w:themeColor="text1"/>
                <w:sz w:val="20"/>
                <w:lang w:val="en-GB"/>
              </w:rPr>
              <w:t>Power/Gain/Equipment Settings</w:t>
            </w:r>
          </w:p>
          <w:p w:rsidR="000713CA" w:rsidP="006D6D14" w:rsidRDefault="000713CA" w14:paraId="6E5C4848" w14:textId="53968937">
            <w:pPr>
              <w:pStyle w:val="ListParagraph"/>
              <w:numPr>
                <w:ilvl w:val="0"/>
                <w:numId w:val="7"/>
              </w:numPr>
              <w:rPr>
                <w:rFonts w:ascii="Calibri Light" w:hAnsi="Calibri Light"/>
                <w:b w:val="0"/>
                <w:bCs w:val="0"/>
                <w:color w:val="124191" w:themeColor="text1"/>
                <w:sz w:val="20"/>
                <w:lang w:val="en-GB"/>
              </w:rPr>
            </w:pPr>
            <w:r>
              <w:rPr>
                <w:rFonts w:ascii="Calibri Light" w:hAnsi="Calibri Light"/>
                <w:color w:val="124191" w:themeColor="text1"/>
                <w:sz w:val="20"/>
                <w:lang w:val="en-GB"/>
              </w:rPr>
              <w:t>Physical Realization</w:t>
            </w:r>
          </w:p>
          <w:p w:rsidRPr="000713CA" w:rsidR="005401A3" w:rsidP="006D6D14" w:rsidRDefault="000713CA" w14:paraId="01A53269" w14:textId="34C25CB9">
            <w:pPr>
              <w:pStyle w:val="ListParagraph"/>
              <w:numPr>
                <w:ilvl w:val="0"/>
                <w:numId w:val="7"/>
              </w:numPr>
              <w:rPr>
                <w:rFonts w:ascii="Calibri Light" w:hAnsi="Calibri Light"/>
                <w:b w:val="0"/>
                <w:bCs w:val="0"/>
                <w:color w:val="124191" w:themeColor="text1"/>
                <w:sz w:val="20"/>
                <w:lang w:val="en-GB"/>
              </w:rPr>
            </w:pPr>
            <w:r>
              <w:rPr>
                <w:rFonts w:ascii="Calibri Light" w:hAnsi="Calibri Light"/>
                <w:color w:val="124191" w:themeColor="text1"/>
                <w:sz w:val="20"/>
                <w:lang w:val="en-GB"/>
              </w:rPr>
              <w:t>Verification</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2130A6" w:rsidP="002130A6" w:rsidRDefault="0005051D" w14:paraId="398B944D" w14:textId="20C0AE58">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No</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2130A6" w:rsidP="002130A6" w:rsidRDefault="002130A6" w14:paraId="3AC5239E"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2130A6" w:rsidP="002130A6" w:rsidRDefault="002130A6" w14:paraId="37F43AF1"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p>
        </w:tc>
      </w:tr>
      <w:tr w:rsidR="008C60CF" w:rsidTr="5FF476C0" w14:paraId="5F5EA56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Mar/>
          </w:tcPr>
          <w:p w:rsidRPr="008C60CF" w:rsidR="002130A6" w:rsidRDefault="000713CA" w14:paraId="03B19BE7" w14:textId="382BB5D9">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Manual/Edit Design</w:t>
            </w:r>
          </w:p>
          <w:p w:rsidR="005401A3" w:rsidP="006D6D14" w:rsidRDefault="000713CA" w14:paraId="4FB68C3D" w14:textId="61CE6B73">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Create/Edit Route</w:t>
            </w:r>
          </w:p>
          <w:p w:rsidR="000713CA" w:rsidP="006D6D14" w:rsidRDefault="000713CA" w14:paraId="46FCFFEE" w14:textId="74CEE477">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Path Analyzer</w:t>
            </w:r>
          </w:p>
          <w:p w:rsidR="000713CA" w:rsidP="006D6D14" w:rsidRDefault="000713CA" w14:paraId="401FA16A" w14:textId="7F7C1C19">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Wavelength Assignment</w:t>
            </w:r>
          </w:p>
          <w:p w:rsidR="000713CA" w:rsidP="006D6D14" w:rsidRDefault="000713CA" w14:paraId="574ED6D4" w14:textId="7EB5E102">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Equipment Selection/Edit</w:t>
            </w:r>
          </w:p>
          <w:p w:rsidR="000713CA" w:rsidP="006D6D14" w:rsidRDefault="000713CA" w14:paraId="2285FD45" w14:textId="797A8162">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Power/Gain/Equipment Settings</w:t>
            </w:r>
          </w:p>
          <w:p w:rsidR="000713CA" w:rsidP="006D6D14" w:rsidRDefault="000713CA" w14:paraId="6BC29352" w14:textId="76DE9ABD">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Physical Equipment Edit</w:t>
            </w:r>
          </w:p>
          <w:p w:rsidRPr="000713CA" w:rsidR="005401A3" w:rsidP="006D6D14" w:rsidRDefault="000713CA" w14:paraId="42F54094" w14:textId="6BB01189">
            <w:pPr>
              <w:pStyle w:val="ListParagraph"/>
              <w:numPr>
                <w:ilvl w:val="0"/>
                <w:numId w:val="6"/>
              </w:numPr>
              <w:rPr>
                <w:rFonts w:ascii="Calibri Light" w:hAnsi="Calibri Light"/>
                <w:b w:val="0"/>
                <w:bCs w:val="0"/>
                <w:color w:val="124191" w:themeColor="text1"/>
                <w:sz w:val="20"/>
                <w:lang w:val="en-GB"/>
              </w:rPr>
            </w:pPr>
            <w:r>
              <w:rPr>
                <w:rFonts w:ascii="Calibri Light" w:hAnsi="Calibri Light"/>
                <w:color w:val="124191" w:themeColor="text1"/>
                <w:sz w:val="20"/>
                <w:lang w:val="en-GB"/>
              </w:rPr>
              <w:t>Verification</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2130A6" w:rsidP="002130A6" w:rsidRDefault="00D90B5C" w14:paraId="55BB51DE" w14:textId="7201F1BA">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No</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2130A6" w:rsidP="002130A6" w:rsidRDefault="002130A6" w14:paraId="0E40A544"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2130A6" w:rsidP="002130A6" w:rsidRDefault="002130A6" w14:paraId="6110DF98"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r>
      <w:tr w:rsidR="004463BA" w:rsidTr="5FF476C0" w14:paraId="7310AA99" w14:textId="77777777">
        <w:tc>
          <w:tcPr>
            <w:cnfStyle w:val="001000000000" w:firstRow="0" w:lastRow="0" w:firstColumn="1" w:lastColumn="0" w:oddVBand="0" w:evenVBand="0" w:oddHBand="0" w:evenHBand="0" w:firstRowFirstColumn="0" w:firstRowLastColumn="0" w:lastRowFirstColumn="0" w:lastRowLastColumn="0"/>
            <w:tcW w:w="3955" w:type="dxa"/>
            <w:tcMar/>
          </w:tcPr>
          <w:p w:rsidR="004463BA" w:rsidP="00CF1807" w:rsidRDefault="004463BA" w14:paraId="4EFE428A" w14:textId="49CAE97D">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Visualization/UI</w:t>
            </w:r>
          </w:p>
          <w:p w:rsidRPr="004463BA" w:rsidR="004463BA" w:rsidP="006D6D14" w:rsidRDefault="004463BA" w14:paraId="74B06630" w14:textId="77D8881D">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Map</w:t>
            </w:r>
          </w:p>
          <w:p w:rsidRPr="004463BA" w:rsidR="004463BA" w:rsidP="006D6D14" w:rsidRDefault="004463BA" w14:paraId="48EAA863" w14:textId="34EEC709">
            <w:pPr>
              <w:pStyle w:val="ListParagraph"/>
              <w:numPr>
                <w:ilvl w:val="1"/>
                <w:numId w:val="6"/>
              </w:numPr>
              <w:rPr>
                <w:rFonts w:ascii="Calibri Light" w:hAnsi="Calibri Light"/>
                <w:color w:val="124191" w:themeColor="text1"/>
                <w:sz w:val="20"/>
                <w:lang w:val="en-GB"/>
              </w:rPr>
            </w:pPr>
            <w:r>
              <w:rPr>
                <w:rFonts w:ascii="Calibri Light" w:hAnsi="Calibri Light"/>
                <w:color w:val="124191" w:themeColor="text1"/>
                <w:sz w:val="20"/>
                <w:lang w:val="en-GB"/>
              </w:rPr>
              <w:t>Layer View</w:t>
            </w:r>
          </w:p>
          <w:p w:rsidRPr="004463BA" w:rsidR="004463BA" w:rsidP="006D6D14" w:rsidRDefault="004463BA" w14:paraId="47566DA0" w14:textId="77BE3812">
            <w:pPr>
              <w:pStyle w:val="ListParagraph"/>
              <w:numPr>
                <w:ilvl w:val="1"/>
                <w:numId w:val="6"/>
              </w:numPr>
              <w:rPr>
                <w:rFonts w:ascii="Calibri Light" w:hAnsi="Calibri Light"/>
                <w:color w:val="124191" w:themeColor="text1"/>
                <w:sz w:val="20"/>
                <w:lang w:val="en-GB"/>
              </w:rPr>
            </w:pPr>
            <w:r>
              <w:rPr>
                <w:rFonts w:ascii="Calibri Light" w:hAnsi="Calibri Light"/>
                <w:color w:val="124191" w:themeColor="text1"/>
                <w:sz w:val="20"/>
                <w:lang w:val="en-GB"/>
              </w:rPr>
              <w:t>Heat Map</w:t>
            </w:r>
          </w:p>
          <w:p w:rsidRPr="004463BA" w:rsidR="004463BA" w:rsidP="006D6D14" w:rsidRDefault="004463BA" w14:paraId="577A111C" w14:textId="06698DF0">
            <w:pPr>
              <w:pStyle w:val="ListParagraph"/>
              <w:numPr>
                <w:ilvl w:val="1"/>
                <w:numId w:val="6"/>
              </w:numPr>
              <w:rPr>
                <w:rFonts w:ascii="Calibri Light" w:hAnsi="Calibri Light"/>
                <w:color w:val="124191" w:themeColor="text1"/>
                <w:sz w:val="20"/>
                <w:lang w:val="en-GB"/>
              </w:rPr>
            </w:pPr>
            <w:r>
              <w:rPr>
                <w:rFonts w:ascii="Calibri Light" w:hAnsi="Calibri Light"/>
                <w:color w:val="124191" w:themeColor="text1"/>
                <w:sz w:val="20"/>
                <w:lang w:val="en-GB"/>
              </w:rPr>
              <w:t>Route View</w:t>
            </w:r>
          </w:p>
          <w:p w:rsidRPr="004463BA" w:rsidR="004463BA" w:rsidP="006D6D14" w:rsidRDefault="004463BA" w14:paraId="1A76F520" w14:textId="4F34CC22">
            <w:pPr>
              <w:pStyle w:val="ListParagraph"/>
              <w:numPr>
                <w:ilvl w:val="1"/>
                <w:numId w:val="6"/>
              </w:numPr>
              <w:rPr>
                <w:rFonts w:ascii="Calibri Light" w:hAnsi="Calibri Light"/>
                <w:color w:val="124191" w:themeColor="text1"/>
                <w:sz w:val="20"/>
                <w:lang w:val="en-GB"/>
              </w:rPr>
            </w:pPr>
            <w:r>
              <w:rPr>
                <w:rFonts w:ascii="Calibri Light" w:hAnsi="Calibri Light"/>
                <w:color w:val="124191" w:themeColor="text1"/>
                <w:sz w:val="20"/>
                <w:lang w:val="en-GB"/>
              </w:rPr>
              <w:t>NRA Support</w:t>
            </w:r>
          </w:p>
          <w:p w:rsidRPr="00AB0C27" w:rsidR="00AB0C27" w:rsidP="006D6D14" w:rsidRDefault="00AB0C27" w14:paraId="62138F6C" w14:textId="1E18C784">
            <w:pPr>
              <w:pStyle w:val="ListParagraph"/>
              <w:numPr>
                <w:ilvl w:val="1"/>
                <w:numId w:val="6"/>
              </w:numPr>
              <w:rPr>
                <w:rFonts w:ascii="Calibri Light" w:hAnsi="Calibri Light"/>
                <w:color w:val="124191" w:themeColor="text1"/>
                <w:sz w:val="20"/>
                <w:lang w:val="en-GB"/>
              </w:rPr>
            </w:pPr>
            <w:r>
              <w:rPr>
                <w:rFonts w:ascii="Calibri Light" w:hAnsi="Calibri Light"/>
                <w:color w:val="124191" w:themeColor="text1"/>
                <w:sz w:val="20"/>
                <w:lang w:val="en-GB"/>
              </w:rPr>
              <w:t xml:space="preserve">Object &amp; </w:t>
            </w:r>
            <w:r w:rsidR="004463BA">
              <w:rPr>
                <w:rFonts w:ascii="Calibri Light" w:hAnsi="Calibri Light"/>
                <w:color w:val="124191" w:themeColor="text1"/>
                <w:sz w:val="20"/>
                <w:lang w:val="en-GB"/>
              </w:rPr>
              <w:t>Template Support</w:t>
            </w:r>
          </w:p>
          <w:p w:rsidRPr="004463BA" w:rsidR="004463BA" w:rsidP="006D6D14" w:rsidRDefault="004463BA" w14:paraId="5F32DC07" w14:textId="0A5A97A9">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Design App Tables</w:t>
            </w:r>
          </w:p>
          <w:p w:rsidRPr="004463BA" w:rsidR="004463BA" w:rsidP="006D6D14" w:rsidRDefault="004463BA" w14:paraId="5078D2CF" w14:textId="254404E6">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 xml:space="preserve">Object </w:t>
            </w:r>
            <w:r w:rsidR="00BC2BD0">
              <w:rPr>
                <w:rFonts w:ascii="Calibri Light" w:hAnsi="Calibri Light"/>
                <w:color w:val="124191" w:themeColor="text1"/>
                <w:sz w:val="20"/>
                <w:lang w:val="en-GB"/>
              </w:rPr>
              <w:t xml:space="preserve">Create/Edit </w:t>
            </w:r>
            <w:r>
              <w:rPr>
                <w:rFonts w:ascii="Calibri Light" w:hAnsi="Calibri Light"/>
                <w:color w:val="124191" w:themeColor="text1"/>
                <w:sz w:val="20"/>
                <w:lang w:val="en-GB"/>
              </w:rPr>
              <w:t>Panels</w:t>
            </w:r>
          </w:p>
          <w:p w:rsidRPr="004463BA" w:rsidR="004463BA" w:rsidP="006D6D14" w:rsidRDefault="004463BA" w14:paraId="575C983F" w14:textId="77777777">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NE Edit Panel</w:t>
            </w:r>
          </w:p>
          <w:p w:rsidRPr="004463BA" w:rsidR="004463BA" w:rsidP="006D6D14" w:rsidRDefault="004463BA" w14:paraId="0F91D7B8" w14:textId="77777777">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OMS Panel</w:t>
            </w:r>
          </w:p>
          <w:p w:rsidRPr="004607DE" w:rsidR="004463BA" w:rsidP="006D6D14" w:rsidRDefault="004463BA" w14:paraId="2ED61519" w14:textId="3029F058">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Node Panel</w:t>
            </w:r>
          </w:p>
          <w:p w:rsidRPr="004607DE" w:rsidR="004607DE" w:rsidP="006D6D14" w:rsidRDefault="004607DE" w14:paraId="53F62234" w14:textId="01BC0535">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Schematic Panel</w:t>
            </w:r>
          </w:p>
          <w:p w:rsidRPr="004607DE" w:rsidR="004607DE" w:rsidP="006D6D14" w:rsidRDefault="004607DE" w14:paraId="252072A9" w14:textId="4AC127AC">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CPLR</w:t>
            </w:r>
          </w:p>
          <w:p w:rsidRPr="004463BA" w:rsidR="004607DE" w:rsidP="006D6D14" w:rsidRDefault="004607DE" w14:paraId="2F24ADA3" w14:textId="1FE50628">
            <w:pPr>
              <w:pStyle w:val="ListParagraph"/>
              <w:numPr>
                <w:ilvl w:val="0"/>
                <w:numId w:val="6"/>
              </w:numPr>
              <w:rPr>
                <w:rFonts w:ascii="Calibri Light" w:hAnsi="Calibri Light"/>
                <w:color w:val="124191" w:themeColor="text1"/>
                <w:sz w:val="20"/>
                <w:lang w:val="en-GB"/>
              </w:rPr>
            </w:pPr>
            <w:r>
              <w:rPr>
                <w:rFonts w:ascii="Calibri Light" w:hAnsi="Calibri Light"/>
                <w:color w:val="124191" w:themeColor="text1"/>
                <w:sz w:val="20"/>
                <w:lang w:val="en-GB"/>
              </w:rPr>
              <w:t>Channel Utilization</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4463BA" w:rsidP="00CF1807" w:rsidRDefault="00E400AF" w14:paraId="2D260DD9" w14:textId="66EE764E">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4463BA" w:rsidP="00CF1807" w:rsidRDefault="004463BA" w14:paraId="27EE0A30"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00D92EC2" w:rsidP="00D92EC2" w:rsidRDefault="00252D01" w14:paraId="3CADBB5E" w14:textId="475F0E2D">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Layer View</w:t>
            </w:r>
            <w:r w:rsidR="001B3431">
              <w:rPr>
                <w:rFonts w:ascii="Calibri Light" w:hAnsi="Calibri Light"/>
                <w:color w:val="124191" w:themeColor="text1"/>
                <w:sz w:val="20"/>
                <w:lang w:val="en-GB"/>
              </w:rPr>
              <w:t>,</w:t>
            </w:r>
            <w:r>
              <w:rPr>
                <w:rFonts w:ascii="Calibri Light" w:hAnsi="Calibri Light"/>
                <w:color w:val="124191" w:themeColor="text1"/>
                <w:sz w:val="20"/>
                <w:lang w:val="en-GB"/>
              </w:rPr>
              <w:t xml:space="preserve"> Show Route</w:t>
            </w:r>
            <w:r w:rsidR="001B3431">
              <w:rPr>
                <w:rFonts w:ascii="Calibri Light" w:hAnsi="Calibri Light"/>
                <w:color w:val="124191" w:themeColor="text1"/>
                <w:sz w:val="20"/>
                <w:lang w:val="en-GB"/>
              </w:rPr>
              <w:t xml:space="preserve">, </w:t>
            </w:r>
            <w:r w:rsidR="00D92EC2">
              <w:rPr>
                <w:rFonts w:ascii="Calibri Light" w:hAnsi="Calibri Light"/>
                <w:color w:val="124191" w:themeColor="text1"/>
                <w:sz w:val="20"/>
                <w:lang w:val="en-GB"/>
              </w:rPr>
              <w:t>Mouse interactions for NRA</w:t>
            </w:r>
          </w:p>
          <w:p w:rsidR="00D92EC2" w:rsidP="00D92EC2" w:rsidRDefault="00D92EC2" w14:paraId="6FF9DF5C"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Highlight entities in bottom table</w:t>
            </w:r>
          </w:p>
          <w:p w:rsidRPr="000C6220" w:rsidR="004463BA" w:rsidP="5FF476C0" w:rsidRDefault="00D92EC2" w14:paraId="72098A6F" w14:textId="1E6DC195">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szCs w:val="20"/>
                <w:lang w:val="en-GB"/>
              </w:rPr>
            </w:pPr>
            <w:r w:rsidRPr="5FF476C0" w:rsidR="027DA6A0">
              <w:rPr>
                <w:rFonts w:ascii="Calibri Light" w:hAnsi="Calibri Light"/>
                <w:color w:val="124191" w:themeColor="text1" w:themeTint="FF" w:themeShade="FF"/>
                <w:sz w:val="20"/>
                <w:szCs w:val="20"/>
                <w:lang w:val="en-GB"/>
              </w:rPr>
              <w:t xml:space="preserve">Menu items for </w:t>
            </w:r>
            <w:bookmarkStart w:name="_Hlk119076266" w:id="25"/>
            <w:r w:rsidRPr="5FF476C0" w:rsidR="027DA6A0">
              <w:rPr>
                <w:rFonts w:ascii="Calibri Light" w:hAnsi="Calibri Light"/>
                <w:color w:val="124191" w:themeColor="text1" w:themeTint="FF" w:themeShade="FF"/>
                <w:sz w:val="20"/>
                <w:szCs w:val="20"/>
                <w:lang w:val="en-GB"/>
              </w:rPr>
              <w:t xml:space="preserve">Templates to be supported in </w:t>
            </w:r>
            <w:r w:rsidRPr="5FF476C0" w:rsidR="2AD44190">
              <w:rPr>
                <w:rFonts w:ascii="Calibri Light" w:hAnsi="Calibri Light"/>
                <w:color w:val="124191" w:themeColor="text1" w:themeTint="FF" w:themeShade="FF"/>
                <w:sz w:val="20"/>
                <w:szCs w:val="20"/>
                <w:lang w:val="en-GB"/>
              </w:rPr>
              <w:t>Map</w:t>
            </w:r>
            <w:r w:rsidRPr="5FF476C0" w:rsidR="027DA6A0">
              <w:rPr>
                <w:rFonts w:ascii="Calibri Light" w:hAnsi="Calibri Light"/>
                <w:color w:val="124191" w:themeColor="text1" w:themeTint="FF" w:themeShade="FF"/>
                <w:sz w:val="20"/>
                <w:szCs w:val="20"/>
                <w:lang w:val="en-GB"/>
              </w:rPr>
              <w:t xml:space="preserve"> menu – Functionality handled as part of </w:t>
            </w:r>
            <w:hyperlink r:id="R537c8c5f6ac84b8a">
              <w:r w:rsidRPr="5FF476C0" w:rsidR="027DA6A0">
                <w:rPr>
                  <w:rStyle w:val="Hyperlink"/>
                  <w:rFonts w:ascii="Segoe UI" w:hAnsi="Segoe UI" w:cs="Segoe UI"/>
                  <w:color w:val="0065FF"/>
                  <w:sz w:val="21"/>
                  <w:szCs w:val="21"/>
                </w:rPr>
                <w:t>WSP-534</w:t>
              </w:r>
            </w:hyperlink>
            <w:bookmarkEnd w:id="25"/>
          </w:p>
        </w:tc>
      </w:tr>
      <w:tr w:rsidR="00CF1807" w:rsidTr="5FF476C0" w14:paraId="0296B9F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Mar/>
          </w:tcPr>
          <w:p w:rsidRPr="008C60CF" w:rsidR="00CF1807" w:rsidP="00CF1807" w:rsidRDefault="00CF1807" w14:paraId="17127761" w14:textId="77777777">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Reports</w:t>
            </w:r>
          </w:p>
          <w:p w:rsidRPr="00CF1807" w:rsidR="00CF1807" w:rsidP="006D6D14" w:rsidRDefault="00CF1807" w14:paraId="3A7A9550" w14:textId="77777777">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Network Information Report</w:t>
            </w:r>
          </w:p>
          <w:p w:rsidRPr="00CF1807" w:rsidR="00CF1807" w:rsidP="006D6D14" w:rsidRDefault="00CF1807" w14:paraId="0BBEE612" w14:textId="77777777">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Equipment Report/Card Inventory report/Rack report</w:t>
            </w:r>
          </w:p>
          <w:p w:rsidRPr="00CF1807" w:rsidR="00CF1807" w:rsidP="006D6D14" w:rsidRDefault="00CF1807" w14:paraId="358D095F" w14:textId="77777777">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BOM Report</w:t>
            </w:r>
          </w:p>
          <w:p w:rsidRPr="00CF1807" w:rsidR="00CF1807" w:rsidP="006D6D14" w:rsidRDefault="00CF1807" w14:paraId="7EAD4A43" w14:textId="77777777">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Installation Report</w:t>
            </w:r>
          </w:p>
          <w:p w:rsidRPr="00CF1807" w:rsidR="00CF1807" w:rsidP="006D6D14" w:rsidRDefault="00CF1807" w14:paraId="5906FADA" w14:textId="77777777">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 xml:space="preserve">Physical Layer Report </w:t>
            </w:r>
          </w:p>
          <w:p w:rsidRPr="00CF1807" w:rsidR="00CF1807" w:rsidP="006D6D14" w:rsidRDefault="00CF1807" w14:paraId="7BD2699D" w14:textId="58F4BAA4">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 xml:space="preserve">OT Segregation/ASE </w:t>
            </w:r>
            <w:r w:rsidR="00BC2BD0">
              <w:rPr>
                <w:rFonts w:ascii="Calibri Light" w:hAnsi="Calibri Light"/>
                <w:color w:val="124191" w:themeColor="text1"/>
                <w:sz w:val="20"/>
                <w:lang w:val="en-GB"/>
              </w:rPr>
              <w:t>N</w:t>
            </w:r>
            <w:r w:rsidRPr="00CF1807">
              <w:rPr>
                <w:rFonts w:ascii="Calibri Light" w:hAnsi="Calibri Light"/>
                <w:color w:val="124191" w:themeColor="text1"/>
                <w:sz w:val="20"/>
                <w:lang w:val="en-GB"/>
              </w:rPr>
              <w:t xml:space="preserve">oise </w:t>
            </w:r>
            <w:r w:rsidR="00BC2BD0">
              <w:rPr>
                <w:rFonts w:ascii="Calibri Light" w:hAnsi="Calibri Light"/>
                <w:color w:val="124191" w:themeColor="text1"/>
                <w:sz w:val="20"/>
                <w:lang w:val="en-GB"/>
              </w:rPr>
              <w:t>Report</w:t>
            </w:r>
          </w:p>
          <w:p w:rsidRPr="00CF1807" w:rsidR="00CF1807" w:rsidP="006D6D14" w:rsidRDefault="00CF1807" w14:paraId="522AA5DE" w14:textId="77777777">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Table Information report</w:t>
            </w:r>
          </w:p>
          <w:p w:rsidRPr="00CF1807" w:rsidR="00CF1807" w:rsidP="006D6D14" w:rsidRDefault="00CF1807" w14:paraId="492A1CF9" w14:textId="77777777">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Visio Report</w:t>
            </w:r>
          </w:p>
          <w:p w:rsidRPr="00CF1807" w:rsidR="00CF1807" w:rsidP="006D6D14" w:rsidRDefault="00CF1807" w14:paraId="6FA668CD" w14:textId="77777777">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Available Resources Report</w:t>
            </w:r>
          </w:p>
          <w:p w:rsidRPr="00CF1807" w:rsidR="00CF1807" w:rsidP="006D6D14" w:rsidRDefault="00CF1807" w14:paraId="41A8C1E3" w14:textId="36DA256C">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Channel Utili</w:t>
            </w:r>
            <w:r w:rsidR="0082643C">
              <w:rPr>
                <w:rFonts w:ascii="Calibri Light" w:hAnsi="Calibri Light"/>
                <w:color w:val="124191" w:themeColor="text1"/>
                <w:sz w:val="20"/>
                <w:lang w:val="en-GB"/>
              </w:rPr>
              <w:t>z</w:t>
            </w:r>
            <w:r w:rsidRPr="00CF1807">
              <w:rPr>
                <w:rFonts w:ascii="Calibri Light" w:hAnsi="Calibri Light"/>
                <w:color w:val="124191" w:themeColor="text1"/>
                <w:sz w:val="20"/>
                <w:lang w:val="en-GB"/>
              </w:rPr>
              <w:t>ation report</w:t>
            </w:r>
          </w:p>
          <w:p w:rsidRPr="00CF1807" w:rsidR="00CF1807" w:rsidP="006D6D14" w:rsidRDefault="00CF1807" w14:paraId="1FA9A580" w14:textId="1C03322E">
            <w:pPr>
              <w:pStyle w:val="ListParagraph"/>
              <w:numPr>
                <w:ilvl w:val="0"/>
                <w:numId w:val="9"/>
              </w:numPr>
              <w:rPr>
                <w:rFonts w:ascii="Calibri Light" w:hAnsi="Calibri Light"/>
                <w:color w:val="124191" w:themeColor="text1"/>
                <w:sz w:val="20"/>
                <w:lang w:val="en-GB"/>
              </w:rPr>
            </w:pPr>
            <w:r w:rsidRPr="00CF1807">
              <w:rPr>
                <w:rFonts w:ascii="Calibri Light" w:hAnsi="Calibri Light"/>
                <w:color w:val="124191" w:themeColor="text1"/>
                <w:sz w:val="20"/>
                <w:lang w:val="en-GB"/>
              </w:rPr>
              <w:t>Log Report</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C47F2F" w14:paraId="4A3EEA6E" w14:textId="6A72B06D">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CF1807" w14:paraId="6AB44A03"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00C47F2F" w:rsidP="00C47F2F" w:rsidRDefault="00C47F2F" w14:paraId="4CE73251"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Visio report generation menu to be supported in Site menu for Map</w:t>
            </w:r>
          </w:p>
          <w:p w:rsidR="00C47F2F" w:rsidP="00C47F2F" w:rsidRDefault="00C47F2F" w14:paraId="5C823CC5"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Functionality covered as part of</w:t>
            </w:r>
          </w:p>
          <w:p w:rsidRPr="000C6220" w:rsidR="00CF1807" w:rsidP="00C47F2F" w:rsidRDefault="00F31AD8" w14:paraId="21883CF1" w14:textId="0B622843">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hyperlink w:history="1" r:id="rId20">
              <w:r w:rsidR="00C47F2F">
                <w:rPr>
                  <w:rStyle w:val="Hyperlink"/>
                  <w:rFonts w:ascii="Segoe UI" w:hAnsi="Segoe UI" w:cs="Segoe UI"/>
                  <w:color w:val="0052CC"/>
                  <w:sz w:val="21"/>
                  <w:szCs w:val="21"/>
                  <w:shd w:val="clear" w:color="auto" w:fill="FFFFFF"/>
                </w:rPr>
                <w:t>WSP-538</w:t>
              </w:r>
            </w:hyperlink>
          </w:p>
        </w:tc>
      </w:tr>
      <w:tr w:rsidR="00CF1807" w:rsidTr="5FF476C0" w14:paraId="6014B07D" w14:textId="77777777">
        <w:tc>
          <w:tcPr>
            <w:cnfStyle w:val="001000000000" w:firstRow="0" w:lastRow="0" w:firstColumn="1" w:lastColumn="0" w:oddVBand="0" w:evenVBand="0" w:oddHBand="0" w:evenHBand="0" w:firstRowFirstColumn="0" w:firstRowLastColumn="0" w:lastRowFirstColumn="0" w:lastRowLastColumn="0"/>
            <w:tcW w:w="3955" w:type="dxa"/>
            <w:tcMar/>
          </w:tcPr>
          <w:p w:rsidR="00CF1807" w:rsidP="00CF1807" w:rsidRDefault="004463BA" w14:paraId="6A305831" w14:textId="3C3A70B6">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GMPLS</w:t>
            </w:r>
          </w:p>
          <w:p w:rsidRPr="004463BA" w:rsidR="004463BA" w:rsidP="006D6D14" w:rsidRDefault="004463BA" w14:paraId="68D75F5E" w14:textId="71808BDC">
            <w:pPr>
              <w:pStyle w:val="ListParagraph"/>
              <w:numPr>
                <w:ilvl w:val="0"/>
                <w:numId w:val="9"/>
              </w:numPr>
              <w:rPr>
                <w:rFonts w:ascii="Calibri Light" w:hAnsi="Calibri Light"/>
                <w:color w:val="124191" w:themeColor="text1"/>
                <w:sz w:val="20"/>
                <w:lang w:val="en-GB"/>
              </w:rPr>
            </w:pPr>
            <w:r>
              <w:rPr>
                <w:rFonts w:ascii="Calibri Light" w:hAnsi="Calibri Light"/>
                <w:color w:val="124191" w:themeColor="text1"/>
                <w:sz w:val="20"/>
                <w:lang w:val="en-GB"/>
              </w:rPr>
              <w:t xml:space="preserve">Failure </w:t>
            </w:r>
            <w:r w:rsidR="00842E40">
              <w:rPr>
                <w:rFonts w:ascii="Calibri Light" w:hAnsi="Calibri Light"/>
                <w:color w:val="124191" w:themeColor="text1"/>
                <w:sz w:val="20"/>
                <w:lang w:val="en-GB"/>
              </w:rPr>
              <w:t>Scope/Sequence</w:t>
            </w:r>
            <w:r>
              <w:rPr>
                <w:rFonts w:ascii="Calibri Light" w:hAnsi="Calibri Light"/>
                <w:color w:val="124191" w:themeColor="text1"/>
                <w:sz w:val="20"/>
                <w:lang w:val="en-GB"/>
              </w:rPr>
              <w:t xml:space="preserve"> Management</w:t>
            </w:r>
          </w:p>
          <w:p w:rsidRPr="004463BA" w:rsidR="004463BA" w:rsidP="006D6D14" w:rsidRDefault="004463BA" w14:paraId="106D949D" w14:textId="121443E8">
            <w:pPr>
              <w:pStyle w:val="ListParagraph"/>
              <w:numPr>
                <w:ilvl w:val="0"/>
                <w:numId w:val="9"/>
              </w:numPr>
              <w:rPr>
                <w:rFonts w:ascii="Calibri Light" w:hAnsi="Calibri Light"/>
                <w:color w:val="124191" w:themeColor="text1"/>
                <w:sz w:val="20"/>
                <w:lang w:val="en-GB"/>
              </w:rPr>
            </w:pPr>
            <w:r>
              <w:rPr>
                <w:rFonts w:ascii="Calibri Light" w:hAnsi="Calibri Light"/>
                <w:color w:val="124191" w:themeColor="text1"/>
                <w:sz w:val="20"/>
                <w:lang w:val="en-GB"/>
              </w:rPr>
              <w:t>SRG Management</w:t>
            </w:r>
          </w:p>
          <w:p w:rsidRPr="004463BA" w:rsidR="004463BA" w:rsidP="006D6D14" w:rsidRDefault="004463BA" w14:paraId="4FD90269" w14:textId="507535D3">
            <w:pPr>
              <w:pStyle w:val="ListParagraph"/>
              <w:numPr>
                <w:ilvl w:val="0"/>
                <w:numId w:val="9"/>
              </w:numPr>
              <w:rPr>
                <w:rFonts w:ascii="Calibri Light" w:hAnsi="Calibri Light"/>
                <w:color w:val="124191" w:themeColor="text1"/>
                <w:sz w:val="20"/>
                <w:lang w:val="en-GB"/>
              </w:rPr>
            </w:pPr>
            <w:r>
              <w:rPr>
                <w:rFonts w:ascii="Calibri Light" w:hAnsi="Calibri Light"/>
                <w:color w:val="124191" w:themeColor="text1"/>
                <w:sz w:val="20"/>
                <w:lang w:val="en-GB"/>
              </w:rPr>
              <w:t>GPC Management</w:t>
            </w:r>
          </w:p>
          <w:p w:rsidRPr="004463BA" w:rsidR="00CF1807" w:rsidP="006D6D14" w:rsidRDefault="00CF1807" w14:paraId="29C84D4A" w14:textId="77777777">
            <w:pPr>
              <w:pStyle w:val="ListParagraph"/>
              <w:numPr>
                <w:ilvl w:val="0"/>
                <w:numId w:val="9"/>
              </w:numPr>
              <w:rPr>
                <w:rFonts w:ascii="Calibri Light" w:hAnsi="Calibri Light"/>
                <w:color w:val="124191" w:themeColor="text1"/>
                <w:sz w:val="20"/>
                <w:lang w:val="en-GB"/>
              </w:rPr>
            </w:pPr>
            <w:r>
              <w:rPr>
                <w:rFonts w:ascii="Calibri Light" w:hAnsi="Calibri Light"/>
                <w:color w:val="124191" w:themeColor="text1"/>
                <w:sz w:val="20"/>
                <w:lang w:val="en-GB"/>
              </w:rPr>
              <w:t>NRA/GMPLS Audit</w:t>
            </w:r>
          </w:p>
          <w:p w:rsidRPr="00CF1807" w:rsidR="004463BA" w:rsidP="006D6D14" w:rsidRDefault="004463BA" w14:paraId="23AC681E" w14:textId="189C4395">
            <w:pPr>
              <w:pStyle w:val="ListParagraph"/>
              <w:numPr>
                <w:ilvl w:val="0"/>
                <w:numId w:val="9"/>
              </w:numPr>
              <w:rPr>
                <w:rFonts w:ascii="Calibri Light" w:hAnsi="Calibri Light"/>
                <w:color w:val="124191" w:themeColor="text1"/>
                <w:sz w:val="20"/>
                <w:lang w:val="en-GB"/>
              </w:rPr>
            </w:pPr>
            <w:r>
              <w:rPr>
                <w:rFonts w:ascii="Calibri Light" w:hAnsi="Calibri Light"/>
                <w:color w:val="124191" w:themeColor="text1"/>
                <w:sz w:val="20"/>
                <w:lang w:val="en-GB"/>
              </w:rPr>
              <w:t>GMPLS Report</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6405B6" w14:paraId="2822FAC0" w14:textId="1BCC28BB">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CF1807" w14:paraId="60FA65E6"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CF1807" w:rsidP="00CF1807" w:rsidRDefault="006405B6" w14:paraId="012413B5" w14:textId="0CB4B516">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Map-mouse interaction support while creating failure scope</w:t>
            </w:r>
            <w:r w:rsidR="00CA428E">
              <w:rPr>
                <w:rFonts w:ascii="Calibri Light" w:hAnsi="Calibri Light"/>
                <w:color w:val="124191" w:themeColor="text1"/>
                <w:sz w:val="20"/>
                <w:lang w:val="en-GB"/>
              </w:rPr>
              <w:t>, NRA</w:t>
            </w:r>
          </w:p>
        </w:tc>
      </w:tr>
      <w:tr w:rsidR="004607DE" w:rsidTr="5FF476C0" w14:paraId="050ADC0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Mar/>
          </w:tcPr>
          <w:p w:rsidRPr="008C60CF" w:rsidR="004607DE" w:rsidP="004607DE" w:rsidRDefault="004607DE" w14:paraId="147127A2" w14:textId="77777777">
            <w:pPr>
              <w:rPr>
                <w:rFonts w:ascii="Calibri Light" w:hAnsi="Calibri Light"/>
                <w:b w:val="0"/>
                <w:bCs w:val="0"/>
                <w:color w:val="124191" w:themeColor="text1"/>
                <w:sz w:val="20"/>
                <w:szCs w:val="20"/>
                <w:lang w:val="en-GB"/>
              </w:rPr>
            </w:pPr>
            <w:r w:rsidRPr="008C60CF">
              <w:rPr>
                <w:rFonts w:ascii="Calibri Light" w:hAnsi="Calibri Light"/>
                <w:color w:val="124191" w:themeColor="text1"/>
                <w:sz w:val="20"/>
                <w:szCs w:val="20"/>
                <w:lang w:val="en-GB"/>
              </w:rPr>
              <w:t xml:space="preserve">Network </w:t>
            </w:r>
            <w:r>
              <w:rPr>
                <w:rFonts w:ascii="Calibri Light" w:hAnsi="Calibri Light"/>
                <w:color w:val="124191" w:themeColor="text1"/>
                <w:sz w:val="20"/>
                <w:szCs w:val="20"/>
                <w:lang w:val="en-GB"/>
              </w:rPr>
              <w:t>Lifecycle</w:t>
            </w:r>
          </w:p>
          <w:p w:rsidR="004607DE" w:rsidP="006D6D14" w:rsidRDefault="004607DE" w14:paraId="540A1DFC"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Commissioning</w:t>
            </w:r>
          </w:p>
          <w:p w:rsidR="004607DE" w:rsidP="006D6D14" w:rsidRDefault="004607DE" w14:paraId="232D25DD"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Upload (EPT Style)</w:t>
            </w:r>
          </w:p>
          <w:p w:rsidR="004607DE" w:rsidP="006D6D14" w:rsidRDefault="004607DE" w14:paraId="1612568B"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Create Design from NDF (WP Style)</w:t>
            </w:r>
          </w:p>
          <w:p w:rsidRPr="008C60CF" w:rsidR="004607DE" w:rsidP="006D6D14" w:rsidRDefault="004607DE" w14:paraId="588EE25E"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Discrepancy Report</w:t>
            </w:r>
          </w:p>
          <w:p w:rsidR="004607DE" w:rsidP="006D6D14" w:rsidRDefault="004607DE" w14:paraId="7C8F221C"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Merge with Deployed Actualization</w:t>
            </w:r>
          </w:p>
          <w:p w:rsidR="004607DE" w:rsidP="006D6D14" w:rsidRDefault="004607DE" w14:paraId="353B8F70"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 xml:space="preserve">Network Audit </w:t>
            </w:r>
          </w:p>
          <w:p w:rsidRPr="008C60CF" w:rsidR="004607DE" w:rsidP="006D6D14" w:rsidRDefault="004607DE" w14:paraId="32B5CF7E" w14:textId="22F8936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Backward Compatibility/NE Upgrade</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4607DE" w:rsidP="004607DE" w:rsidRDefault="00B35DE5" w14:paraId="03E5E879" w14:textId="30581E8C">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4607DE" w:rsidP="004607DE" w:rsidRDefault="004607DE" w14:paraId="26141950"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4607DE" w:rsidP="004607DE" w:rsidRDefault="00C54118" w14:paraId="6C1BE41B" w14:textId="448747F9">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Map-mouse interaction support while system creation</w:t>
            </w:r>
          </w:p>
        </w:tc>
      </w:tr>
      <w:tr w:rsidR="00CF1807" w:rsidTr="5FF476C0" w14:paraId="2B08F48B" w14:textId="77777777">
        <w:tc>
          <w:tcPr>
            <w:cnfStyle w:val="001000000000" w:firstRow="0" w:lastRow="0" w:firstColumn="1" w:lastColumn="0" w:oddVBand="0" w:evenVBand="0" w:oddHBand="0" w:evenHBand="0" w:firstRowFirstColumn="0" w:firstRowLastColumn="0" w:lastRowFirstColumn="0" w:lastRowLastColumn="0"/>
            <w:tcW w:w="3955" w:type="dxa"/>
            <w:tcMar/>
          </w:tcPr>
          <w:p w:rsidRPr="008C60CF" w:rsidR="00CF1807" w:rsidP="00CF1807" w:rsidRDefault="004607DE" w14:paraId="74FBBE7F" w14:textId="11889C31">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Infrastructure</w:t>
            </w:r>
          </w:p>
          <w:p w:rsidR="004607DE" w:rsidP="006D6D14" w:rsidRDefault="004607DE" w14:paraId="18DEC617"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Jobs</w:t>
            </w:r>
          </w:p>
          <w:p w:rsidR="00CF1807" w:rsidP="006D6D14" w:rsidRDefault="004607DE" w14:paraId="6992B9EA" w14:textId="198B87A0">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Logging</w:t>
            </w:r>
          </w:p>
          <w:p w:rsidR="00564849" w:rsidP="006D6D14" w:rsidRDefault="00564849" w14:paraId="0402A36D"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Notifications</w:t>
            </w:r>
          </w:p>
          <w:p w:rsidR="00CF1807" w:rsidP="006D6D14" w:rsidRDefault="004607DE" w14:paraId="654380A4" w14:textId="4A0A30E5">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Error Management</w:t>
            </w:r>
          </w:p>
          <w:p w:rsidR="00CF1807" w:rsidP="006D6D14" w:rsidRDefault="004607DE" w14:paraId="3EB42A3C" w14:textId="2EFC43E4">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Multi-Instance</w:t>
            </w:r>
          </w:p>
          <w:p w:rsidRPr="008C60CF" w:rsidR="00CF1807" w:rsidP="006D6D14" w:rsidRDefault="004607DE" w14:paraId="0D14730B" w14:textId="532CF90A">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Session Management</w:t>
            </w:r>
          </w:p>
          <w:p w:rsidR="00CF1807" w:rsidP="006D6D14" w:rsidRDefault="004607DE" w14:paraId="3B9B324F"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Performance</w:t>
            </w:r>
          </w:p>
          <w:p w:rsidR="004607DE" w:rsidP="006D6D14" w:rsidRDefault="004607DE" w14:paraId="22A90D92"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Scalability</w:t>
            </w:r>
          </w:p>
          <w:p w:rsidR="00564849" w:rsidP="006D6D14" w:rsidRDefault="00564849" w14:paraId="7A1B81E8"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Security</w:t>
            </w:r>
          </w:p>
          <w:p w:rsidR="00564849" w:rsidP="006D6D14" w:rsidRDefault="00564849" w14:paraId="323FCA1A" w14:textId="77777777">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EPT Cut-Through</w:t>
            </w:r>
          </w:p>
          <w:p w:rsidRPr="008C60CF" w:rsidR="00BB1CCC" w:rsidP="006D6D14" w:rsidRDefault="00BB1CCC" w14:paraId="1A0F607B" w14:textId="50048176">
            <w:pPr>
              <w:pStyle w:val="ListParagraph"/>
              <w:numPr>
                <w:ilvl w:val="0"/>
                <w:numId w:val="8"/>
              </w:numPr>
              <w:rPr>
                <w:rFonts w:ascii="Calibri Light" w:hAnsi="Calibri Light"/>
                <w:b w:val="0"/>
                <w:bCs w:val="0"/>
                <w:color w:val="124191" w:themeColor="text1"/>
                <w:sz w:val="20"/>
                <w:lang w:val="en-GB"/>
              </w:rPr>
            </w:pPr>
            <w:r>
              <w:rPr>
                <w:rFonts w:ascii="Calibri Light" w:hAnsi="Calibri Light"/>
                <w:color w:val="124191" w:themeColor="text1"/>
                <w:sz w:val="20"/>
                <w:lang w:val="en-GB"/>
              </w:rPr>
              <w:t>Process Management/Monitoring</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987D99" w14:paraId="5AF5162A" w14:textId="2CB3A468">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CF1807" w14:paraId="07602E0A"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00FE2EDC" w:rsidP="00FE2EDC" w:rsidRDefault="00FE2EDC" w14:paraId="692F970C"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Depends on Notifications</w:t>
            </w:r>
          </w:p>
          <w:p w:rsidRPr="000C6220" w:rsidR="00CF1807" w:rsidP="00FE2EDC" w:rsidRDefault="00FE2EDC" w14:paraId="0FD2F4E0" w14:textId="0C97DF63">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Error Management, Scalability, Performance, Security</w:t>
            </w:r>
          </w:p>
        </w:tc>
      </w:tr>
      <w:tr w:rsidR="00CF1807" w:rsidTr="5FF476C0" w14:paraId="72CE7B2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Mar/>
          </w:tcPr>
          <w:p w:rsidRPr="008C60CF" w:rsidR="00CF1807" w:rsidP="00CF1807" w:rsidRDefault="00240DAE" w14:paraId="534D8477" w14:textId="2BAC21BD">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Data Model</w:t>
            </w:r>
            <w:r w:rsidR="00BC2BD0">
              <w:rPr>
                <w:rFonts w:ascii="Calibri Light" w:hAnsi="Calibri Light"/>
                <w:color w:val="124191" w:themeColor="text1"/>
                <w:sz w:val="20"/>
                <w:szCs w:val="20"/>
                <w:lang w:val="en-GB"/>
              </w:rPr>
              <w:t>/DTO &amp; Associated Operations</w:t>
            </w:r>
          </w:p>
          <w:p w:rsidRPr="00240DAE" w:rsidR="00240DAE" w:rsidP="006D6D14" w:rsidRDefault="00240DAE" w14:paraId="6D4E79D0" w14:textId="77777777">
            <w:pPr>
              <w:pStyle w:val="ListParagraph"/>
              <w:numPr>
                <w:ilvl w:val="0"/>
                <w:numId w:val="9"/>
              </w:numPr>
              <w:rPr>
                <w:rFonts w:ascii="Calibri Light" w:hAnsi="Calibri Light"/>
                <w:color w:val="124191" w:themeColor="text1"/>
                <w:sz w:val="20"/>
                <w:lang w:val="en-GB"/>
              </w:rPr>
            </w:pPr>
            <w:r w:rsidRPr="00240DAE">
              <w:rPr>
                <w:rFonts w:ascii="Calibri Light" w:hAnsi="Calibri Light"/>
                <w:color w:val="124191" w:themeColor="text1"/>
                <w:sz w:val="20"/>
                <w:lang w:val="en-GB"/>
              </w:rPr>
              <w:t>Site</w:t>
            </w:r>
          </w:p>
          <w:p w:rsidRPr="00240DAE" w:rsidR="00240DAE" w:rsidP="006D6D14" w:rsidRDefault="00240DAE" w14:paraId="76A42003" w14:textId="2E6F24EE">
            <w:pPr>
              <w:pStyle w:val="ListParagraph"/>
              <w:numPr>
                <w:ilvl w:val="0"/>
                <w:numId w:val="9"/>
              </w:numPr>
              <w:rPr>
                <w:rFonts w:ascii="Calibri Light" w:hAnsi="Calibri Light"/>
                <w:color w:val="124191" w:themeColor="text1"/>
                <w:sz w:val="20"/>
                <w:lang w:val="en-GB"/>
              </w:rPr>
            </w:pPr>
            <w:r w:rsidRPr="00240DAE">
              <w:rPr>
                <w:rFonts w:ascii="Calibri Light" w:hAnsi="Calibri Light"/>
                <w:color w:val="124191" w:themeColor="text1"/>
                <w:sz w:val="20"/>
                <w:lang w:val="en-GB"/>
              </w:rPr>
              <w:t>NE</w:t>
            </w:r>
            <w:r>
              <w:rPr>
                <w:rFonts w:ascii="Calibri Light" w:hAnsi="Calibri Light"/>
                <w:color w:val="124191" w:themeColor="text1"/>
                <w:sz w:val="20"/>
                <w:lang w:val="en-GB"/>
              </w:rPr>
              <w:t>/Shelf/Pack</w:t>
            </w:r>
          </w:p>
          <w:p w:rsidRPr="00240DAE" w:rsidR="00240DAE" w:rsidP="006D6D14" w:rsidRDefault="00240DAE" w14:paraId="116D123F" w14:textId="1EA89075">
            <w:pPr>
              <w:pStyle w:val="ListParagraph"/>
              <w:numPr>
                <w:ilvl w:val="0"/>
                <w:numId w:val="9"/>
              </w:numPr>
              <w:rPr>
                <w:rFonts w:ascii="Calibri Light" w:hAnsi="Calibri Light"/>
                <w:color w:val="124191" w:themeColor="text1"/>
                <w:sz w:val="20"/>
                <w:lang w:val="en-GB"/>
              </w:rPr>
            </w:pPr>
            <w:r w:rsidRPr="00240DAE">
              <w:rPr>
                <w:rFonts w:ascii="Calibri Light" w:hAnsi="Calibri Light"/>
                <w:color w:val="124191" w:themeColor="text1"/>
                <w:sz w:val="20"/>
                <w:lang w:val="en-GB"/>
              </w:rPr>
              <w:t>Node</w:t>
            </w:r>
          </w:p>
          <w:p w:rsidRPr="00240DAE" w:rsidR="00240DAE" w:rsidP="006D6D14" w:rsidRDefault="00240DAE" w14:paraId="2061B7CE" w14:textId="1902E219">
            <w:pPr>
              <w:pStyle w:val="ListParagraph"/>
              <w:numPr>
                <w:ilvl w:val="0"/>
                <w:numId w:val="9"/>
              </w:numPr>
              <w:rPr>
                <w:rFonts w:ascii="Calibri Light" w:hAnsi="Calibri Light"/>
                <w:color w:val="124191" w:themeColor="text1"/>
                <w:sz w:val="20"/>
                <w:lang w:val="en-GB"/>
              </w:rPr>
            </w:pPr>
            <w:r w:rsidRPr="00240DAE">
              <w:rPr>
                <w:rFonts w:ascii="Calibri Light" w:hAnsi="Calibri Light"/>
                <w:color w:val="124191" w:themeColor="text1"/>
                <w:sz w:val="20"/>
                <w:lang w:val="en-GB"/>
              </w:rPr>
              <w:t>Segment (Span in WP)</w:t>
            </w:r>
          </w:p>
          <w:p w:rsidRPr="00240DAE" w:rsidR="00240DAE" w:rsidP="006D6D14" w:rsidRDefault="00AB0C27" w14:paraId="5FD52729" w14:textId="63178980">
            <w:pPr>
              <w:pStyle w:val="ListParagraph"/>
              <w:numPr>
                <w:ilvl w:val="0"/>
                <w:numId w:val="9"/>
              </w:numPr>
              <w:rPr>
                <w:rFonts w:ascii="Calibri Light" w:hAnsi="Calibri Light"/>
                <w:color w:val="124191" w:themeColor="text1"/>
                <w:sz w:val="20"/>
                <w:lang w:val="en-GB"/>
              </w:rPr>
            </w:pPr>
            <w:r>
              <w:rPr>
                <w:rFonts w:ascii="Calibri Light" w:hAnsi="Calibri Light"/>
                <w:color w:val="124191" w:themeColor="text1"/>
                <w:sz w:val="20"/>
                <w:lang w:val="en-GB"/>
              </w:rPr>
              <w:t>WDM</w:t>
            </w:r>
            <w:r w:rsidRPr="00240DAE" w:rsidR="00240DAE">
              <w:rPr>
                <w:rFonts w:ascii="Calibri Light" w:hAnsi="Calibri Light"/>
                <w:color w:val="124191" w:themeColor="text1"/>
                <w:sz w:val="20"/>
                <w:lang w:val="en-GB"/>
              </w:rPr>
              <w:t>Link</w:t>
            </w:r>
            <w:r>
              <w:rPr>
                <w:rFonts w:ascii="Calibri Light" w:hAnsi="Calibri Light"/>
                <w:color w:val="124191" w:themeColor="text1"/>
                <w:sz w:val="20"/>
                <w:lang w:val="en-GB"/>
              </w:rPr>
              <w:t>/OMS</w:t>
            </w:r>
          </w:p>
          <w:p w:rsidRPr="00240DAE" w:rsidR="00240DAE" w:rsidP="006D6D14" w:rsidRDefault="00240DAE" w14:paraId="0F4C3B1F" w14:textId="77777777">
            <w:pPr>
              <w:pStyle w:val="ListParagraph"/>
              <w:numPr>
                <w:ilvl w:val="0"/>
                <w:numId w:val="9"/>
              </w:numPr>
              <w:rPr>
                <w:rFonts w:ascii="Calibri Light" w:hAnsi="Calibri Light"/>
                <w:color w:val="124191" w:themeColor="text1"/>
                <w:sz w:val="20"/>
                <w:lang w:val="en-GB"/>
              </w:rPr>
            </w:pPr>
            <w:r w:rsidRPr="00240DAE">
              <w:rPr>
                <w:rFonts w:ascii="Calibri Light" w:hAnsi="Calibri Light"/>
                <w:color w:val="124191" w:themeColor="text1"/>
                <w:sz w:val="20"/>
                <w:lang w:val="en-GB"/>
              </w:rPr>
              <w:t>Span (OTS in WP)</w:t>
            </w:r>
          </w:p>
          <w:p w:rsidRPr="00240DAE" w:rsidR="00240DAE" w:rsidP="006D6D14" w:rsidRDefault="00240DAE" w14:paraId="7A84C4F6" w14:textId="43BA94E5">
            <w:pPr>
              <w:pStyle w:val="ListParagraph"/>
              <w:numPr>
                <w:ilvl w:val="0"/>
                <w:numId w:val="9"/>
              </w:numPr>
              <w:rPr>
                <w:rFonts w:ascii="Calibri Light" w:hAnsi="Calibri Light"/>
                <w:color w:val="124191" w:themeColor="text1"/>
                <w:sz w:val="20"/>
                <w:lang w:val="en-GB"/>
              </w:rPr>
            </w:pPr>
            <w:r w:rsidRPr="00240DAE">
              <w:rPr>
                <w:rFonts w:ascii="Calibri Light" w:hAnsi="Calibri Light"/>
                <w:color w:val="124191" w:themeColor="text1"/>
                <w:sz w:val="20"/>
                <w:lang w:val="en-GB"/>
              </w:rPr>
              <w:t>System</w:t>
            </w:r>
          </w:p>
          <w:p w:rsidRPr="00240DAE" w:rsidR="00240DAE" w:rsidP="006D6D14" w:rsidRDefault="00240DAE" w14:paraId="179732C0" w14:textId="16FEFA3F">
            <w:pPr>
              <w:pStyle w:val="ListParagraph"/>
              <w:numPr>
                <w:ilvl w:val="0"/>
                <w:numId w:val="9"/>
              </w:numPr>
              <w:rPr>
                <w:rFonts w:ascii="Calibri Light" w:hAnsi="Calibri Light"/>
                <w:color w:val="124191" w:themeColor="text1"/>
                <w:sz w:val="20"/>
                <w:lang w:val="en-GB"/>
              </w:rPr>
            </w:pPr>
            <w:r>
              <w:rPr>
                <w:rFonts w:ascii="Calibri Light" w:hAnsi="Calibri Light"/>
                <w:color w:val="124191" w:themeColor="text1"/>
                <w:sz w:val="20"/>
                <w:lang w:val="en-GB"/>
              </w:rPr>
              <w:t>Transparent Link/OC</w:t>
            </w:r>
            <w:r w:rsidR="00AB0C27">
              <w:rPr>
                <w:rFonts w:ascii="Calibri Light" w:hAnsi="Calibri Light"/>
                <w:color w:val="124191" w:themeColor="text1"/>
                <w:sz w:val="20"/>
                <w:lang w:val="en-GB"/>
              </w:rPr>
              <w:t>H</w:t>
            </w:r>
          </w:p>
          <w:p w:rsidRPr="00240DAE" w:rsidR="00240DAE" w:rsidP="006D6D14" w:rsidRDefault="00240DAE" w14:paraId="5285141E" w14:textId="4ED2F623">
            <w:pPr>
              <w:pStyle w:val="ListParagraph"/>
              <w:numPr>
                <w:ilvl w:val="0"/>
                <w:numId w:val="9"/>
              </w:numPr>
              <w:rPr>
                <w:rFonts w:ascii="Calibri Light" w:hAnsi="Calibri Light"/>
                <w:color w:val="124191" w:themeColor="text1"/>
                <w:sz w:val="20"/>
                <w:lang w:val="en-GB"/>
              </w:rPr>
            </w:pPr>
            <w:r w:rsidRPr="00240DAE">
              <w:rPr>
                <w:rFonts w:ascii="Calibri Light" w:hAnsi="Calibri Light"/>
                <w:color w:val="124191" w:themeColor="text1"/>
                <w:sz w:val="20"/>
                <w:lang w:val="en-GB"/>
              </w:rPr>
              <w:t>Trail</w:t>
            </w:r>
          </w:p>
          <w:p w:rsidRPr="00240DAE" w:rsidR="00240DAE" w:rsidP="006D6D14" w:rsidRDefault="00240DAE" w14:paraId="56619B63" w14:textId="0E397FD9">
            <w:pPr>
              <w:pStyle w:val="ListParagraph"/>
              <w:numPr>
                <w:ilvl w:val="0"/>
                <w:numId w:val="9"/>
              </w:numPr>
              <w:rPr>
                <w:rFonts w:ascii="Calibri Light" w:hAnsi="Calibri Light"/>
                <w:color w:val="124191" w:themeColor="text1"/>
                <w:sz w:val="20"/>
                <w:lang w:val="en-GB"/>
              </w:rPr>
            </w:pPr>
            <w:r w:rsidRPr="00240DAE">
              <w:rPr>
                <w:rFonts w:ascii="Calibri Light" w:hAnsi="Calibri Light"/>
                <w:color w:val="124191" w:themeColor="text1"/>
                <w:sz w:val="20"/>
                <w:lang w:val="en-GB"/>
              </w:rPr>
              <w:t>Service</w:t>
            </w:r>
          </w:p>
          <w:p w:rsidRPr="00AB0C27" w:rsidR="00CF1807" w:rsidP="006D6D14" w:rsidRDefault="00240DAE" w14:paraId="79EC5583" w14:textId="77777777">
            <w:pPr>
              <w:pStyle w:val="ListParagraph"/>
              <w:numPr>
                <w:ilvl w:val="0"/>
                <w:numId w:val="9"/>
              </w:numPr>
              <w:rPr>
                <w:rFonts w:ascii="Calibri Light" w:hAnsi="Calibri Light"/>
                <w:color w:val="124191" w:themeColor="text1"/>
                <w:sz w:val="20"/>
                <w:lang w:val="en-GB"/>
              </w:rPr>
            </w:pPr>
            <w:r w:rsidRPr="00240DAE">
              <w:rPr>
                <w:rFonts w:ascii="Calibri Light" w:hAnsi="Calibri Light"/>
                <w:color w:val="124191" w:themeColor="text1"/>
                <w:sz w:val="20"/>
                <w:lang w:val="en-GB"/>
              </w:rPr>
              <w:t>Error</w:t>
            </w:r>
          </w:p>
          <w:p w:rsidRPr="00AB0C27" w:rsidR="00AB0C27" w:rsidP="006D6D14" w:rsidRDefault="00AB0C27" w14:paraId="6637CC58" w14:textId="77777777">
            <w:pPr>
              <w:pStyle w:val="ListParagraph"/>
              <w:numPr>
                <w:ilvl w:val="0"/>
                <w:numId w:val="9"/>
              </w:numPr>
              <w:rPr>
                <w:rFonts w:ascii="Calibri Light" w:hAnsi="Calibri Light"/>
                <w:color w:val="124191" w:themeColor="text1"/>
                <w:sz w:val="20"/>
                <w:lang w:val="en-GB"/>
              </w:rPr>
            </w:pPr>
            <w:r>
              <w:rPr>
                <w:rFonts w:ascii="Calibri Light" w:hAnsi="Calibri Light"/>
                <w:color w:val="124191" w:themeColor="text1"/>
                <w:sz w:val="20"/>
                <w:lang w:val="en-GB"/>
              </w:rPr>
              <w:t>Failure Scenario/SRG</w:t>
            </w:r>
          </w:p>
          <w:p w:rsidRPr="00240DAE" w:rsidR="00AB0C27" w:rsidP="006D6D14" w:rsidRDefault="00AB0C27" w14:paraId="7C18643A" w14:textId="2211C29A">
            <w:pPr>
              <w:pStyle w:val="ListParagraph"/>
              <w:numPr>
                <w:ilvl w:val="0"/>
                <w:numId w:val="9"/>
              </w:numPr>
              <w:rPr>
                <w:rFonts w:ascii="Calibri Light" w:hAnsi="Calibri Light"/>
                <w:color w:val="124191" w:themeColor="text1"/>
                <w:sz w:val="20"/>
                <w:lang w:val="en-GB"/>
              </w:rPr>
            </w:pPr>
            <w:r>
              <w:rPr>
                <w:rFonts w:ascii="Calibri Light" w:hAnsi="Calibri Light"/>
                <w:color w:val="124191" w:themeColor="text1"/>
                <w:sz w:val="20"/>
                <w:lang w:val="en-GB"/>
              </w:rPr>
              <w:t>Phase/Project</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3C33F8" w14:paraId="4EC9FDA1" w14:textId="077ED6CC">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No</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CF1807" w14:paraId="3613ED5E"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CF1807" w:rsidP="00CF1807" w:rsidRDefault="00CF1807" w14:paraId="35860DDC"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r>
      <w:tr w:rsidR="00CF1807" w:rsidTr="5FF476C0" w14:paraId="15149629" w14:textId="77777777">
        <w:tc>
          <w:tcPr>
            <w:cnfStyle w:val="001000000000" w:firstRow="0" w:lastRow="0" w:firstColumn="1" w:lastColumn="0" w:oddVBand="0" w:evenVBand="0" w:oddHBand="0" w:evenHBand="0" w:firstRowFirstColumn="0" w:firstRowLastColumn="0" w:lastRowFirstColumn="0" w:lastRowLastColumn="0"/>
            <w:tcW w:w="3955" w:type="dxa"/>
            <w:tcMar/>
          </w:tcPr>
          <w:p w:rsidR="00CF1807" w:rsidP="00CF1807" w:rsidRDefault="004607DE" w14:paraId="7780A94A" w14:textId="67971319">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OA&amp;M</w:t>
            </w:r>
          </w:p>
          <w:p w:rsidRPr="004607DE" w:rsidR="004607DE" w:rsidP="006D6D14" w:rsidRDefault="004607DE" w14:paraId="41E3F96E" w14:textId="2E31615D">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User CRUD</w:t>
            </w:r>
          </w:p>
          <w:p w:rsidRPr="004607DE" w:rsidR="004607DE" w:rsidP="006D6D14" w:rsidRDefault="004607DE" w14:paraId="3770E9DA" w14:textId="2466DE6B">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User Type/Permissions</w:t>
            </w:r>
            <w:r w:rsidR="00C92A29">
              <w:rPr>
                <w:rFonts w:ascii="Calibri Light" w:hAnsi="Calibri Light"/>
                <w:color w:val="124191" w:themeColor="text1"/>
                <w:sz w:val="20"/>
                <w:lang w:val="en-GB"/>
              </w:rPr>
              <w:t>/Auth</w:t>
            </w:r>
          </w:p>
          <w:p w:rsidRPr="004607DE" w:rsidR="004607DE" w:rsidP="006D6D14" w:rsidRDefault="004607DE" w14:paraId="52E16E24" w14:textId="77777777">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User/Design Management/Sharing</w:t>
            </w:r>
          </w:p>
          <w:p w:rsidRPr="00564849" w:rsidR="004607DE" w:rsidP="006D6D14" w:rsidRDefault="004607DE" w14:paraId="35186BE0" w14:textId="58C386C8">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DB Management</w:t>
            </w:r>
          </w:p>
          <w:p w:rsidRPr="004607DE" w:rsidR="00564849" w:rsidP="006D6D14" w:rsidRDefault="00564849" w14:paraId="601680B8" w14:textId="7789D990">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Persistence</w:t>
            </w:r>
          </w:p>
          <w:p w:rsidRPr="00BB1CCC" w:rsidR="004607DE" w:rsidP="006D6D14" w:rsidRDefault="004607DE" w14:paraId="5B9CC39B" w14:textId="57E77464">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Installation</w:t>
            </w:r>
          </w:p>
          <w:p w:rsidRPr="004607DE" w:rsidR="00BB1CCC" w:rsidP="006D6D14" w:rsidRDefault="00BB1CCC" w14:paraId="65690913" w14:textId="599AE7B2">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Start-up</w:t>
            </w:r>
          </w:p>
          <w:p w:rsidRPr="004607DE" w:rsidR="004607DE" w:rsidP="006D6D14" w:rsidRDefault="004607DE" w14:paraId="436B9E6B" w14:textId="77777777">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Release Upgrade</w:t>
            </w:r>
          </w:p>
          <w:p w:rsidRPr="00564849" w:rsidR="004607DE" w:rsidP="006D6D14" w:rsidRDefault="004607DE" w14:paraId="1D21E0D8" w14:textId="77777777">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Licensing</w:t>
            </w:r>
          </w:p>
          <w:p w:rsidRPr="00564849" w:rsidR="00564849" w:rsidP="006D6D14" w:rsidRDefault="00564849" w14:paraId="0CFEB555" w14:textId="77777777">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Backup/Restore</w:t>
            </w:r>
          </w:p>
          <w:p w:rsidRPr="004607DE" w:rsidR="00564849" w:rsidP="006D6D14" w:rsidRDefault="00564849" w14:paraId="1AC28924" w14:textId="07E40CC3">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High Availability/Disaster Recovery</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354CF1" w14:paraId="3413E5F2" w14:textId="0989B4C1">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CF1807" w14:paraId="7A6953C5"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CF1807" w:rsidP="60E7AFB7" w:rsidRDefault="2F4299F7" w14:paraId="35BFAB1F" w14:textId="1D5B4F90">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szCs w:val="20"/>
                <w:lang w:val="en-GB"/>
              </w:rPr>
            </w:pPr>
            <w:r w:rsidRPr="5FF476C0" w:rsidR="1DEB8513">
              <w:rPr>
                <w:rFonts w:ascii="Calibri Light" w:hAnsi="Calibri Light"/>
                <w:color w:val="124191" w:themeColor="text1" w:themeTint="FF" w:themeShade="FF"/>
                <w:sz w:val="20"/>
                <w:szCs w:val="20"/>
                <w:lang w:val="en-GB"/>
              </w:rPr>
              <w:t>Database tables in WS-P for maintaining</w:t>
            </w:r>
            <w:r w:rsidRPr="5FF476C0" w:rsidR="1DEB8513">
              <w:rPr>
                <w:rFonts w:ascii="Calibri Light" w:hAnsi="Calibri Light"/>
                <w:color w:val="124191" w:themeColor="text1" w:themeTint="FF" w:themeShade="FF"/>
                <w:sz w:val="20"/>
                <w:szCs w:val="20"/>
                <w:lang w:val="en-GB"/>
              </w:rPr>
              <w:t xml:space="preserve"> </w:t>
            </w:r>
            <w:commentRangeStart w:id="26"/>
            <w:commentRangeStart w:id="27"/>
            <w:commentRangeStart w:id="28"/>
            <w:commentRangeStart w:id="29"/>
            <w:r w:rsidRPr="5FF476C0" w:rsidR="1DEB8513">
              <w:rPr>
                <w:rFonts w:ascii="Calibri Light" w:hAnsi="Calibri Light"/>
                <w:color w:val="124191" w:themeColor="text1" w:themeTint="FF" w:themeShade="FF"/>
                <w:sz w:val="20"/>
                <w:szCs w:val="20"/>
                <w:lang w:val="en-GB"/>
              </w:rPr>
              <w:t xml:space="preserve">Geocoding </w:t>
            </w:r>
            <w:r w:rsidRPr="5FF476C0" w:rsidR="00813D41">
              <w:rPr>
                <w:rFonts w:ascii="Calibri Light" w:hAnsi="Calibri Light"/>
                <w:color w:val="124191" w:themeColor="text1" w:themeTint="FF" w:themeShade="FF"/>
                <w:sz w:val="20"/>
                <w:szCs w:val="20"/>
                <w:lang w:val="en-GB"/>
              </w:rPr>
              <w:t>Data</w:t>
            </w:r>
            <w:r w:rsidRPr="5FF476C0" w:rsidR="00813D41">
              <w:rPr>
                <w:rFonts w:ascii="Calibri Light" w:hAnsi="Calibri Light"/>
                <w:color w:val="124191" w:themeColor="text1" w:themeTint="FF" w:themeShade="FF"/>
                <w:sz w:val="20"/>
                <w:szCs w:val="20"/>
                <w:lang w:val="en-GB"/>
              </w:rPr>
              <w:t xml:space="preserve"> </w:t>
            </w:r>
            <w:commentRangeEnd w:id="26"/>
            <w:r>
              <w:rPr>
                <w:rStyle w:val="CommentReference"/>
              </w:rPr>
              <w:commentReference w:id="26"/>
            </w:r>
            <w:commentRangeEnd w:id="27"/>
            <w:r>
              <w:rPr>
                <w:rStyle w:val="CommentReference"/>
              </w:rPr>
              <w:commentReference w:id="27"/>
            </w:r>
            <w:commentRangeEnd w:id="28"/>
            <w:r>
              <w:rPr>
                <w:rStyle w:val="CommentReference"/>
              </w:rPr>
              <w:commentReference w:id="28"/>
            </w:r>
            <w:commentRangeEnd w:id="29"/>
            <w:r>
              <w:rPr>
                <w:rStyle w:val="CommentReference"/>
              </w:rPr>
              <w:commentReference w:id="29"/>
            </w:r>
            <w:r w:rsidRPr="5FF476C0" w:rsidR="1DEB8513">
              <w:rPr>
                <w:rFonts w:ascii="Calibri Light" w:hAnsi="Calibri Light"/>
                <w:color w:val="124191" w:themeColor="text1" w:themeTint="FF" w:themeShade="FF"/>
                <w:sz w:val="20"/>
                <w:szCs w:val="20"/>
                <w:lang w:val="en-GB"/>
              </w:rPr>
              <w:t>and User Preference</w:t>
            </w:r>
          </w:p>
        </w:tc>
      </w:tr>
      <w:tr w:rsidR="00CF1807" w:rsidTr="5FF476C0" w14:paraId="33CAD0D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Mar/>
          </w:tcPr>
          <w:p w:rsidR="00CF1807" w:rsidP="00CF1807" w:rsidRDefault="004607DE" w14:paraId="35376437" w14:textId="77777777">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Configuration Data Management</w:t>
            </w:r>
          </w:p>
          <w:p w:rsidRPr="004607DE" w:rsidR="004607DE" w:rsidP="006D6D14" w:rsidRDefault="004607DE" w14:paraId="7E1EA491" w14:textId="77777777">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CDS</w:t>
            </w:r>
          </w:p>
          <w:p w:rsidRPr="004607DE" w:rsidR="004607DE" w:rsidP="006D6D14" w:rsidRDefault="004607DE" w14:paraId="1020D3A4" w14:textId="2EB5B2AD">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Configuration Files</w:t>
            </w:r>
            <w:r w:rsidR="00C92A29">
              <w:rPr>
                <w:rFonts w:ascii="Calibri Light" w:hAnsi="Calibri Light"/>
                <w:color w:val="124191" w:themeColor="text1"/>
                <w:sz w:val="20"/>
                <w:lang w:val="en-GB"/>
              </w:rPr>
              <w:t xml:space="preserve"> (EPT or WS-P)</w:t>
            </w:r>
          </w:p>
          <w:p w:rsidRPr="004607DE" w:rsidR="004607DE" w:rsidP="006D6D14" w:rsidRDefault="004607DE" w14:paraId="3DEA9CE6" w14:textId="4B44DE80">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Price</w:t>
            </w:r>
            <w:r w:rsidR="00F31732">
              <w:rPr>
                <w:rFonts w:ascii="Calibri Light" w:hAnsi="Calibri Light"/>
                <w:color w:val="124191" w:themeColor="text1"/>
                <w:sz w:val="20"/>
                <w:lang w:val="en-GB"/>
              </w:rPr>
              <w:t xml:space="preserve"> </w:t>
            </w:r>
            <w:r>
              <w:rPr>
                <w:rFonts w:ascii="Calibri Light" w:hAnsi="Calibri Light"/>
                <w:color w:val="124191" w:themeColor="text1"/>
                <w:sz w:val="20"/>
                <w:lang w:val="en-GB"/>
              </w:rPr>
              <w:t>file</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6A3B75" w14:paraId="6C91EF74" w14:textId="702F1395">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No</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CF1807" w14:paraId="359C356B"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CF1807" w:rsidP="00CF1807" w:rsidRDefault="00CF1807" w14:paraId="44BA2283"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r>
      <w:tr w:rsidR="00CF1807" w:rsidTr="5FF476C0" w14:paraId="362D7650" w14:textId="77777777">
        <w:tc>
          <w:tcPr>
            <w:cnfStyle w:val="001000000000" w:firstRow="0" w:lastRow="0" w:firstColumn="1" w:lastColumn="0" w:oddVBand="0" w:evenVBand="0" w:oddHBand="0" w:evenHBand="0" w:firstRowFirstColumn="0" w:firstRowLastColumn="0" w:lastRowFirstColumn="0" w:lastRowLastColumn="0"/>
            <w:tcW w:w="3955" w:type="dxa"/>
            <w:tcMar/>
          </w:tcPr>
          <w:p w:rsidR="00CF1807" w:rsidP="00CF1807" w:rsidRDefault="00564849" w14:paraId="1B9C6D2F" w14:textId="77777777">
            <w:pPr>
              <w:rPr>
                <w:rFonts w:ascii="Calibri Light" w:hAnsi="Calibri Light"/>
                <w:b w:val="0"/>
                <w:bCs w:val="0"/>
                <w:color w:val="124191" w:themeColor="text1"/>
                <w:sz w:val="20"/>
                <w:szCs w:val="20"/>
                <w:lang w:val="en-GB"/>
              </w:rPr>
            </w:pPr>
            <w:r>
              <w:rPr>
                <w:rFonts w:ascii="Calibri Light" w:hAnsi="Calibri Light"/>
                <w:color w:val="124191" w:themeColor="text1"/>
                <w:sz w:val="20"/>
                <w:szCs w:val="20"/>
                <w:lang w:val="en-GB"/>
              </w:rPr>
              <w:t>REST Interface</w:t>
            </w:r>
          </w:p>
          <w:p w:rsidRPr="00564849" w:rsidR="00564849" w:rsidP="006D6D14" w:rsidRDefault="00564849" w14:paraId="0837D840" w14:textId="77777777">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Standard</w:t>
            </w:r>
          </w:p>
          <w:p w:rsidRPr="00564849" w:rsidR="00564849" w:rsidP="006D6D14" w:rsidRDefault="00564849" w14:paraId="177FCBE4" w14:textId="77777777">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Client-specific</w:t>
            </w:r>
          </w:p>
          <w:p w:rsidRPr="00564849" w:rsidR="00564849" w:rsidP="006D6D14" w:rsidRDefault="00564849" w14:paraId="2AFEC9FB" w14:textId="77777777">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Public/Private</w:t>
            </w:r>
          </w:p>
          <w:p w:rsidRPr="00564849" w:rsidR="00564849" w:rsidP="006D6D14" w:rsidRDefault="00564849" w14:paraId="344B53A4" w14:textId="77777777">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Swagger Support</w:t>
            </w:r>
          </w:p>
          <w:p w:rsidRPr="00564849" w:rsidR="00564849" w:rsidP="006D6D14" w:rsidRDefault="00564849" w14:paraId="05FB8A2A" w14:textId="1D0AC221">
            <w:pPr>
              <w:pStyle w:val="ListParagraph"/>
              <w:numPr>
                <w:ilvl w:val="0"/>
                <w:numId w:val="10"/>
              </w:numPr>
              <w:rPr>
                <w:rFonts w:ascii="Calibri Light" w:hAnsi="Calibri Light"/>
                <w:color w:val="124191" w:themeColor="text1"/>
                <w:sz w:val="20"/>
                <w:lang w:val="en-GB"/>
              </w:rPr>
            </w:pPr>
            <w:r>
              <w:rPr>
                <w:rFonts w:ascii="Calibri Light" w:hAnsi="Calibri Light"/>
                <w:color w:val="124191" w:themeColor="text1"/>
                <w:sz w:val="20"/>
                <w:lang w:val="en-GB"/>
              </w:rPr>
              <w:t>Programmatic Client Support</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DA4DCA" w14:paraId="1DF0119A" w14:textId="7ABB08E1">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CF1807" w14:paraId="1DDFF818"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CF1807" w:rsidP="00CF1807" w:rsidRDefault="00CF1807" w14:paraId="343D7E92" w14:textId="77777777">
            <w:pPr>
              <w:cnfStyle w:val="000000000000" w:firstRow="0" w:lastRow="0" w:firstColumn="0" w:lastColumn="0" w:oddVBand="0" w:evenVBand="0" w:oddHBand="0" w:evenHBand="0" w:firstRowFirstColumn="0" w:firstRowLastColumn="0" w:lastRowFirstColumn="0" w:lastRowLastColumn="0"/>
              <w:rPr>
                <w:rFonts w:ascii="Calibri Light" w:hAnsi="Calibri Light"/>
                <w:color w:val="124191" w:themeColor="text1"/>
                <w:sz w:val="20"/>
                <w:lang w:val="en-GB"/>
              </w:rPr>
            </w:pPr>
          </w:p>
        </w:tc>
      </w:tr>
      <w:tr w:rsidR="00CF1807" w:rsidTr="5FF476C0" w14:paraId="68B2238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Mar/>
          </w:tcPr>
          <w:p w:rsidRPr="00BB1CCC" w:rsidR="00CF1807" w:rsidP="00BB1CCC" w:rsidRDefault="00CF1807" w14:paraId="710154B1" w14:textId="68A1E52E">
            <w:pPr>
              <w:rPr>
                <w:rFonts w:ascii="Calibri Light" w:hAnsi="Calibri Light"/>
                <w:b w:val="0"/>
                <w:bCs w:val="0"/>
                <w:color w:val="124191" w:themeColor="text1"/>
                <w:sz w:val="20"/>
                <w:szCs w:val="20"/>
                <w:lang w:val="en-GB"/>
              </w:rPr>
            </w:pPr>
            <w:r w:rsidRPr="008C60CF">
              <w:rPr>
                <w:rFonts w:ascii="Calibri Light" w:hAnsi="Calibri Light"/>
                <w:color w:val="124191" w:themeColor="text1"/>
                <w:sz w:val="20"/>
                <w:szCs w:val="20"/>
                <w:lang w:val="en-GB"/>
              </w:rPr>
              <w:t xml:space="preserve">User </w:t>
            </w:r>
            <w:r w:rsidR="00BB1CCC">
              <w:rPr>
                <w:rFonts w:ascii="Calibri Light" w:hAnsi="Calibri Light"/>
                <w:color w:val="124191" w:themeColor="text1"/>
                <w:sz w:val="20"/>
                <w:szCs w:val="20"/>
                <w:lang w:val="en-GB"/>
              </w:rPr>
              <w:t>Documentation</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DA4DCA" w14:paraId="5B1AF36D" w14:textId="1DADC682">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r>
              <w:rPr>
                <w:rFonts w:ascii="Calibri Light" w:hAnsi="Calibri Light"/>
                <w:color w:val="124191" w:themeColor="text1"/>
                <w:sz w:val="20"/>
                <w:lang w:val="en-GB"/>
              </w:rPr>
              <w:t>Yes</w:t>
            </w:r>
          </w:p>
        </w:tc>
        <w:tc>
          <w:tcPr>
            <w:cnfStyle w:val="000000000000" w:firstRow="0" w:lastRow="0" w:firstColumn="0" w:lastColumn="0" w:oddVBand="0" w:evenVBand="0" w:oddHBand="0" w:evenHBand="0" w:firstRowFirstColumn="0" w:firstRowLastColumn="0" w:lastRowFirstColumn="0" w:lastRowLastColumn="0"/>
            <w:tcW w:w="1980" w:type="dxa"/>
            <w:tcMar/>
          </w:tcPr>
          <w:p w:rsidRPr="000C6220" w:rsidR="00CF1807" w:rsidP="00CF1807" w:rsidRDefault="00CF1807" w14:paraId="33F97072"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c>
          <w:tcPr>
            <w:cnfStyle w:val="000000000000" w:firstRow="0" w:lastRow="0" w:firstColumn="0" w:lastColumn="0" w:oddVBand="0" w:evenVBand="0" w:oddHBand="0" w:evenHBand="0" w:firstRowFirstColumn="0" w:firstRowLastColumn="0" w:lastRowFirstColumn="0" w:lastRowLastColumn="0"/>
            <w:tcW w:w="1440" w:type="dxa"/>
            <w:tcMar/>
          </w:tcPr>
          <w:p w:rsidRPr="000C6220" w:rsidR="00CF1807" w:rsidP="00CF1807" w:rsidRDefault="00CF1807" w14:paraId="035B82B6" w14:textId="77777777">
            <w:pPr>
              <w:cnfStyle w:val="000000100000" w:firstRow="0" w:lastRow="0" w:firstColumn="0" w:lastColumn="0" w:oddVBand="0" w:evenVBand="0" w:oddHBand="1" w:evenHBand="0" w:firstRowFirstColumn="0" w:firstRowLastColumn="0" w:lastRowFirstColumn="0" w:lastRowLastColumn="0"/>
              <w:rPr>
                <w:rFonts w:ascii="Calibri Light" w:hAnsi="Calibri Light"/>
                <w:color w:val="124191" w:themeColor="text1"/>
                <w:sz w:val="20"/>
                <w:lang w:val="en-GB"/>
              </w:rPr>
            </w:pPr>
          </w:p>
        </w:tc>
      </w:tr>
    </w:tbl>
    <w:p w:rsidR="1A0CCD15" w:rsidRDefault="1A0CCD15" w14:paraId="44CAE9EA" w14:textId="2CD723F4"/>
    <w:p w:rsidR="5CEC656A" w:rsidRDefault="5CEC656A" w14:paraId="6B1C34E1" w14:textId="4AAEA7E2"/>
    <w:p w:rsidR="4A369C2A" w:rsidRDefault="4A369C2A" w14:paraId="0654C3CB" w14:textId="5930B283"/>
    <w:p w:rsidRPr="002130A6" w:rsidR="002130A6" w:rsidP="002130A6" w:rsidRDefault="002130A6" w14:paraId="219706EC" w14:textId="77777777">
      <w:pPr>
        <w:rPr>
          <w:lang w:val="en-GB"/>
        </w:rPr>
      </w:pPr>
    </w:p>
    <w:p w:rsidRPr="00854029" w:rsidR="00854029" w:rsidP="00854029" w:rsidRDefault="00AB0C27" w14:paraId="75BCECA1" w14:textId="19FE58CB">
      <w:pPr>
        <w:pStyle w:val="Heading2"/>
        <w:rPr>
          <w:rFonts w:cs="Nokia Pure Text"/>
        </w:rPr>
      </w:pPr>
      <w:bookmarkStart w:name="_Toc870159370" w:id="2067290070"/>
      <w:r w:rsidR="22CF72EC">
        <w:rPr/>
        <w:t>Configuration Information</w:t>
      </w:r>
      <w:bookmarkEnd w:id="2067290070"/>
    </w:p>
    <w:p w:rsidR="00C92A29" w:rsidP="00854029" w:rsidRDefault="008E18D1" w14:paraId="54C2EF00" w14:textId="188FC6CE">
      <w:r>
        <w:t>NA</w:t>
      </w:r>
    </w:p>
    <w:p w:rsidR="007F2BAF" w:rsidP="00854029" w:rsidRDefault="007F2BAF" w14:paraId="680C49AE" w14:textId="75D6F354"/>
    <w:p w:rsidRPr="007F2BAF" w:rsidR="007F2BAF" w:rsidP="007F2BAF" w:rsidRDefault="007F2BAF" w14:paraId="7C31859A" w14:textId="50DBA11E">
      <w:pPr>
        <w:pStyle w:val="Heading2"/>
        <w:rPr>
          <w:rFonts w:cs="Nokia Pure Text"/>
        </w:rPr>
      </w:pPr>
      <w:bookmarkStart w:name="_Toc1630881875" w:id="2064140994"/>
      <w:r w:rsidR="007F2BAF">
        <w:rPr/>
        <w:t>Target Customer and Customer Network (if available)</w:t>
      </w:r>
      <w:bookmarkEnd w:id="2064140994"/>
    </w:p>
    <w:p w:rsidRPr="00854029" w:rsidR="000B1C50" w:rsidP="00965D13" w:rsidRDefault="00813D41" w14:paraId="074A984B" w14:textId="1324A25D">
      <w:pPr>
        <w:rPr>
          <w:rFonts w:cs="Nokia Pure Text"/>
        </w:rPr>
      </w:pPr>
      <w:r w:rsidRPr="3AC0C2E2">
        <w:rPr>
          <w:highlight w:val="yellow"/>
        </w:rPr>
        <w:t xml:space="preserve">All the customers supported in </w:t>
      </w:r>
      <w:r w:rsidR="00C60AAF">
        <w:rPr>
          <w:highlight w:val="yellow"/>
        </w:rPr>
        <w:t>22.07</w:t>
      </w:r>
      <w:commentRangeStart w:id="32"/>
      <w:commentRangeStart w:id="33"/>
      <w:commentRangeStart w:id="34"/>
      <w:commentRangeEnd w:id="32"/>
      <w:r w:rsidR="009A0686">
        <w:rPr>
          <w:rStyle w:val="CommentReference"/>
        </w:rPr>
        <w:commentReference w:id="32"/>
      </w:r>
      <w:commentRangeEnd w:id="33"/>
      <w:r>
        <w:rPr>
          <w:rStyle w:val="CommentReference"/>
        </w:rPr>
        <w:commentReference w:id="33"/>
      </w:r>
      <w:commentRangeEnd w:id="34"/>
      <w:r w:rsidR="00A31862">
        <w:rPr>
          <w:rStyle w:val="CommentReference"/>
        </w:rPr>
        <w:commentReference w:id="34"/>
      </w:r>
      <w:r w:rsidR="009A0686">
        <w:br w:type="page"/>
      </w:r>
    </w:p>
    <w:p w:rsidR="00DE0FCF" w:rsidP="53DF29DB" w:rsidRDefault="53DF29DB" w14:paraId="2D327075" w14:textId="77777777">
      <w:pPr>
        <w:pStyle w:val="Heading1"/>
        <w:rPr>
          <w:rFonts w:ascii="Nokia Pure Headline" w:hAnsi="Nokia Pure Headline"/>
          <w:sz w:val="36"/>
          <w:szCs w:val="36"/>
        </w:rPr>
      </w:pPr>
      <w:bookmarkStart w:name="_Toc4869419" w:id="35"/>
      <w:bookmarkStart w:name="_Toc5111690" w:id="36"/>
      <w:bookmarkStart w:name="_Toc4869420" w:id="37"/>
      <w:bookmarkStart w:name="_Toc5111691" w:id="38"/>
      <w:bookmarkStart w:name="_Toc4869421" w:id="39"/>
      <w:bookmarkStart w:name="_Toc5111692" w:id="40"/>
      <w:bookmarkStart w:name="_Toc4869422" w:id="41"/>
      <w:bookmarkStart w:name="_Toc5111693" w:id="42"/>
      <w:bookmarkStart w:name="_Toc4869423" w:id="43"/>
      <w:bookmarkStart w:name="_Toc5111694" w:id="44"/>
      <w:bookmarkStart w:name="_Toc4869424" w:id="45"/>
      <w:bookmarkStart w:name="_Toc5111695" w:id="46"/>
      <w:bookmarkStart w:name="_Toc4869425" w:id="47"/>
      <w:bookmarkStart w:name="_Toc5111696" w:id="48"/>
      <w:bookmarkStart w:name="_Toc4869426" w:id="49"/>
      <w:bookmarkStart w:name="_Toc5111697" w:id="50"/>
      <w:bookmarkStart w:name="_Toc4869427" w:id="51"/>
      <w:bookmarkStart w:name="_Toc5111698" w:id="52"/>
      <w:bookmarkStart w:name="_Toc4869428" w:id="53"/>
      <w:bookmarkStart w:name="_Toc5111699" w:id="54"/>
      <w:bookmarkStart w:name="_Toc4869429" w:id="55"/>
      <w:bookmarkStart w:name="_Toc5111700" w:id="56"/>
      <w:bookmarkStart w:name="_Toc4869430" w:id="57"/>
      <w:bookmarkStart w:name="_Toc5111701" w:id="58"/>
      <w:bookmarkStart w:name="_Toc4869431" w:id="59"/>
      <w:bookmarkStart w:name="_Toc5111702" w:id="60"/>
      <w:bookmarkStart w:name="_Toc4869432" w:id="61"/>
      <w:bookmarkStart w:name="_Toc5111703" w:id="62"/>
      <w:bookmarkStart w:name="_Toc4869433" w:id="63"/>
      <w:bookmarkStart w:name="_Toc5111704" w:id="64"/>
      <w:bookmarkStart w:name="_Toc4869434" w:id="65"/>
      <w:bookmarkStart w:name="_Toc5111705" w:id="66"/>
      <w:bookmarkStart w:name="_Toc4869435" w:id="67"/>
      <w:bookmarkStart w:name="_Toc5111706" w:id="68"/>
      <w:bookmarkStart w:name="_Toc4869436" w:id="69"/>
      <w:bookmarkStart w:name="_Toc5111707" w:id="70"/>
      <w:bookmarkStart w:name="_Toc4869437" w:id="71"/>
      <w:bookmarkStart w:name="_Toc5111708" w:id="72"/>
      <w:bookmarkStart w:name="_Toc4869438" w:id="73"/>
      <w:bookmarkStart w:name="_Toc5111709" w:id="74"/>
      <w:bookmarkStart w:name="_Toc457376517" w:id="75"/>
      <w:bookmarkStart w:name="_Toc512859106" w:id="76"/>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Start w:name="_Toc529405196" w:id="604688001"/>
      <w:r w:rsidRPr="041D9DBD" w:rsidR="53DF29DB">
        <w:rPr>
          <w:rFonts w:ascii="Nokia Pure Headline" w:hAnsi="Nokia Pure Headline"/>
          <w:sz w:val="36"/>
          <w:szCs w:val="36"/>
        </w:rPr>
        <w:t>Design Overview</w:t>
      </w:r>
      <w:bookmarkEnd w:id="75"/>
      <w:bookmarkEnd w:id="76"/>
      <w:bookmarkEnd w:id="604688001"/>
    </w:p>
    <w:p w:rsidR="00496C70" w:rsidP="00496C70" w:rsidRDefault="00496C70" w14:paraId="6E2BF07A" w14:textId="0DBA7017">
      <w:pPr>
        <w:pStyle w:val="Heading2"/>
        <w:rPr/>
      </w:pPr>
      <w:bookmarkStart w:name="_Toc466777665" w:id="716681259"/>
      <w:r w:rsidR="00496C70">
        <w:rPr/>
        <w:t>Assumptions</w:t>
      </w:r>
      <w:bookmarkEnd w:id="716681259"/>
    </w:p>
    <w:p w:rsidRPr="00B04F2C" w:rsidR="008A064D" w:rsidP="006D6D14" w:rsidRDefault="008A064D" w14:paraId="53494AA7" w14:textId="77777777">
      <w:pPr>
        <w:pStyle w:val="ListParagraph"/>
        <w:numPr>
          <w:ilvl w:val="1"/>
          <w:numId w:val="16"/>
        </w:numPr>
        <w:rPr>
          <w:lang w:val="en-GB"/>
        </w:rPr>
      </w:pPr>
      <w:r w:rsidRPr="000949A5">
        <w:rPr>
          <w:lang w:val="en-GB"/>
        </w:rPr>
        <w:t xml:space="preserve">To </w:t>
      </w:r>
      <w:r>
        <w:rPr>
          <w:lang w:val="en-GB"/>
        </w:rPr>
        <w:t xml:space="preserve">use the entity icons as in WP </w:t>
      </w:r>
      <w:r w:rsidRPr="000949A5">
        <w:rPr>
          <w:lang w:val="en-GB"/>
        </w:rPr>
        <w:t>and</w:t>
      </w:r>
      <w:r>
        <w:rPr>
          <w:lang w:val="en-GB"/>
        </w:rPr>
        <w:t xml:space="preserve"> </w:t>
      </w:r>
      <w:r w:rsidRPr="000949A5">
        <w:rPr>
          <w:lang w:val="en-GB"/>
        </w:rPr>
        <w:t>retain the</w:t>
      </w:r>
      <w:r>
        <w:rPr>
          <w:lang w:val="en-GB"/>
        </w:rPr>
        <w:t xml:space="preserve"> Map</w:t>
      </w:r>
      <w:r w:rsidRPr="000949A5">
        <w:rPr>
          <w:lang w:val="en-GB"/>
        </w:rPr>
        <w:t xml:space="preserve"> functionality </w:t>
      </w:r>
      <w:r>
        <w:rPr>
          <w:lang w:val="en-GB"/>
        </w:rPr>
        <w:t>exactly as in WP</w:t>
      </w:r>
      <w:r w:rsidRPr="00B04F2C">
        <w:rPr>
          <w:lang w:val="en-GB"/>
        </w:rPr>
        <w:t xml:space="preserve"> </w:t>
      </w:r>
    </w:p>
    <w:p w:rsidRPr="00C2625A" w:rsidR="008A064D" w:rsidP="006D6D14" w:rsidRDefault="008A064D" w14:paraId="3DC1BDB6" w14:textId="77777777">
      <w:pPr>
        <w:pStyle w:val="ListParagraph"/>
        <w:numPr>
          <w:ilvl w:val="1"/>
          <w:numId w:val="16"/>
        </w:numPr>
        <w:rPr>
          <w:lang w:val="en-GB"/>
        </w:rPr>
      </w:pPr>
      <w:r w:rsidRPr="000949A5">
        <w:rPr>
          <w:lang w:val="en-GB"/>
        </w:rPr>
        <w:t xml:space="preserve">Composite nodes </w:t>
      </w:r>
      <w:r>
        <w:rPr>
          <w:lang w:val="en-GB"/>
        </w:rPr>
        <w:t>will not be supported</w:t>
      </w:r>
    </w:p>
    <w:p w:rsidR="00053842" w:rsidP="00053842" w:rsidRDefault="008A064D" w14:paraId="3A1138BE" w14:textId="62F88B9B">
      <w:pPr>
        <w:pStyle w:val="ListParagraph"/>
        <w:numPr>
          <w:ilvl w:val="1"/>
          <w:numId w:val="16"/>
        </w:numPr>
        <w:rPr>
          <w:lang w:val="en-GB"/>
        </w:rPr>
      </w:pPr>
      <w:r w:rsidRPr="000949A5">
        <w:rPr>
          <w:lang w:val="en-GB"/>
        </w:rPr>
        <w:t xml:space="preserve">Phases </w:t>
      </w:r>
      <w:r>
        <w:rPr>
          <w:lang w:val="en-GB"/>
        </w:rPr>
        <w:t xml:space="preserve">and Group </w:t>
      </w:r>
      <w:r w:rsidRPr="000949A5">
        <w:rPr>
          <w:lang w:val="en-GB"/>
        </w:rPr>
        <w:t xml:space="preserve">will </w:t>
      </w:r>
      <w:r>
        <w:rPr>
          <w:lang w:val="en-GB"/>
        </w:rPr>
        <w:t>not be supported</w:t>
      </w:r>
    </w:p>
    <w:p w:rsidR="00275917" w:rsidP="00053842" w:rsidRDefault="00275917" w14:paraId="7410AAF9" w14:textId="3E117A2D">
      <w:pPr>
        <w:pStyle w:val="ListParagraph"/>
        <w:numPr>
          <w:ilvl w:val="1"/>
          <w:numId w:val="16"/>
        </w:numPr>
        <w:rPr>
          <w:lang w:val="en-GB"/>
        </w:rPr>
      </w:pPr>
      <w:r>
        <w:rPr>
          <w:lang w:val="en-GB"/>
        </w:rPr>
        <w:t>OTU, ODU, Section will not be supported</w:t>
      </w:r>
    </w:p>
    <w:p w:rsidRPr="00053842" w:rsidR="00053842" w:rsidP="00053842" w:rsidRDefault="00053842" w14:paraId="1D30FF6B" w14:textId="300658EB">
      <w:pPr>
        <w:ind w:firstLine="720"/>
        <w:rPr>
          <w:lang w:val="en-GB"/>
        </w:rPr>
      </w:pPr>
      <w:r w:rsidRPr="00053842">
        <w:rPr>
          <w:lang w:val="en-GB"/>
        </w:rPr>
        <w:t xml:space="preserve">Note: The naming convention for entity is still under discussion </w:t>
      </w:r>
      <w:r w:rsidR="00CA428E">
        <w:rPr>
          <w:lang w:val="en-GB"/>
        </w:rPr>
        <w:t xml:space="preserve">but as of now will be going forward with WP naming </w:t>
      </w:r>
      <w:r w:rsidRPr="00053842">
        <w:rPr>
          <w:lang w:val="en-GB"/>
        </w:rPr>
        <w:t>will be confirmed by SE</w:t>
      </w:r>
      <w:r w:rsidR="00CA428E">
        <w:rPr>
          <w:lang w:val="en-GB"/>
        </w:rPr>
        <w:t xml:space="preserve"> later</w:t>
      </w:r>
    </w:p>
    <w:p w:rsidR="00496C70" w:rsidP="00496C70" w:rsidRDefault="00496C70" w14:paraId="26B57647" w14:textId="671A1220">
      <w:pPr>
        <w:pStyle w:val="Heading2"/>
        <w:rPr/>
      </w:pPr>
      <w:bookmarkStart w:name="_Toc483851100" w:id="540511277"/>
      <w:r w:rsidR="00496C70">
        <w:rPr/>
        <w:t>Constraints</w:t>
      </w:r>
      <w:bookmarkEnd w:id="540511277"/>
    </w:p>
    <w:p w:rsidRPr="0054531C" w:rsidR="0054531C" w:rsidP="0054531C" w:rsidRDefault="007E4CA2" w14:paraId="2A3240F6" w14:textId="065FC98F">
      <w:pPr>
        <w:rPr>
          <w:lang w:val="en-GB"/>
        </w:rPr>
      </w:pPr>
      <w:r>
        <w:rPr>
          <w:lang w:val="en-GB"/>
        </w:rPr>
        <w:t>NA</w:t>
      </w:r>
    </w:p>
    <w:p w:rsidR="00496C70" w:rsidP="00496C70" w:rsidRDefault="00496C70" w14:paraId="1A87424F" w14:textId="23C4163E">
      <w:pPr>
        <w:pStyle w:val="Heading2"/>
        <w:rPr/>
      </w:pPr>
      <w:bookmarkStart w:name="_Toc1714414261" w:id="1351517485"/>
      <w:r w:rsidR="00496C70">
        <w:rPr/>
        <w:t>Risks</w:t>
      </w:r>
      <w:bookmarkEnd w:id="1351517485"/>
    </w:p>
    <w:p w:rsidRPr="007E4CA2" w:rsidR="007E4CA2" w:rsidP="007E4CA2" w:rsidRDefault="00FD5A52" w14:paraId="34961134" w14:textId="0888D3AE">
      <w:pPr>
        <w:rPr>
          <w:lang w:val="en-GB"/>
        </w:rPr>
      </w:pPr>
      <w:r>
        <w:rPr>
          <w:lang w:val="en-GB"/>
        </w:rPr>
        <w:t>Identifying and exposing EPT methods for Layer View and Show Route</w:t>
      </w:r>
      <w:r w:rsidR="00275917">
        <w:rPr>
          <w:lang w:val="en-GB"/>
        </w:rPr>
        <w:t>(Failure scope and restoration route details)</w:t>
      </w:r>
    </w:p>
    <w:p w:rsidR="00BA137A" w:rsidP="00550A8A" w:rsidRDefault="00550A8A" w14:paraId="30D7AA69" w14:textId="0C69B1B3">
      <w:pPr>
        <w:pStyle w:val="Heading2"/>
        <w:rPr/>
      </w:pPr>
      <w:bookmarkStart w:name="_Toc40106090" w:id="343665550"/>
      <w:r w:rsidR="00550A8A">
        <w:rPr/>
        <w:t>Functional Areas covered by the design</w:t>
      </w:r>
      <w:bookmarkEnd w:id="343665550"/>
    </w:p>
    <w:p w:rsidR="00C202DD" w:rsidP="00C202DD" w:rsidRDefault="00C202DD" w14:paraId="1846E4CD" w14:textId="77777777">
      <w:pPr>
        <w:ind w:firstLine="720"/>
        <w:rPr>
          <w:lang w:val="en-GB"/>
        </w:rPr>
      </w:pPr>
      <w:r>
        <w:rPr>
          <w:lang w:val="en-GB"/>
        </w:rPr>
        <w:t>Map involves operations to populate entity and its associated user interactions. It also involves Layer View and Show Route of demands.</w:t>
      </w:r>
    </w:p>
    <w:p w:rsidRPr="00B04F2C" w:rsidR="00C202DD" w:rsidP="00C202DD" w:rsidRDefault="00C202DD" w14:paraId="72C443B1" w14:textId="3D2EFA12">
      <w:pPr>
        <w:ind w:firstLine="720"/>
        <w:rPr>
          <w:b/>
          <w:highlight w:val="yellow"/>
          <w:lang w:val="en-GB"/>
        </w:rPr>
      </w:pPr>
      <w:r w:rsidRPr="3AC0C2E2">
        <w:rPr>
          <w:b/>
          <w:bCs/>
          <w:lang w:val="en-GB"/>
        </w:rPr>
        <w:t>Supported entities on map:</w:t>
      </w:r>
    </w:p>
    <w:p w:rsidR="00C202DD" w:rsidP="006D6D14" w:rsidRDefault="00C202DD" w14:paraId="6E65D87B" w14:textId="77777777">
      <w:pPr>
        <w:pStyle w:val="ListParagraph"/>
        <w:numPr>
          <w:ilvl w:val="2"/>
          <w:numId w:val="18"/>
        </w:numPr>
        <w:rPr>
          <w:lang w:val="en-GB"/>
        </w:rPr>
      </w:pPr>
      <w:r w:rsidRPr="000949A5">
        <w:rPr>
          <w:lang w:val="en-GB"/>
        </w:rPr>
        <w:t xml:space="preserve">Sites </w:t>
      </w:r>
    </w:p>
    <w:p w:rsidR="00C202DD" w:rsidP="006D6D14" w:rsidRDefault="00C202DD" w14:paraId="542ED833" w14:textId="77777777">
      <w:pPr>
        <w:pStyle w:val="ListParagraph"/>
        <w:numPr>
          <w:ilvl w:val="2"/>
          <w:numId w:val="18"/>
        </w:numPr>
        <w:rPr>
          <w:lang w:val="en-GB"/>
        </w:rPr>
      </w:pPr>
      <w:r w:rsidRPr="000949A5">
        <w:rPr>
          <w:lang w:val="en-GB"/>
        </w:rPr>
        <w:t>Node</w:t>
      </w:r>
    </w:p>
    <w:p w:rsidR="00C202DD" w:rsidP="006D6D14" w:rsidRDefault="00C202DD" w14:paraId="2428FD90" w14:textId="77777777">
      <w:pPr>
        <w:pStyle w:val="ListParagraph"/>
        <w:numPr>
          <w:ilvl w:val="2"/>
          <w:numId w:val="18"/>
        </w:numPr>
        <w:rPr>
          <w:lang w:val="en-GB"/>
        </w:rPr>
      </w:pPr>
      <w:r w:rsidRPr="000949A5">
        <w:rPr>
          <w:lang w:val="en-GB"/>
        </w:rPr>
        <w:t xml:space="preserve">NEs </w:t>
      </w:r>
    </w:p>
    <w:p w:rsidR="00C202DD" w:rsidP="006D6D14" w:rsidRDefault="00C202DD" w14:paraId="53943967" w14:textId="77777777">
      <w:pPr>
        <w:pStyle w:val="ListParagraph"/>
        <w:numPr>
          <w:ilvl w:val="2"/>
          <w:numId w:val="18"/>
        </w:numPr>
        <w:rPr>
          <w:lang w:val="en-GB"/>
        </w:rPr>
      </w:pPr>
      <w:r w:rsidRPr="000949A5">
        <w:rPr>
          <w:lang w:val="en-GB"/>
        </w:rPr>
        <w:t xml:space="preserve">Span </w:t>
      </w:r>
      <w:r>
        <w:rPr>
          <w:lang w:val="en-GB"/>
        </w:rPr>
        <w:t xml:space="preserve">in WP </w:t>
      </w:r>
      <w:r w:rsidRPr="000949A5">
        <w:rPr>
          <w:lang w:val="en-GB"/>
        </w:rPr>
        <w:t>– Segment</w:t>
      </w:r>
      <w:r>
        <w:rPr>
          <w:lang w:val="en-GB"/>
        </w:rPr>
        <w:t xml:space="preserve"> in EPT</w:t>
      </w:r>
    </w:p>
    <w:p w:rsidR="00C202DD" w:rsidP="006D6D14" w:rsidRDefault="00C202DD" w14:paraId="786B182E" w14:textId="77777777">
      <w:pPr>
        <w:pStyle w:val="ListParagraph"/>
        <w:numPr>
          <w:ilvl w:val="2"/>
          <w:numId w:val="18"/>
        </w:numPr>
        <w:rPr>
          <w:lang w:val="en-GB"/>
        </w:rPr>
      </w:pPr>
      <w:r w:rsidRPr="000949A5">
        <w:rPr>
          <w:lang w:val="en-GB"/>
        </w:rPr>
        <w:t xml:space="preserve">OTS </w:t>
      </w:r>
      <w:r>
        <w:rPr>
          <w:lang w:val="en-GB"/>
        </w:rPr>
        <w:t xml:space="preserve">in WP </w:t>
      </w:r>
      <w:r w:rsidRPr="000949A5">
        <w:rPr>
          <w:lang w:val="en-GB"/>
        </w:rPr>
        <w:t>– Span</w:t>
      </w:r>
      <w:r>
        <w:rPr>
          <w:lang w:val="en-GB"/>
        </w:rPr>
        <w:t xml:space="preserve"> in EPT</w:t>
      </w:r>
    </w:p>
    <w:p w:rsidR="00C202DD" w:rsidP="006D6D14" w:rsidRDefault="00C202DD" w14:paraId="3F8B8EE7" w14:textId="77777777">
      <w:pPr>
        <w:pStyle w:val="ListParagraph"/>
        <w:numPr>
          <w:ilvl w:val="2"/>
          <w:numId w:val="18"/>
        </w:numPr>
        <w:rPr>
          <w:lang w:val="en-GB"/>
        </w:rPr>
      </w:pPr>
      <w:r w:rsidRPr="000949A5">
        <w:rPr>
          <w:lang w:val="en-GB"/>
        </w:rPr>
        <w:t>OMS</w:t>
      </w:r>
      <w:r>
        <w:rPr>
          <w:lang w:val="en-GB"/>
        </w:rPr>
        <w:t xml:space="preserve"> in WP</w:t>
      </w:r>
      <w:r w:rsidRPr="000949A5">
        <w:rPr>
          <w:lang w:val="en-GB"/>
        </w:rPr>
        <w:t xml:space="preserve"> – WDMLink</w:t>
      </w:r>
      <w:r>
        <w:rPr>
          <w:lang w:val="en-GB"/>
        </w:rPr>
        <w:t xml:space="preserve"> in EPT</w:t>
      </w:r>
    </w:p>
    <w:p w:rsidR="00C202DD" w:rsidP="006D6D14" w:rsidRDefault="00C202DD" w14:paraId="67F606DD" w14:textId="00B5E508">
      <w:pPr>
        <w:pStyle w:val="ListParagraph"/>
        <w:numPr>
          <w:ilvl w:val="2"/>
          <w:numId w:val="18"/>
        </w:numPr>
        <w:rPr>
          <w:lang w:val="en-GB"/>
        </w:rPr>
      </w:pPr>
      <w:r w:rsidRPr="00C2625A">
        <w:rPr>
          <w:lang w:val="en-GB"/>
        </w:rPr>
        <w:t xml:space="preserve">OCH </w:t>
      </w:r>
      <w:r>
        <w:rPr>
          <w:lang w:val="en-GB"/>
        </w:rPr>
        <w:t xml:space="preserve">in WP </w:t>
      </w:r>
      <w:r w:rsidRPr="00C2625A">
        <w:rPr>
          <w:lang w:val="en-GB"/>
        </w:rPr>
        <w:t>-Tlink</w:t>
      </w:r>
      <w:r>
        <w:rPr>
          <w:lang w:val="en-GB"/>
        </w:rPr>
        <w:t xml:space="preserve"> in EPT</w:t>
      </w:r>
    </w:p>
    <w:p w:rsidRPr="0010065F" w:rsidR="009B10FD" w:rsidP="006D6D14" w:rsidRDefault="00C202DD" w14:paraId="51FB103C" w14:textId="225C2566">
      <w:pPr>
        <w:pStyle w:val="ListParagraph"/>
        <w:numPr>
          <w:ilvl w:val="2"/>
          <w:numId w:val="18"/>
        </w:numPr>
        <w:rPr>
          <w:lang w:val="en-GB"/>
        </w:rPr>
      </w:pPr>
      <w:r w:rsidRPr="00C202DD">
        <w:rPr>
          <w:lang w:val="en-GB"/>
        </w:rPr>
        <w:t>Demands (Trails and Services)</w:t>
      </w:r>
    </w:p>
    <w:p w:rsidRPr="00C202DD" w:rsidR="0010065F" w:rsidP="0010065F" w:rsidRDefault="0010065F" w14:paraId="44137EB0" w14:textId="77777777">
      <w:pPr>
        <w:pStyle w:val="ListParagraph"/>
        <w:numPr>
          <w:ilvl w:val="0"/>
          <w:numId w:val="0"/>
        </w:numPr>
        <w:ind w:left="2160"/>
        <w:rPr>
          <w:lang w:val="en-GB"/>
        </w:rPr>
      </w:pPr>
    </w:p>
    <w:p w:rsidRPr="009210E1" w:rsidR="009B10FD" w:rsidP="009B10FD" w:rsidRDefault="009B10FD" w14:paraId="29CCF5B8" w14:textId="29666CED">
      <w:pPr>
        <w:pStyle w:val="Heading3"/>
        <w:rPr/>
      </w:pPr>
      <w:bookmarkStart w:name="_Toc1783055864" w:id="1696466742"/>
      <w:r w:rsidR="009B10FD">
        <w:rPr/>
        <w:t xml:space="preserve">Use </w:t>
      </w:r>
      <w:commentRangeStart w:id="83"/>
      <w:commentRangeStart w:id="84"/>
      <w:commentRangeStart w:id="85"/>
      <w:r w:rsidR="009B10FD">
        <w:rPr/>
        <w:t>Cases</w:t>
      </w:r>
      <w:commentRangeEnd w:id="83"/>
      <w:r>
        <w:rPr>
          <w:rStyle w:val="CommentReference"/>
        </w:rPr>
        <w:commentReference w:id="83"/>
      </w:r>
      <w:commentRangeEnd w:id="84"/>
      <w:r>
        <w:rPr>
          <w:rStyle w:val="CommentReference"/>
        </w:rPr>
        <w:commentReference w:id="84"/>
      </w:r>
      <w:commentRangeEnd w:id="85"/>
      <w:r>
        <w:rPr>
          <w:rStyle w:val="CommentReference"/>
        </w:rPr>
        <w:commentReference w:id="85"/>
      </w:r>
      <w:bookmarkEnd w:id="1696466742"/>
    </w:p>
    <w:p w:rsidR="009210E1" w:rsidP="006D6D14" w:rsidRDefault="009210E1" w14:paraId="54280090" w14:textId="77777777">
      <w:pPr>
        <w:pStyle w:val="ListParagraph"/>
        <w:numPr>
          <w:ilvl w:val="0"/>
          <w:numId w:val="17"/>
        </w:numPr>
        <w:rPr>
          <w:lang w:val="en-GB"/>
        </w:rPr>
      </w:pPr>
      <w:r>
        <w:rPr>
          <w:lang w:val="en-GB"/>
        </w:rPr>
        <w:t>Loading entities on opening a design</w:t>
      </w:r>
    </w:p>
    <w:p w:rsidR="009210E1" w:rsidP="006D6D14" w:rsidRDefault="009210E1" w14:paraId="1DAA74BF" w14:textId="77777777">
      <w:pPr>
        <w:pStyle w:val="ListParagraph"/>
        <w:numPr>
          <w:ilvl w:val="0"/>
          <w:numId w:val="17"/>
        </w:numPr>
        <w:rPr>
          <w:lang w:val="en-GB"/>
        </w:rPr>
      </w:pPr>
      <w:r w:rsidRPr="5FF476C0" w:rsidR="009210E1">
        <w:rPr>
          <w:lang w:val="en-GB"/>
        </w:rPr>
        <w:t>Geocoding</w:t>
      </w:r>
    </w:p>
    <w:p w:rsidR="6533ED13" w:rsidP="5FF476C0" w:rsidRDefault="6533ED13" w14:paraId="038D1944" w14:textId="7708924B">
      <w:pPr>
        <w:pStyle w:val="ListParagraph"/>
        <w:numPr>
          <w:ilvl w:val="0"/>
          <w:numId w:val="17"/>
        </w:numPr>
        <w:rPr>
          <w:lang w:val="en-GB"/>
        </w:rPr>
      </w:pPr>
      <w:r w:rsidRPr="5FF476C0" w:rsidR="6533ED13">
        <w:rPr>
          <w:lang w:val="en-GB"/>
        </w:rPr>
        <w:t>Geo-view and Geo-free view</w:t>
      </w:r>
    </w:p>
    <w:p w:rsidR="6533ED13" w:rsidP="5FF476C0" w:rsidRDefault="6533ED13" w14:paraId="054B880E" w14:textId="67D24E2D">
      <w:pPr>
        <w:pStyle w:val="ListParagraph"/>
        <w:numPr>
          <w:ilvl w:val="0"/>
          <w:numId w:val="17"/>
        </w:numPr>
        <w:rPr>
          <w:lang w:val="en-GB"/>
        </w:rPr>
      </w:pPr>
      <w:r w:rsidRPr="5FF476C0" w:rsidR="6533ED13">
        <w:rPr>
          <w:lang w:val="en-GB"/>
        </w:rPr>
        <w:t>Moving site</w:t>
      </w:r>
    </w:p>
    <w:p w:rsidR="009210E1" w:rsidP="006D6D14" w:rsidRDefault="009210E1" w14:paraId="2F4D9476" w14:textId="77777777">
      <w:pPr>
        <w:pStyle w:val="ListParagraph"/>
        <w:numPr>
          <w:ilvl w:val="0"/>
          <w:numId w:val="17"/>
        </w:numPr>
        <w:rPr>
          <w:lang w:val="en-GB"/>
        </w:rPr>
      </w:pPr>
      <w:r w:rsidRPr="5FF476C0" w:rsidR="009210E1">
        <w:rPr>
          <w:lang w:val="en-GB"/>
        </w:rPr>
        <w:t>Fast Mode Creation of site, node and segment (span)</w:t>
      </w:r>
    </w:p>
    <w:p w:rsidR="009210E1" w:rsidP="006D6D14" w:rsidRDefault="009210E1" w14:paraId="4E453ADF" w14:textId="77777777">
      <w:pPr>
        <w:pStyle w:val="ListParagraph"/>
        <w:numPr>
          <w:ilvl w:val="0"/>
          <w:numId w:val="17"/>
        </w:numPr>
        <w:rPr>
          <w:lang w:val="en-GB"/>
        </w:rPr>
      </w:pPr>
      <w:r w:rsidRPr="5FF476C0" w:rsidR="009210E1">
        <w:rPr>
          <w:lang w:val="en-GB"/>
        </w:rPr>
        <w:t>Saving Preferences</w:t>
      </w:r>
    </w:p>
    <w:p w:rsidR="009210E1" w:rsidP="006D6D14" w:rsidRDefault="009210E1" w14:paraId="50F06C34" w14:textId="2A143445">
      <w:pPr>
        <w:pStyle w:val="ListParagraph"/>
        <w:numPr>
          <w:ilvl w:val="0"/>
          <w:numId w:val="17"/>
        </w:numPr>
        <w:rPr>
          <w:lang w:val="en-GB"/>
        </w:rPr>
      </w:pPr>
      <w:commentRangeStart w:id="86"/>
      <w:commentRangeStart w:id="87"/>
      <w:r w:rsidRPr="5FF476C0" w:rsidR="009210E1">
        <w:rPr>
          <w:lang w:val="en-GB"/>
        </w:rPr>
        <w:t>Map Icons Interaction</w:t>
      </w:r>
      <w:commentRangeEnd w:id="86"/>
      <w:r>
        <w:rPr>
          <w:rStyle w:val="CommentReference"/>
        </w:rPr>
        <w:commentReference w:id="86"/>
      </w:r>
      <w:commentRangeEnd w:id="87"/>
      <w:r>
        <w:rPr>
          <w:rStyle w:val="CommentReference"/>
        </w:rPr>
        <w:commentReference w:id="87"/>
      </w:r>
    </w:p>
    <w:p w:rsidR="009210E1" w:rsidP="006D6D14" w:rsidRDefault="009210E1" w14:paraId="3273F603" w14:textId="77777777">
      <w:pPr>
        <w:pStyle w:val="ListParagraph"/>
        <w:numPr>
          <w:ilvl w:val="0"/>
          <w:numId w:val="17"/>
        </w:numPr>
        <w:rPr>
          <w:lang w:val="en-GB"/>
        </w:rPr>
      </w:pPr>
      <w:r w:rsidRPr="5FF476C0" w:rsidR="009210E1">
        <w:rPr>
          <w:lang w:val="en-GB"/>
        </w:rPr>
        <w:t>Map Settings</w:t>
      </w:r>
    </w:p>
    <w:p w:rsidR="00A912DB" w:rsidP="006D6D14" w:rsidRDefault="009210E1" w14:paraId="4E153EA1" w14:textId="77777777">
      <w:pPr>
        <w:pStyle w:val="ListParagraph"/>
        <w:numPr>
          <w:ilvl w:val="0"/>
          <w:numId w:val="17"/>
        </w:numPr>
        <w:rPr>
          <w:lang w:val="en-GB"/>
        </w:rPr>
      </w:pPr>
      <w:r w:rsidRPr="5FF476C0" w:rsidR="009210E1">
        <w:rPr>
          <w:lang w:val="en-GB"/>
        </w:rPr>
        <w:t>Map Menu</w:t>
      </w:r>
    </w:p>
    <w:p w:rsidR="009210E1" w:rsidP="006D6D14" w:rsidRDefault="00A912DB" w14:paraId="25B192E1" w14:textId="2FF42F83">
      <w:pPr>
        <w:pStyle w:val="ListParagraph"/>
        <w:numPr>
          <w:ilvl w:val="0"/>
          <w:numId w:val="17"/>
        </w:numPr>
        <w:rPr>
          <w:lang w:val="en-GB"/>
        </w:rPr>
      </w:pPr>
      <w:r w:rsidRPr="5FF476C0" w:rsidR="00A912DB">
        <w:rPr>
          <w:lang w:val="en-GB"/>
        </w:rPr>
        <w:t>Edge details viewer</w:t>
      </w:r>
      <w:r w:rsidRPr="5FF476C0" w:rsidR="009210E1">
        <w:rPr>
          <w:lang w:val="en-GB"/>
        </w:rPr>
        <w:t xml:space="preserve"> </w:t>
      </w:r>
    </w:p>
    <w:p w:rsidR="009210E1" w:rsidP="006D6D14" w:rsidRDefault="009210E1" w14:paraId="285C87A6" w14:textId="77777777">
      <w:pPr>
        <w:pStyle w:val="ListParagraph"/>
        <w:numPr>
          <w:ilvl w:val="0"/>
          <w:numId w:val="17"/>
        </w:numPr>
        <w:rPr>
          <w:lang w:val="en-GB"/>
        </w:rPr>
      </w:pPr>
      <w:r w:rsidRPr="5FF476C0" w:rsidR="009210E1">
        <w:rPr>
          <w:lang w:val="en-GB"/>
        </w:rPr>
        <w:t>Layer View and Show Route for demands (Trails and Services)</w:t>
      </w:r>
    </w:p>
    <w:p w:rsidR="009210E1" w:rsidP="006D6D14" w:rsidRDefault="009210E1" w14:paraId="00CCB0D8" w14:textId="77777777">
      <w:pPr>
        <w:pStyle w:val="ListParagraph"/>
        <w:numPr>
          <w:ilvl w:val="0"/>
          <w:numId w:val="17"/>
        </w:numPr>
        <w:rPr>
          <w:lang w:val="en-GB"/>
        </w:rPr>
      </w:pPr>
      <w:r w:rsidRPr="5FF476C0" w:rsidR="009210E1">
        <w:rPr>
          <w:lang w:val="en-GB"/>
        </w:rPr>
        <w:t>Taskbar Interactions</w:t>
      </w:r>
    </w:p>
    <w:p w:rsidR="009210E1" w:rsidP="006D6D14" w:rsidRDefault="009210E1" w14:paraId="47A8F129" w14:textId="64260192">
      <w:pPr>
        <w:pStyle w:val="ListParagraph"/>
        <w:numPr>
          <w:ilvl w:val="0"/>
          <w:numId w:val="17"/>
        </w:numPr>
        <w:rPr>
          <w:lang w:val="en-GB"/>
        </w:rPr>
      </w:pPr>
      <w:commentRangeStart w:id="88"/>
      <w:commentRangeStart w:id="89"/>
      <w:r w:rsidRPr="5FF476C0" w:rsidR="009210E1">
        <w:rPr>
          <w:lang w:val="en-GB"/>
        </w:rPr>
        <w:t xml:space="preserve">Window to Window communications if </w:t>
      </w:r>
      <w:commentRangeStart w:id="90"/>
      <w:commentRangeStart w:id="91"/>
      <w:r w:rsidRPr="5FF476C0" w:rsidR="009210E1">
        <w:rPr>
          <w:lang w:val="en-GB"/>
        </w:rPr>
        <w:t>required</w:t>
      </w:r>
      <w:commentRangeEnd w:id="90"/>
      <w:r>
        <w:rPr>
          <w:rStyle w:val="CommentReference"/>
        </w:rPr>
        <w:commentReference w:id="90"/>
      </w:r>
      <w:commentRangeEnd w:id="91"/>
      <w:r>
        <w:rPr>
          <w:rStyle w:val="CommentReference"/>
        </w:rPr>
        <w:commentReference w:id="91"/>
      </w:r>
      <w:commentRangeEnd w:id="88"/>
      <w:r>
        <w:rPr>
          <w:rStyle w:val="CommentReference"/>
        </w:rPr>
        <w:commentReference w:id="88"/>
      </w:r>
      <w:commentRangeEnd w:id="89"/>
      <w:r>
        <w:rPr>
          <w:rStyle w:val="CommentReference"/>
        </w:rPr>
        <w:commentReference w:id="89"/>
      </w:r>
    </w:p>
    <w:p w:rsidR="009210E1" w:rsidP="006D6D14" w:rsidRDefault="009210E1" w14:paraId="37388F8F" w14:textId="77777777">
      <w:pPr>
        <w:pStyle w:val="ListParagraph"/>
        <w:numPr>
          <w:ilvl w:val="0"/>
          <w:numId w:val="17"/>
        </w:numPr>
        <w:rPr>
          <w:lang w:val="en-GB"/>
        </w:rPr>
      </w:pPr>
      <w:r w:rsidRPr="5FF476C0" w:rsidR="009210E1">
        <w:rPr>
          <w:lang w:val="en-GB"/>
        </w:rPr>
        <w:t>Map Mouse Interactions for respective view (Respective Entity Pop Menu,</w:t>
      </w:r>
    </w:p>
    <w:p w:rsidR="009210E1" w:rsidP="009210E1" w:rsidRDefault="009210E1" w14:paraId="0FE821D7" w14:textId="77777777">
      <w:pPr>
        <w:pStyle w:val="ListParagraph"/>
        <w:numPr>
          <w:ilvl w:val="0"/>
          <w:numId w:val="0"/>
        </w:numPr>
        <w:ind w:left="1440"/>
        <w:rPr>
          <w:lang w:val="en-GB"/>
        </w:rPr>
      </w:pPr>
      <w:r>
        <w:rPr>
          <w:lang w:val="en-GB"/>
        </w:rPr>
        <w:t>System, NRA)</w:t>
      </w:r>
    </w:p>
    <w:p w:rsidR="009210E1" w:rsidP="006D6D14" w:rsidRDefault="009210E1" w14:paraId="5766F41E" w14:textId="7A7E7F8B">
      <w:pPr>
        <w:pStyle w:val="ListParagraph"/>
        <w:numPr>
          <w:ilvl w:val="0"/>
          <w:numId w:val="17"/>
        </w:numPr>
        <w:rPr>
          <w:lang w:val="en-GB"/>
        </w:rPr>
      </w:pPr>
      <w:r w:rsidRPr="5FF476C0" w:rsidR="009210E1">
        <w:rPr>
          <w:lang w:val="en-GB"/>
        </w:rPr>
        <w:t>Map and Bottom Table Interactions (Highlighting on Selection of the entities)</w:t>
      </w:r>
    </w:p>
    <w:p w:rsidR="009210E1" w:rsidP="006D6D14" w:rsidRDefault="009210E1" w14:paraId="0FCD8515" w14:textId="1D88EACA">
      <w:pPr>
        <w:pStyle w:val="ListParagraph"/>
        <w:numPr>
          <w:ilvl w:val="0"/>
          <w:numId w:val="17"/>
        </w:numPr>
        <w:rPr>
          <w:lang w:val="en-GB"/>
        </w:rPr>
      </w:pPr>
      <w:r w:rsidRPr="5FF476C0" w:rsidR="009210E1">
        <w:rPr>
          <w:lang w:val="en-GB"/>
        </w:rPr>
        <w:t>Reloading the Map and Updating Entity info based on Notifications</w:t>
      </w:r>
    </w:p>
    <w:p w:rsidRPr="00413601" w:rsidR="00413601" w:rsidP="00413601" w:rsidRDefault="00413601" w14:paraId="28A3FC0F" w14:textId="77777777">
      <w:pPr>
        <w:rPr>
          <w:lang w:val="en-GB"/>
        </w:rPr>
      </w:pPr>
    </w:p>
    <w:p w:rsidR="00136EB9" w:rsidP="00136EB9" w:rsidRDefault="00136EB9" w14:paraId="30F00963" w14:textId="77777777">
      <w:pPr>
        <w:pStyle w:val="Heading3"/>
        <w:rPr/>
      </w:pPr>
      <w:bookmarkStart w:name="_Toc191033353" w:id="617782678"/>
      <w:r w:rsidR="00136EB9">
        <w:rPr/>
        <w:t>Feature/Sub-feature Enabling</w:t>
      </w:r>
      <w:bookmarkEnd w:id="617782678"/>
    </w:p>
    <w:p w:rsidR="002D2701" w:rsidP="002D2701" w:rsidRDefault="002D2701" w14:paraId="57641F71" w14:textId="77777777">
      <w:pPr>
        <w:ind w:left="720"/>
      </w:pPr>
      <w:r>
        <w:t xml:space="preserve">Based on user interactions in Map menu, footer will be updated. </w:t>
      </w:r>
    </w:p>
    <w:p w:rsidR="002D2701" w:rsidP="002D2701" w:rsidRDefault="002D2701" w14:paraId="08D86BE0" w14:textId="77777777">
      <w:pPr>
        <w:ind w:left="720"/>
        <w:rPr>
          <w:lang w:val="en-GB"/>
        </w:rPr>
      </w:pPr>
      <w:r>
        <w:t>E</w:t>
      </w:r>
      <w:r>
        <w:rPr>
          <w:lang w:val="en-GB"/>
        </w:rPr>
        <w:t>nable/Disable of the Menu/Submenu (Kebab Menu-right click menu) to be handled based on the entity selected.</w:t>
      </w:r>
    </w:p>
    <w:p w:rsidR="00136EB9" w:rsidP="002D2701" w:rsidRDefault="002D2701" w14:paraId="26049E1D" w14:textId="363AF8A0">
      <w:pPr>
        <w:ind w:left="720"/>
        <w:rPr>
          <w:lang w:val="en-GB"/>
        </w:rPr>
      </w:pPr>
      <w:r>
        <w:rPr>
          <w:lang w:val="en-GB"/>
        </w:rPr>
        <w:t>Menu/Submenu to be enabled based on user role and license leve</w:t>
      </w:r>
      <w:r w:rsidR="006750B7">
        <w:rPr>
          <w:lang w:val="en-GB"/>
        </w:rPr>
        <w:t>l</w:t>
      </w:r>
      <w:r w:rsidR="00136EB9">
        <w:rPr>
          <w:lang w:val="en-GB"/>
        </w:rPr>
        <w:t>.</w:t>
      </w:r>
    </w:p>
    <w:p w:rsidR="00136EB9" w:rsidP="000B7455" w:rsidRDefault="00136EB9" w14:paraId="2425E2C4" w14:textId="7DEF5E94">
      <w:pPr>
        <w:pStyle w:val="Heading3"/>
        <w:rPr/>
      </w:pPr>
      <w:bookmarkStart w:name="_Toc652300819" w:id="2019341556"/>
      <w:r w:rsidR="00136EB9">
        <w:rPr/>
        <w:t>Limitations</w:t>
      </w:r>
      <w:bookmarkEnd w:id="2019341556"/>
    </w:p>
    <w:p w:rsidR="006A322D" w:rsidP="006D6D14" w:rsidRDefault="006A322D" w14:paraId="6F6A1D19" w14:textId="77777777">
      <w:pPr>
        <w:pStyle w:val="ListParagraph"/>
        <w:numPr>
          <w:ilvl w:val="0"/>
          <w:numId w:val="17"/>
        </w:numPr>
        <w:rPr/>
      </w:pPr>
      <w:r w:rsidR="006A322D">
        <w:rPr/>
        <w:t>Under Map menu Phase and Group filters will not be supported</w:t>
      </w:r>
    </w:p>
    <w:p w:rsidR="006A322D" w:rsidP="006D6D14" w:rsidRDefault="006A322D" w14:paraId="54EB42AA" w14:textId="77777777">
      <w:pPr>
        <w:pStyle w:val="ListParagraph"/>
        <w:numPr>
          <w:ilvl w:val="0"/>
          <w:numId w:val="17"/>
        </w:numPr>
        <w:rPr/>
      </w:pPr>
      <w:r w:rsidR="006A322D">
        <w:rPr/>
        <w:t xml:space="preserve">Heatmap will not be </w:t>
      </w:r>
      <w:commentRangeStart w:id="94"/>
      <w:commentRangeStart w:id="95"/>
      <w:commentRangeStart w:id="96"/>
      <w:r w:rsidR="006A322D">
        <w:rPr/>
        <w:t>supported</w:t>
      </w:r>
      <w:commentRangeEnd w:id="94"/>
      <w:r>
        <w:rPr>
          <w:rStyle w:val="CommentReference"/>
        </w:rPr>
        <w:commentReference w:id="94"/>
      </w:r>
      <w:commentRangeEnd w:id="95"/>
      <w:r>
        <w:rPr>
          <w:rStyle w:val="CommentReference"/>
        </w:rPr>
        <w:commentReference w:id="95"/>
      </w:r>
      <w:commentRangeEnd w:id="96"/>
      <w:r>
        <w:rPr>
          <w:rStyle w:val="CommentReference"/>
        </w:rPr>
        <w:commentReference w:id="96"/>
      </w:r>
    </w:p>
    <w:p w:rsidR="006A322D" w:rsidP="006D6D14" w:rsidRDefault="006A322D" w14:paraId="606953E4" w14:textId="63FDB1E4">
      <w:pPr>
        <w:pStyle w:val="ListParagraph"/>
        <w:numPr>
          <w:ilvl w:val="0"/>
          <w:numId w:val="17"/>
        </w:numPr>
        <w:rPr/>
      </w:pPr>
      <w:r w:rsidR="006A322D">
        <w:rPr/>
        <w:t xml:space="preserve">Search and Advanced Search is not </w:t>
      </w:r>
      <w:commentRangeStart w:id="97"/>
      <w:commentRangeStart w:id="98"/>
      <w:commentRangeStart w:id="99"/>
      <w:r w:rsidR="006A322D">
        <w:rPr/>
        <w:t>supported</w:t>
      </w:r>
      <w:commentRangeEnd w:id="97"/>
      <w:r>
        <w:rPr>
          <w:rStyle w:val="CommentReference"/>
        </w:rPr>
        <w:commentReference w:id="97"/>
      </w:r>
      <w:commentRangeEnd w:id="98"/>
      <w:r>
        <w:rPr>
          <w:rStyle w:val="CommentReference"/>
        </w:rPr>
        <w:commentReference w:id="98"/>
      </w:r>
      <w:commentRangeEnd w:id="99"/>
      <w:r>
        <w:rPr>
          <w:rStyle w:val="CommentReference"/>
        </w:rPr>
        <w:commentReference w:id="99"/>
      </w:r>
    </w:p>
    <w:p w:rsidR="009B10FD" w:rsidP="006D6D14" w:rsidRDefault="006A322D" w14:paraId="4AE45DE7" w14:textId="7CA23BFE">
      <w:pPr>
        <w:pStyle w:val="ListParagraph"/>
        <w:numPr>
          <w:ilvl w:val="0"/>
          <w:numId w:val="17"/>
        </w:numPr>
        <w:rPr/>
      </w:pPr>
      <w:r w:rsidR="006A322D">
        <w:rPr/>
        <w:t xml:space="preserve">As given in below screenshot, SVT test option will not be </w:t>
      </w:r>
      <w:commentRangeStart w:id="100"/>
      <w:commentRangeStart w:id="101"/>
      <w:commentRangeStart w:id="102"/>
      <w:r w:rsidR="006A322D">
        <w:rPr/>
        <w:t>supported</w:t>
      </w:r>
      <w:commentRangeEnd w:id="100"/>
      <w:r>
        <w:rPr>
          <w:rStyle w:val="CommentReference"/>
        </w:rPr>
        <w:commentReference w:id="100"/>
      </w:r>
      <w:commentRangeEnd w:id="101"/>
      <w:r>
        <w:rPr>
          <w:rStyle w:val="CommentReference"/>
        </w:rPr>
        <w:commentReference w:id="101"/>
      </w:r>
      <w:commentRangeEnd w:id="102"/>
      <w:r>
        <w:rPr>
          <w:rStyle w:val="CommentReference"/>
        </w:rPr>
        <w:commentReference w:id="102"/>
      </w:r>
    </w:p>
    <w:p w:rsidR="00633198" w:rsidP="00633198" w:rsidRDefault="00633198" w14:paraId="76E48192" w14:textId="79132EFC">
      <w:pPr>
        <w:pStyle w:val="ListParagraph"/>
        <w:numPr>
          <w:ilvl w:val="0"/>
          <w:numId w:val="0"/>
        </w:numPr>
        <w:ind w:left="1440"/>
      </w:pPr>
    </w:p>
    <w:p w:rsidR="0079643A" w:rsidP="00633198" w:rsidRDefault="0079643A" w14:paraId="6FFE6AE9" w14:textId="66BDAE84">
      <w:pPr>
        <w:pStyle w:val="ListParagraph"/>
        <w:numPr>
          <w:ilvl w:val="0"/>
          <w:numId w:val="0"/>
        </w:numPr>
        <w:ind w:left="1440"/>
      </w:pPr>
      <w:r w:rsidRPr="00755651">
        <w:rPr>
          <w:noProof/>
          <w:lang w:val="en-IN" w:eastAsia="en-IN"/>
        </w:rPr>
        <w:drawing>
          <wp:inline distT="0" distB="0" distL="0" distR="0" wp14:anchorId="15DCE728" wp14:editId="569C9DE8">
            <wp:extent cx="2376194" cy="2305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82723" cy="2311383"/>
                    </a:xfrm>
                    <a:prstGeom prst="rect">
                      <a:avLst/>
                    </a:prstGeom>
                  </pic:spPr>
                </pic:pic>
              </a:graphicData>
            </a:graphic>
          </wp:inline>
        </w:drawing>
      </w:r>
    </w:p>
    <w:p w:rsidRPr="00136EB9" w:rsidR="0079643A" w:rsidP="00633198" w:rsidRDefault="0079643A" w14:paraId="5B3E1B7B" w14:textId="77777777">
      <w:pPr>
        <w:pStyle w:val="ListParagraph"/>
        <w:numPr>
          <w:ilvl w:val="0"/>
          <w:numId w:val="0"/>
        </w:numPr>
        <w:ind w:left="1440"/>
      </w:pPr>
    </w:p>
    <w:p w:rsidRPr="009B10FD" w:rsidR="009B10FD" w:rsidP="000B7455" w:rsidRDefault="009B10FD" w14:paraId="50869E75" w14:textId="1A8704D8">
      <w:pPr>
        <w:pStyle w:val="Heading2"/>
        <w:rPr/>
      </w:pPr>
      <w:bookmarkStart w:name="_Toc228803751" w:id="343973571"/>
      <w:r w:rsidR="009B10FD">
        <w:rPr/>
        <w:t xml:space="preserve">Operation </w:t>
      </w:r>
      <w:commentRangeStart w:id="104"/>
      <w:r w:rsidR="009B10FD">
        <w:rPr/>
        <w:t>Workflow</w:t>
      </w:r>
      <w:commentRangeEnd w:id="104"/>
      <w:r>
        <w:rPr>
          <w:rStyle w:val="CommentReference"/>
        </w:rPr>
        <w:commentReference w:id="104"/>
      </w:r>
      <w:bookmarkEnd w:id="343973571"/>
    </w:p>
    <w:p w:rsidR="00807A4D" w:rsidP="00356906" w:rsidRDefault="00D96141" w14:paraId="2D598CD1" w14:textId="12D152C1">
      <w:pPr>
        <w:rPr>
          <w:lang w:val="en-GB"/>
        </w:rPr>
      </w:pPr>
      <w:r>
        <w:rPr>
          <w:lang w:val="en-GB"/>
        </w:rPr>
        <w:t>Map covers the below listed operations. Each operation is covered in below sections with details and sequence diagram</w:t>
      </w:r>
    </w:p>
    <w:p w:rsidR="00B834D4" w:rsidP="00356906" w:rsidRDefault="00B834D4" w14:paraId="036066AC" w14:textId="77777777">
      <w:pPr>
        <w:rPr>
          <w:lang w:val="en-GB"/>
        </w:rPr>
      </w:pPr>
    </w:p>
    <w:p w:rsidR="009B10FD" w:rsidP="00A26626" w:rsidRDefault="00B35391" w14:paraId="1331B7AC" w14:textId="7864F327">
      <w:pPr>
        <w:pStyle w:val="Heading3"/>
        <w:rPr/>
      </w:pPr>
      <w:bookmarkStart w:name="_Toc119085562" w:id="105"/>
      <w:bookmarkStart w:name="_Toc973381702" w:id="656952596"/>
      <w:r w:rsidR="00B35391">
        <w:rPr/>
        <w:t>Map Data Map</w:t>
      </w:r>
      <w:bookmarkEnd w:id="105"/>
      <w:bookmarkEnd w:id="656952596"/>
    </w:p>
    <w:p w:rsidRPr="003E1037" w:rsidR="003E1037" w:rsidP="003E1037" w:rsidRDefault="003E1037" w14:paraId="53D116AD" w14:textId="42BD87D0">
      <w:pPr>
        <w:rPr>
          <w:lang w:val="en-GB"/>
        </w:rPr>
      </w:pPr>
      <w:r>
        <w:rPr>
          <w:lang w:val="en-GB"/>
        </w:rPr>
        <w:t xml:space="preserve">In WP, we maintain a data map in UI which holds data about the entities of the design. The same approach to be followed in WS-P to avoid frequent API calls to get entity </w:t>
      </w:r>
      <w:commentRangeStart w:id="107"/>
      <w:commentRangeStart w:id="108"/>
      <w:commentRangeStart w:id="109"/>
      <w:r>
        <w:rPr>
          <w:lang w:val="en-GB"/>
        </w:rPr>
        <w:t>data</w:t>
      </w:r>
      <w:commentRangeEnd w:id="107"/>
      <w:r w:rsidR="0056645F">
        <w:rPr>
          <w:rStyle w:val="CommentReference"/>
        </w:rPr>
        <w:commentReference w:id="107"/>
      </w:r>
      <w:commentRangeEnd w:id="108"/>
      <w:r w:rsidR="00FD3EEF">
        <w:rPr>
          <w:rStyle w:val="CommentReference"/>
        </w:rPr>
        <w:commentReference w:id="108"/>
      </w:r>
      <w:commentRangeEnd w:id="109"/>
      <w:r w:rsidR="002B180C">
        <w:rPr>
          <w:rStyle w:val="CommentReference"/>
        </w:rPr>
        <w:commentReference w:id="109"/>
      </w:r>
      <w:r w:rsidRPr="3AC0C2E2">
        <w:rPr>
          <w:lang w:val="en-GB"/>
        </w:rPr>
        <w:t>.</w:t>
      </w:r>
      <w:r w:rsidRPr="3AC0C2E2" w:rsidR="104D7DB8">
        <w:rPr>
          <w:lang w:val="en-GB"/>
        </w:rPr>
        <w:t xml:space="preserve"> </w:t>
      </w:r>
      <w:r w:rsidRPr="00EA295A" w:rsidR="104D7DB8">
        <w:rPr>
          <w:lang w:val="en-GB"/>
        </w:rPr>
        <w:t>The respective entity DTO which exposed via REST API will be used and saved as it</w:t>
      </w:r>
      <w:r w:rsidRPr="00EA295A" w:rsidR="00162015">
        <w:rPr>
          <w:lang w:val="en-GB"/>
        </w:rPr>
        <w:t xml:space="preserve"> is</w:t>
      </w:r>
      <w:r w:rsidRPr="3AC0C2E2" w:rsidR="104D7DB8">
        <w:rPr>
          <w:lang w:val="en-GB"/>
        </w:rPr>
        <w:t xml:space="preserve"> </w:t>
      </w:r>
    </w:p>
    <w:p w:rsidR="00B834D4" w:rsidP="00356906" w:rsidRDefault="00B834D4" w14:paraId="50657495" w14:textId="72D1218F">
      <w:pPr>
        <w:rPr>
          <w:lang w:val="en-GB"/>
        </w:rPr>
      </w:pPr>
    </w:p>
    <w:p w:rsidRPr="00116D17" w:rsidR="000D0AFD" w:rsidP="000D0AFD" w:rsidRDefault="00AF3FCA" w14:paraId="0C6ED4D0" w14:textId="244E847F">
      <w:pPr>
        <w:pStyle w:val="Heading3"/>
        <w:rPr/>
      </w:pPr>
      <w:bookmarkStart w:name="_Toc119085563" w:id="110"/>
      <w:commentRangeStart w:id="112"/>
      <w:commentRangeStart w:id="1853602135"/>
      <w:bookmarkStart w:name="_Toc1248357038" w:id="2009936437"/>
      <w:r w:rsidR="00AF3FCA">
        <w:rPr/>
        <w:t xml:space="preserve">Map Menu </w:t>
      </w:r>
      <w:r w:rsidR="00EA295A">
        <w:rPr/>
        <w:t>a</w:t>
      </w:r>
      <w:r w:rsidR="00AF3FCA">
        <w:rPr/>
        <w:t>nd Settings Functionalities</w:t>
      </w:r>
      <w:commentRangeEnd w:id="112"/>
      <w:r>
        <w:rPr>
          <w:rStyle w:val="CommentReference"/>
        </w:rPr>
        <w:commentReference w:id="112"/>
      </w:r>
      <w:commentRangeEnd w:id="1853602135"/>
      <w:r>
        <w:rPr>
          <w:rStyle w:val="CommentReference"/>
        </w:rPr>
        <w:commentReference w:id="1853602135"/>
      </w:r>
      <w:r w:rsidR="00AF3FCA">
        <w:rPr/>
        <w:t xml:space="preserve"> - (Menu)</w:t>
      </w:r>
      <w:bookmarkEnd w:id="110"/>
      <w:bookmarkEnd w:id="2009936437"/>
    </w:p>
    <w:p w:rsidRPr="009B75E5" w:rsidR="00033802" w:rsidP="006D6D14" w:rsidRDefault="00033802" w14:paraId="1B2FB1B8" w14:textId="77777777">
      <w:pPr>
        <w:pStyle w:val="ListParagraph"/>
        <w:numPr>
          <w:ilvl w:val="0"/>
          <w:numId w:val="17"/>
        </w:numPr>
        <w:rPr>
          <w:lang w:val="en-GB"/>
        </w:rPr>
      </w:pPr>
      <w:r w:rsidRPr="5FF476C0" w:rsidR="00033802">
        <w:rPr>
          <w:lang w:val="en-GB"/>
        </w:rPr>
        <w:t xml:space="preserve">Map </w:t>
      </w:r>
      <w:r w:rsidRPr="5FF476C0" w:rsidR="00033802">
        <w:rPr>
          <w:lang w:val="en-GB"/>
        </w:rPr>
        <w:t>S</w:t>
      </w:r>
      <w:r w:rsidRPr="5FF476C0" w:rsidR="00033802">
        <w:rPr>
          <w:lang w:val="en-GB"/>
        </w:rPr>
        <w:t xml:space="preserve">ettings </w:t>
      </w:r>
      <w:r w:rsidRPr="5FF476C0" w:rsidR="00033802">
        <w:rPr>
          <w:lang w:val="en-GB"/>
        </w:rPr>
        <w:t>F</w:t>
      </w:r>
      <w:r w:rsidRPr="5FF476C0" w:rsidR="00033802">
        <w:rPr>
          <w:lang w:val="en-GB"/>
        </w:rPr>
        <w:t>unctionalities</w:t>
      </w:r>
    </w:p>
    <w:p w:rsidRPr="009B75E5" w:rsidR="00033802" w:rsidP="006D6D14" w:rsidRDefault="00033802" w14:paraId="0FC19FE9" w14:textId="77777777">
      <w:pPr>
        <w:pStyle w:val="ListParagraph"/>
        <w:numPr>
          <w:ilvl w:val="1"/>
          <w:numId w:val="17"/>
        </w:numPr>
        <w:rPr>
          <w:lang w:val="en-GB"/>
        </w:rPr>
      </w:pPr>
      <w:r w:rsidRPr="009B75E5">
        <w:rPr>
          <w:lang w:val="en-GB"/>
        </w:rPr>
        <w:t>Enable Map</w:t>
      </w:r>
    </w:p>
    <w:p w:rsidR="00033802" w:rsidP="006D6D14" w:rsidRDefault="00033802" w14:paraId="12206CBD" w14:textId="77777777">
      <w:pPr>
        <w:pStyle w:val="ListParagraph"/>
        <w:numPr>
          <w:ilvl w:val="1"/>
          <w:numId w:val="17"/>
        </w:numPr>
        <w:rPr>
          <w:lang w:val="en-GB"/>
        </w:rPr>
      </w:pPr>
      <w:r w:rsidRPr="009B75E5">
        <w:rPr>
          <w:lang w:val="en-GB"/>
        </w:rPr>
        <w:t xml:space="preserve">Zoom </w:t>
      </w:r>
      <w:r>
        <w:rPr>
          <w:lang w:val="en-GB"/>
        </w:rPr>
        <w:t>O</w:t>
      </w:r>
      <w:r w:rsidRPr="009B75E5">
        <w:rPr>
          <w:lang w:val="en-GB"/>
        </w:rPr>
        <w:t xml:space="preserve">n </w:t>
      </w:r>
      <w:r>
        <w:rPr>
          <w:lang w:val="en-GB"/>
        </w:rPr>
        <w:t>S</w:t>
      </w:r>
      <w:r w:rsidRPr="009B75E5">
        <w:rPr>
          <w:lang w:val="en-GB"/>
        </w:rPr>
        <w:t>elect</w:t>
      </w:r>
    </w:p>
    <w:p w:rsidR="00033802" w:rsidP="006D6D14" w:rsidRDefault="00033802" w14:paraId="00F83FE4" w14:textId="77777777">
      <w:pPr>
        <w:pStyle w:val="ListParagraph"/>
        <w:numPr>
          <w:ilvl w:val="1"/>
          <w:numId w:val="17"/>
        </w:numPr>
        <w:rPr>
          <w:lang w:val="en-GB"/>
        </w:rPr>
      </w:pPr>
      <w:r>
        <w:rPr>
          <w:lang w:val="en-GB"/>
        </w:rPr>
        <w:t>Center On Select</w:t>
      </w:r>
    </w:p>
    <w:p w:rsidR="00033802" w:rsidP="006D6D14" w:rsidRDefault="00033802" w14:paraId="4EB7CE44" w14:textId="77777777">
      <w:pPr>
        <w:pStyle w:val="ListParagraph"/>
        <w:numPr>
          <w:ilvl w:val="1"/>
          <w:numId w:val="17"/>
        </w:numPr>
        <w:rPr>
          <w:lang w:val="en-GB"/>
        </w:rPr>
      </w:pPr>
      <w:r>
        <w:rPr>
          <w:lang w:val="en-GB"/>
        </w:rPr>
        <w:t>Zoom Level</w:t>
      </w:r>
    </w:p>
    <w:p w:rsidRPr="009B75E5" w:rsidR="00033802" w:rsidP="006D6D14" w:rsidRDefault="00033802" w14:paraId="7C70E8A2" w14:textId="77777777">
      <w:pPr>
        <w:pStyle w:val="ListParagraph"/>
        <w:numPr>
          <w:ilvl w:val="1"/>
          <w:numId w:val="17"/>
        </w:numPr>
        <w:rPr>
          <w:lang w:val="en-GB"/>
        </w:rPr>
      </w:pPr>
      <w:r>
        <w:rPr>
          <w:lang w:val="en-GB"/>
        </w:rPr>
        <w:t>Geo Co-ordinate System</w:t>
      </w:r>
    </w:p>
    <w:p w:rsidRPr="009B75E5" w:rsidR="00033802" w:rsidP="006D6D14" w:rsidRDefault="00033802" w14:paraId="129983AB" w14:textId="77777777">
      <w:pPr>
        <w:pStyle w:val="ListParagraph"/>
        <w:numPr>
          <w:ilvl w:val="0"/>
          <w:numId w:val="17"/>
        </w:numPr>
        <w:rPr>
          <w:lang w:val="en-GB"/>
        </w:rPr>
      </w:pPr>
      <w:r w:rsidRPr="5FF476C0" w:rsidR="00033802">
        <w:rPr>
          <w:lang w:val="en-GB"/>
        </w:rPr>
        <w:t xml:space="preserve">Map </w:t>
      </w:r>
      <w:r w:rsidRPr="5FF476C0" w:rsidR="00033802">
        <w:rPr>
          <w:lang w:val="en-GB"/>
        </w:rPr>
        <w:t>M</w:t>
      </w:r>
      <w:r w:rsidRPr="5FF476C0" w:rsidR="00033802">
        <w:rPr>
          <w:lang w:val="en-GB"/>
        </w:rPr>
        <w:t xml:space="preserve">enu </w:t>
      </w:r>
      <w:r w:rsidRPr="5FF476C0" w:rsidR="00033802">
        <w:rPr>
          <w:lang w:val="en-GB"/>
        </w:rPr>
        <w:t>F</w:t>
      </w:r>
      <w:r w:rsidRPr="5FF476C0" w:rsidR="00033802">
        <w:rPr>
          <w:lang w:val="en-GB"/>
        </w:rPr>
        <w:t>unctionalities</w:t>
      </w:r>
    </w:p>
    <w:p w:rsidR="00033802" w:rsidP="006D6D14" w:rsidRDefault="00033802" w14:paraId="265CF17E" w14:textId="77777777">
      <w:pPr>
        <w:pStyle w:val="ListParagraph"/>
        <w:numPr>
          <w:ilvl w:val="1"/>
          <w:numId w:val="17"/>
        </w:numPr>
        <w:rPr>
          <w:lang w:val="en-GB"/>
        </w:rPr>
      </w:pPr>
      <w:r w:rsidRPr="009B75E5">
        <w:rPr>
          <w:lang w:val="en-GB"/>
        </w:rPr>
        <w:t>Views</w:t>
      </w:r>
    </w:p>
    <w:p w:rsidRPr="009B75E5" w:rsidR="00033802" w:rsidP="006D6D14" w:rsidRDefault="00033802" w14:paraId="56A9355B" w14:textId="77777777">
      <w:pPr>
        <w:pStyle w:val="ListParagraph"/>
        <w:numPr>
          <w:ilvl w:val="2"/>
          <w:numId w:val="17"/>
        </w:numPr>
        <w:rPr>
          <w:lang w:val="en-GB"/>
        </w:rPr>
      </w:pPr>
      <w:r>
        <w:rPr>
          <w:lang w:val="en-GB"/>
        </w:rPr>
        <w:t>Logical Topology</w:t>
      </w:r>
    </w:p>
    <w:p w:rsidRPr="009B75E5" w:rsidR="00033802" w:rsidP="006D6D14" w:rsidRDefault="00033802" w14:paraId="3470C1F2" w14:textId="77777777">
      <w:pPr>
        <w:pStyle w:val="ListParagraph"/>
        <w:numPr>
          <w:ilvl w:val="1"/>
          <w:numId w:val="17"/>
        </w:numPr>
        <w:rPr>
          <w:lang w:val="en-GB"/>
        </w:rPr>
      </w:pPr>
      <w:r w:rsidRPr="009B75E5">
        <w:rPr>
          <w:lang w:val="en-GB"/>
        </w:rPr>
        <w:t xml:space="preserve">Construction </w:t>
      </w:r>
      <w:r>
        <w:rPr>
          <w:lang w:val="en-GB"/>
        </w:rPr>
        <w:t>S</w:t>
      </w:r>
      <w:r w:rsidRPr="009B75E5">
        <w:rPr>
          <w:lang w:val="en-GB"/>
        </w:rPr>
        <w:t>ettings</w:t>
      </w:r>
    </w:p>
    <w:p w:rsidRPr="009B75E5" w:rsidR="00033802" w:rsidP="006D6D14" w:rsidRDefault="00033802" w14:paraId="64CD2B3E" w14:textId="77777777">
      <w:pPr>
        <w:pStyle w:val="ListParagraph"/>
        <w:numPr>
          <w:ilvl w:val="2"/>
          <w:numId w:val="17"/>
        </w:numPr>
        <w:rPr>
          <w:lang w:val="en-GB"/>
        </w:rPr>
      </w:pPr>
      <w:r w:rsidRPr="009B75E5">
        <w:rPr>
          <w:lang w:val="en-GB"/>
        </w:rPr>
        <w:t xml:space="preserve">Fast </w:t>
      </w:r>
      <w:r>
        <w:rPr>
          <w:lang w:val="en-GB"/>
        </w:rPr>
        <w:t>M</w:t>
      </w:r>
      <w:r w:rsidRPr="009B75E5">
        <w:rPr>
          <w:lang w:val="en-GB"/>
        </w:rPr>
        <w:t>ode</w:t>
      </w:r>
    </w:p>
    <w:p w:rsidRPr="009B75E5" w:rsidR="00033802" w:rsidP="006D6D14" w:rsidRDefault="00033802" w14:paraId="2E00CA8F" w14:textId="4A90D3C4">
      <w:pPr>
        <w:pStyle w:val="ListParagraph"/>
        <w:numPr>
          <w:ilvl w:val="2"/>
          <w:numId w:val="17"/>
        </w:numPr>
        <w:rPr>
          <w:lang w:val="en-GB"/>
        </w:rPr>
      </w:pPr>
      <w:r w:rsidRPr="243671BD">
        <w:rPr>
          <w:lang w:val="en-GB"/>
        </w:rPr>
        <w:t xml:space="preserve">Current </w:t>
      </w:r>
      <w:r w:rsidRPr="00EA295A">
        <w:rPr>
          <w:lang w:val="en-GB"/>
        </w:rPr>
        <w:t>Template</w:t>
      </w:r>
      <w:r w:rsidRPr="00EA295A" w:rsidR="57A5A639">
        <w:rPr>
          <w:lang w:val="en-GB"/>
        </w:rPr>
        <w:t xml:space="preserve"> (Will</w:t>
      </w:r>
      <w:r w:rsidRPr="00EA295A" w:rsidR="5A3640A3">
        <w:rPr>
          <w:lang w:val="en-GB"/>
        </w:rPr>
        <w:t xml:space="preserve"> be</w:t>
      </w:r>
      <w:r w:rsidRPr="00EA295A" w:rsidR="57A5A639">
        <w:rPr>
          <w:lang w:val="en-GB"/>
        </w:rPr>
        <w:t xml:space="preserve"> depending on Template team)</w:t>
      </w:r>
      <w:commentRangeStart w:id="113"/>
      <w:commentRangeStart w:id="114"/>
      <w:commentRangeStart w:id="115"/>
      <w:commentRangeEnd w:id="113"/>
      <w:r w:rsidRPr="00EA295A">
        <w:rPr>
          <w:rStyle w:val="CommentReference"/>
        </w:rPr>
        <w:commentReference w:id="113"/>
      </w:r>
      <w:commentRangeEnd w:id="114"/>
      <w:r w:rsidRPr="00EA295A">
        <w:rPr>
          <w:rStyle w:val="CommentReference"/>
        </w:rPr>
        <w:commentReference w:id="114"/>
      </w:r>
      <w:commentRangeEnd w:id="115"/>
      <w:r w:rsidRPr="00EA295A">
        <w:rPr>
          <w:rStyle w:val="CommentReference"/>
        </w:rPr>
        <w:commentReference w:id="115"/>
      </w:r>
    </w:p>
    <w:p w:rsidRPr="009B75E5" w:rsidR="00033802" w:rsidP="006D6D14" w:rsidRDefault="00033802" w14:paraId="6F678C0A" w14:textId="77777777">
      <w:pPr>
        <w:pStyle w:val="ListParagraph"/>
        <w:numPr>
          <w:ilvl w:val="2"/>
          <w:numId w:val="17"/>
        </w:numPr>
        <w:rPr>
          <w:lang w:val="en-GB"/>
        </w:rPr>
      </w:pPr>
      <w:r w:rsidRPr="009B75E5">
        <w:rPr>
          <w:lang w:val="en-GB"/>
        </w:rPr>
        <w:t xml:space="preserve">Design </w:t>
      </w:r>
      <w:r>
        <w:rPr>
          <w:lang w:val="en-GB"/>
        </w:rPr>
        <w:t>T</w:t>
      </w:r>
      <w:r w:rsidRPr="009B75E5">
        <w:rPr>
          <w:lang w:val="en-GB"/>
        </w:rPr>
        <w:t>emplate</w:t>
      </w:r>
    </w:p>
    <w:p w:rsidRPr="009B75E5" w:rsidR="00033802" w:rsidP="006D6D14" w:rsidRDefault="00033802" w14:paraId="72744F65" w14:textId="77777777">
      <w:pPr>
        <w:pStyle w:val="ListParagraph"/>
        <w:numPr>
          <w:ilvl w:val="1"/>
          <w:numId w:val="17"/>
        </w:numPr>
        <w:rPr>
          <w:lang w:val="en-GB"/>
        </w:rPr>
      </w:pPr>
      <w:r w:rsidRPr="009B75E5">
        <w:rPr>
          <w:lang w:val="en-GB"/>
        </w:rPr>
        <w:t xml:space="preserve">Layer </w:t>
      </w:r>
      <w:r>
        <w:rPr>
          <w:lang w:val="en-GB"/>
        </w:rPr>
        <w:t>F</w:t>
      </w:r>
      <w:r w:rsidRPr="009B75E5">
        <w:rPr>
          <w:lang w:val="en-GB"/>
        </w:rPr>
        <w:t>ilters</w:t>
      </w:r>
    </w:p>
    <w:p w:rsidRPr="009B75E5" w:rsidR="00033802" w:rsidP="006D6D14" w:rsidRDefault="00033802" w14:paraId="7316C7F4" w14:textId="77777777">
      <w:pPr>
        <w:pStyle w:val="ListParagraph"/>
        <w:numPr>
          <w:ilvl w:val="2"/>
          <w:numId w:val="17"/>
        </w:numPr>
        <w:rPr>
          <w:lang w:val="en-GB"/>
        </w:rPr>
      </w:pPr>
      <w:r w:rsidRPr="243671BD">
        <w:rPr>
          <w:lang w:val="en-GB"/>
        </w:rPr>
        <w:t xml:space="preserve">Edges (OTU, ODU, Section will not be </w:t>
      </w:r>
      <w:commentRangeStart w:id="116"/>
      <w:commentRangeStart w:id="117"/>
      <w:commentRangeStart w:id="118"/>
      <w:r w:rsidRPr="243671BD">
        <w:rPr>
          <w:lang w:val="en-GB"/>
        </w:rPr>
        <w:t>supported</w:t>
      </w:r>
      <w:commentRangeEnd w:id="116"/>
      <w:r>
        <w:rPr>
          <w:rStyle w:val="CommentReference"/>
        </w:rPr>
        <w:commentReference w:id="116"/>
      </w:r>
      <w:commentRangeEnd w:id="117"/>
      <w:r>
        <w:rPr>
          <w:rStyle w:val="CommentReference"/>
        </w:rPr>
        <w:commentReference w:id="117"/>
      </w:r>
      <w:commentRangeEnd w:id="118"/>
      <w:r>
        <w:rPr>
          <w:rStyle w:val="CommentReference"/>
        </w:rPr>
        <w:commentReference w:id="118"/>
      </w:r>
      <w:r w:rsidRPr="243671BD">
        <w:rPr>
          <w:lang w:val="en-GB"/>
        </w:rPr>
        <w:t>)</w:t>
      </w:r>
    </w:p>
    <w:p w:rsidR="00033802" w:rsidP="006D6D14" w:rsidRDefault="00033802" w14:paraId="4C01DBFE" w14:textId="77777777">
      <w:pPr>
        <w:pStyle w:val="ListParagraph"/>
        <w:numPr>
          <w:ilvl w:val="2"/>
          <w:numId w:val="17"/>
        </w:numPr>
        <w:rPr>
          <w:lang w:val="en-GB"/>
        </w:rPr>
      </w:pPr>
      <w:r w:rsidRPr="009B75E5">
        <w:rPr>
          <w:lang w:val="en-GB"/>
        </w:rPr>
        <w:t>Vertices</w:t>
      </w:r>
    </w:p>
    <w:p w:rsidR="00033802" w:rsidP="00033802" w:rsidRDefault="00033802" w14:paraId="7E617EF4" w14:textId="75BEFF83">
      <w:pPr>
        <w:rPr>
          <w:lang w:val="en-GB"/>
        </w:rPr>
      </w:pPr>
      <w:r w:rsidRPr="5FF476C0" w:rsidR="00033802">
        <w:rPr>
          <w:lang w:val="en-GB"/>
        </w:rPr>
        <w:t xml:space="preserve">The functionalities of the map menu items as in WP </w:t>
      </w:r>
      <w:r w:rsidRPr="5FF476C0" w:rsidR="373E4FFA">
        <w:rPr>
          <w:lang w:val="en-GB"/>
        </w:rPr>
        <w:t>22.07</w:t>
      </w:r>
      <w:r w:rsidRPr="5FF476C0" w:rsidR="00033802">
        <w:rPr>
          <w:lang w:val="en-GB"/>
        </w:rPr>
        <w:t xml:space="preserve"> to be retained in WS-P.</w:t>
      </w:r>
    </w:p>
    <w:p w:rsidR="001E2B12" w:rsidP="00033802" w:rsidRDefault="00033802" w14:paraId="31F81AC0" w14:textId="168E5327">
      <w:pPr>
        <w:rPr>
          <w:lang w:val="en-GB"/>
        </w:rPr>
      </w:pPr>
      <w:r w:rsidRPr="243671BD">
        <w:rPr>
          <w:lang w:val="en-GB"/>
        </w:rPr>
        <w:t xml:space="preserve">Few Menu options if changed from the default value by the User will be stored as </w:t>
      </w:r>
      <w:commentRangeStart w:id="119"/>
      <w:commentRangeStart w:id="120"/>
      <w:commentRangeStart w:id="121"/>
      <w:r w:rsidRPr="243671BD">
        <w:rPr>
          <w:lang w:val="en-GB"/>
        </w:rPr>
        <w:t>User</w:t>
      </w:r>
      <w:commentRangeEnd w:id="119"/>
      <w:r>
        <w:rPr>
          <w:rStyle w:val="CommentReference"/>
        </w:rPr>
        <w:commentReference w:id="119"/>
      </w:r>
      <w:commentRangeEnd w:id="120"/>
      <w:r>
        <w:rPr>
          <w:rStyle w:val="CommentReference"/>
        </w:rPr>
        <w:commentReference w:id="120"/>
      </w:r>
      <w:commentRangeEnd w:id="121"/>
      <w:r>
        <w:rPr>
          <w:rStyle w:val="CommentReference"/>
        </w:rPr>
        <w:commentReference w:id="121"/>
      </w:r>
      <w:r w:rsidRPr="243671BD">
        <w:rPr>
          <w:lang w:val="en-GB"/>
        </w:rPr>
        <w:t xml:space="preserve"> Preferences. This will be used while loading the Map the next time for the User</w:t>
      </w:r>
    </w:p>
    <w:p w:rsidR="00EA295A" w:rsidP="00033802" w:rsidRDefault="00EA295A" w14:paraId="6D18BFAE" w14:textId="697E5F1C">
      <w:pPr>
        <w:rPr>
          <w:lang w:val="en-GB"/>
        </w:rPr>
      </w:pPr>
    </w:p>
    <w:p w:rsidR="00EA295A" w:rsidP="00033802" w:rsidRDefault="00EA295A" w14:paraId="642EEF67" w14:textId="267BEED5">
      <w:pPr>
        <w:pStyle w:val="Heading3"/>
        <w:rPr/>
      </w:pPr>
      <w:bookmarkStart w:name="_Toc63823741" w:id="1181260837"/>
      <w:r w:rsidR="00EA295A">
        <w:rPr/>
        <w:t xml:space="preserve">Map Geo view and </w:t>
      </w:r>
      <w:r w:rsidR="0E3B2234">
        <w:rPr/>
        <w:t>Geo-free view</w:t>
      </w:r>
      <w:bookmarkEnd w:id="1181260837"/>
    </w:p>
    <w:p w:rsidR="00EA295A" w:rsidP="041D9DBD" w:rsidRDefault="00EA295A" w14:paraId="1D2B0DEE" w14:textId="3505A4FC">
      <w:pPr>
        <w:rPr>
          <w:lang w:val="en-GB"/>
        </w:rPr>
      </w:pPr>
      <w:r w:rsidRPr="041D9DBD" w:rsidR="00EA295A">
        <w:rPr>
          <w:lang w:val="en-GB"/>
        </w:rPr>
        <w:t>User can switch between Geo view and Geo free view. User also able to move the site if it is not locked. Expected minimal changes in UI to accommodate this use case.</w:t>
      </w:r>
    </w:p>
    <w:p w:rsidR="0B74561A" w:rsidP="041D9DBD" w:rsidRDefault="0B74561A" w14:paraId="3C5165F5" w14:textId="34259B2F">
      <w:pPr>
        <w:pStyle w:val="Normal"/>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pPr>
      <w:r w:rsidRPr="041D9DBD" w:rsidR="0B74561A">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t xml:space="preserve">The geo free coordinates will be </w:t>
      </w:r>
      <w:r w:rsidRPr="041D9DBD" w:rsidR="0B74561A">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t>maintained</w:t>
      </w:r>
      <w:r w:rsidRPr="041D9DBD" w:rsidR="0B74561A">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t xml:space="preserve"> internally and not shown to </w:t>
      </w:r>
      <w:r w:rsidRPr="041D9DBD" w:rsidR="485765FE">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t>the user</w:t>
      </w:r>
      <w:r w:rsidRPr="041D9DBD" w:rsidR="0B74561A">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t>. The geo free coordinates and the geo coordinates will be the same when site is created initially</w:t>
      </w:r>
      <w:r w:rsidRPr="041D9DBD" w:rsidR="7C223DAC">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t>.</w:t>
      </w:r>
    </w:p>
    <w:p w:rsidR="7C223DAC" w:rsidP="041D9DBD" w:rsidRDefault="7C223DAC" w14:paraId="4721B9D4" w14:textId="4F1E2CE3">
      <w:pPr>
        <w:pStyle w:val="Normal"/>
        <w:rPr>
          <w:rFonts w:ascii="Arial" w:hAnsi="Arial" w:eastAsia="Arial" w:cs="Arial" w:asciiTheme="minorAscii" w:hAnsiTheme="minorAscii" w:eastAsiaTheme="minorAscii" w:cstheme="minorAscii"/>
          <w:b w:val="0"/>
          <w:bCs w:val="0"/>
          <w:i w:val="0"/>
          <w:iCs w:val="0"/>
          <w:caps w:val="0"/>
          <w:smallCaps w:val="0"/>
          <w:noProof w:val="0"/>
          <w:color w:val="001135" w:themeColor="text2" w:themeTint="FF" w:themeShade="FF"/>
          <w:sz w:val="22"/>
          <w:szCs w:val="22"/>
          <w:lang w:val="en-US"/>
        </w:rPr>
      </w:pPr>
      <w:r w:rsidRPr="041D9DBD" w:rsidR="7C223DAC">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t>In the UI - the label for the Location in site dialog will be updated as Location (Geo View) in geo free view</w:t>
      </w:r>
    </w:p>
    <w:p w:rsidR="1EBE8503" w:rsidP="041D9DBD" w:rsidRDefault="1EBE8503" w14:paraId="38AE06AD" w14:textId="7B410358">
      <w:pPr>
        <w:pStyle w:val="Normal"/>
        <w:rPr>
          <w:lang w:val="en-GB"/>
        </w:rPr>
      </w:pPr>
      <w:r w:rsidRPr="041D9DBD" w:rsidR="1EBE8503">
        <w:rPr>
          <w:lang w:val="en-GB"/>
        </w:rPr>
        <w:t xml:space="preserve">Geo-Free view implementation will be </w:t>
      </w:r>
      <w:r w:rsidRPr="041D9DBD" w:rsidR="23B51ED7">
        <w:rPr>
          <w:lang w:val="en-GB"/>
        </w:rPr>
        <w:t>like</w:t>
      </w:r>
      <w:r w:rsidRPr="041D9DBD" w:rsidR="1EBE8503">
        <w:rPr>
          <w:lang w:val="en-GB"/>
        </w:rPr>
        <w:t xml:space="preserve"> one what </w:t>
      </w:r>
      <w:r w:rsidRPr="041D9DBD" w:rsidR="2E8D0D80">
        <w:rPr>
          <w:lang w:val="en-GB"/>
        </w:rPr>
        <w:t xml:space="preserve">we </w:t>
      </w:r>
      <w:r w:rsidRPr="041D9DBD" w:rsidR="1EBE8503">
        <w:rPr>
          <w:lang w:val="en-GB"/>
        </w:rPr>
        <w:t xml:space="preserve">achieved </w:t>
      </w:r>
      <w:r w:rsidRPr="041D9DBD" w:rsidR="42A14AC3">
        <w:rPr>
          <w:lang w:val="en-GB"/>
        </w:rPr>
        <w:t>in WP</w:t>
      </w:r>
      <w:r w:rsidRPr="041D9DBD" w:rsidR="15BD41B8">
        <w:rPr>
          <w:lang w:val="en-GB"/>
        </w:rPr>
        <w:t xml:space="preserve"> but with some additional corrections covered under functional workflow</w:t>
      </w:r>
    </w:p>
    <w:p w:rsidR="001A686A" w:rsidP="00356906" w:rsidRDefault="001A686A" w14:paraId="67423AA8" w14:textId="32946B91">
      <w:pPr>
        <w:rPr>
          <w:lang w:val="en-GB"/>
        </w:rPr>
      </w:pPr>
    </w:p>
    <w:p w:rsidR="00DB6C45" w:rsidP="007925D2" w:rsidRDefault="007925D2" w14:paraId="02EF5D1E" w14:textId="43708F5C">
      <w:pPr>
        <w:pStyle w:val="Heading3"/>
        <w:rPr/>
      </w:pPr>
      <w:bookmarkStart w:name="_Toc119085564" w:id="122"/>
      <w:bookmarkStart w:name="_Toc484173083" w:id="903690975"/>
      <w:r w:rsidR="007925D2">
        <w:rPr/>
        <w:t>Geocoding</w:t>
      </w:r>
      <w:bookmarkEnd w:id="122"/>
      <w:bookmarkEnd w:id="903690975"/>
    </w:p>
    <w:p w:rsidRPr="000E7CC4" w:rsidR="001750A8" w:rsidP="001750A8" w:rsidRDefault="001750A8" w14:paraId="77691ABF" w14:textId="77777777">
      <w:r>
        <w:t>In WP, users can create site with address. To achieve that, user need to create geocoding with an API provider and key which will be saved in DB for later use.</w:t>
      </w:r>
    </w:p>
    <w:p w:rsidR="00D80F0B" w:rsidP="001750A8" w:rsidRDefault="001750A8" w14:paraId="5AEB9F24" w14:textId="3C645301">
      <w:r>
        <w:t>So, we need to store information about the Geocoding API provider and key</w:t>
      </w:r>
      <w:r w:rsidR="000E4146">
        <w:t>.</w:t>
      </w:r>
    </w:p>
    <w:p w:rsidR="008A3C70" w:rsidP="001750A8" w:rsidRDefault="008A3C70" w14:paraId="6FD12028" w14:textId="3B1E182E">
      <w:r>
        <w:t xml:space="preserve">Minimal changes in UI, need to support backend changes if required. No relation with design/any EPT entity. Need a table in WS-P Database to store geocoding data. </w:t>
      </w:r>
      <w:commentRangeStart w:id="124"/>
      <w:commentRangeStart w:id="125"/>
      <w:commentRangeStart w:id="126"/>
      <w:r>
        <w:t>Table</w:t>
      </w:r>
      <w:commentRangeEnd w:id="124"/>
      <w:r w:rsidR="00414AFC">
        <w:rPr>
          <w:rStyle w:val="CommentReference"/>
        </w:rPr>
        <w:commentReference w:id="124"/>
      </w:r>
      <w:commentRangeEnd w:id="125"/>
      <w:r w:rsidR="00FD3EEF">
        <w:rPr>
          <w:rStyle w:val="CommentReference"/>
        </w:rPr>
        <w:commentReference w:id="125"/>
      </w:r>
      <w:commentRangeEnd w:id="126"/>
      <w:r w:rsidR="00A31862">
        <w:rPr>
          <w:rStyle w:val="CommentReference"/>
        </w:rPr>
        <w:commentReference w:id="126"/>
      </w:r>
      <w:r>
        <w:t xml:space="preserve"> structure will be same as in WP</w:t>
      </w:r>
    </w:p>
    <w:p w:rsidR="008A3C70" w:rsidP="001750A8" w:rsidRDefault="008A3C70" w14:paraId="0C927DBF" w14:textId="07AF6FCB"/>
    <w:p w:rsidR="00042BA0" w:rsidP="001750A8" w:rsidRDefault="00953F9B" w14:paraId="70606E06" w14:textId="13B7D4A4">
      <w:r>
        <w:rPr>
          <w:noProof/>
        </w:rPr>
        <w:drawing>
          <wp:inline distT="0" distB="0" distL="0" distR="0" wp14:anchorId="0E6547D6" wp14:editId="5E818F51">
            <wp:extent cx="58578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742950"/>
                    </a:xfrm>
                    <a:prstGeom prst="rect">
                      <a:avLst/>
                    </a:prstGeom>
                  </pic:spPr>
                </pic:pic>
              </a:graphicData>
            </a:graphic>
          </wp:inline>
        </w:drawing>
      </w:r>
    </w:p>
    <w:p w:rsidR="008A3C70" w:rsidP="001750A8" w:rsidRDefault="008A3C70" w14:paraId="64F47015" w14:textId="0F0C4760"/>
    <w:p w:rsidR="00042BA0" w:rsidP="00042BA0" w:rsidRDefault="00042BA0" w14:paraId="44EFF25C" w14:textId="77777777">
      <w:r>
        <w:t>Note: Geocoding provider can be created/edited/deactivated by users with admin privilege. Other users can view which Geocoding provider is currently active.</w:t>
      </w:r>
    </w:p>
    <w:p w:rsidR="00042BA0" w:rsidP="00042BA0" w:rsidRDefault="00042BA0" w14:paraId="651AE159" w14:textId="44317F2D">
      <w:r>
        <w:t>Refer section 2.12.1 for table structure</w:t>
      </w:r>
    </w:p>
    <w:p w:rsidR="008A3C70" w:rsidP="001750A8" w:rsidRDefault="008A3C70" w14:paraId="04C88B0D" w14:textId="53966561">
      <w:pPr>
        <w:rPr>
          <w:lang w:val="en-GB"/>
        </w:rPr>
      </w:pPr>
    </w:p>
    <w:p w:rsidR="0004272D" w:rsidP="0004272D" w:rsidRDefault="0004272D" w14:paraId="4BBC2E4D" w14:textId="0D4927AD">
      <w:pPr>
        <w:pStyle w:val="Heading3"/>
        <w:rPr/>
      </w:pPr>
      <w:bookmarkStart w:name="_Toc119085565" w:id="127"/>
      <w:bookmarkStart w:name="_Toc1420059899" w:id="1863417884"/>
      <w:r w:rsidR="0004272D">
        <w:rPr/>
        <w:t>User</w:t>
      </w:r>
      <w:r w:rsidR="0004272D">
        <w:rPr/>
        <w:t xml:space="preserve"> Preference</w:t>
      </w:r>
      <w:bookmarkEnd w:id="127"/>
      <w:bookmarkEnd w:id="1863417884"/>
    </w:p>
    <w:p w:rsidR="00863C01" w:rsidP="00863C01" w:rsidRDefault="00863C01" w14:paraId="4AFC3C50" w14:textId="77777777">
      <w:r>
        <w:t>The User Preference stores info about Edge/Vertices Selection, Map Position along with the User and Design details. To save the preference details, we will be using WS-P database like WP approach but with additional columns for each preference to be saved. The preferences are for example Map_settings_preference, Map_edge_prefernce, Map_vertices_preference.</w:t>
      </w:r>
    </w:p>
    <w:p w:rsidR="00863C01" w:rsidP="00863C01" w:rsidRDefault="00863C01" w14:paraId="49A2A60C" w14:textId="77777777">
      <w:r>
        <w:t>The preference columns will be of type String.</w:t>
      </w:r>
    </w:p>
    <w:p w:rsidR="00C74757" w:rsidP="00863C01" w:rsidRDefault="00C74757" w14:paraId="58C90521" w14:textId="32D696FC"/>
    <w:p w:rsidR="00C74757" w:rsidP="00863C01" w:rsidRDefault="00D47524" w14:paraId="6D6B0CC6" w14:textId="1095252C">
      <w:pPr>
        <w:rPr>
          <w:lang w:val="en-GB"/>
        </w:rPr>
      </w:pPr>
      <w:r>
        <w:rPr>
          <w:noProof/>
        </w:rPr>
        <w:drawing>
          <wp:inline distT="0" distB="0" distL="0" distR="0" wp14:anchorId="44BFB4BE" wp14:editId="0985B9DD">
            <wp:extent cx="58578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7875" cy="742950"/>
                    </a:xfrm>
                    <a:prstGeom prst="rect">
                      <a:avLst/>
                    </a:prstGeom>
                  </pic:spPr>
                </pic:pic>
              </a:graphicData>
            </a:graphic>
          </wp:inline>
        </w:drawing>
      </w:r>
    </w:p>
    <w:p w:rsidR="00D47524" w:rsidP="00D47524" w:rsidRDefault="00D47524" w14:paraId="31BA61E5" w14:textId="77777777">
      <w:r>
        <w:t>Map position, Layer and Vertices menu selection are built using saved User Preference if available else with default value.</w:t>
      </w:r>
    </w:p>
    <w:p w:rsidRPr="00760C4E" w:rsidR="00D47524" w:rsidP="00D47524" w:rsidRDefault="00D47524" w14:paraId="564A5393" w14:textId="77777777">
      <w:r>
        <w:t>In WP, whenever user changes the Map Settings, Visible Layers/Edges the preference values will be updated. Same approach will be followed in WS-P.</w:t>
      </w:r>
    </w:p>
    <w:p w:rsidR="0004272D" w:rsidP="00D47524" w:rsidRDefault="00D47524" w14:paraId="3715137A" w14:textId="7C750FE1">
      <w:pPr>
        <w:rPr>
          <w:lang w:val="en-GB"/>
        </w:rPr>
      </w:pPr>
      <w:r>
        <w:t>Refer section 2.12.2 for table structure.</w:t>
      </w:r>
    </w:p>
    <w:p w:rsidR="00320DB5" w:rsidP="001750A8" w:rsidRDefault="00320DB5" w14:paraId="398C3A5E" w14:textId="77777777">
      <w:pPr>
        <w:rPr>
          <w:lang w:val="en-GB"/>
        </w:rPr>
      </w:pPr>
    </w:p>
    <w:p w:rsidR="00D219C1" w:rsidP="00383035" w:rsidRDefault="00C94B19" w14:paraId="264FB391" w14:textId="48FC590E">
      <w:pPr>
        <w:pStyle w:val="Heading3"/>
        <w:rPr/>
      </w:pPr>
      <w:bookmarkStart w:name="_Toc119085566" w:id="129"/>
      <w:bookmarkStart w:name="_Toc1821794734" w:id="1748279511"/>
      <w:r w:rsidR="00C94B19">
        <w:rPr/>
        <w:t>L</w:t>
      </w:r>
      <w:r w:rsidR="00C94B19">
        <w:rPr/>
        <w:t>oading</w:t>
      </w:r>
      <w:r w:rsidR="00C94B19">
        <w:rPr/>
        <w:t>/Opening</w:t>
      </w:r>
      <w:r w:rsidR="00C94B19">
        <w:rPr/>
        <w:t xml:space="preserve"> design</w:t>
      </w:r>
      <w:bookmarkEnd w:id="129"/>
      <w:bookmarkEnd w:id="1748279511"/>
    </w:p>
    <w:p w:rsidR="00383035" w:rsidP="00383035" w:rsidRDefault="00477664" w14:paraId="13F14036" w14:textId="30748665">
      <w:pPr>
        <w:rPr>
          <w:lang w:val="en-GB"/>
        </w:rPr>
      </w:pPr>
      <w:r>
        <w:rPr>
          <w:lang w:val="en-GB"/>
        </w:rPr>
        <w:t>On opening a design all the entities present in the design are loaded in the Map.</w:t>
      </w:r>
    </w:p>
    <w:p w:rsidR="00477664" w:rsidP="00383035" w:rsidRDefault="00477664" w14:paraId="01549CBF" w14:textId="1B5C863A">
      <w:pPr>
        <w:rPr>
          <w:lang w:val="en-GB"/>
        </w:rPr>
      </w:pPr>
    </w:p>
    <w:p w:rsidR="00D12B10" w:rsidP="00383035" w:rsidRDefault="00D12B10" w14:paraId="0D187334" w14:textId="510F0317">
      <w:pPr>
        <w:rPr>
          <w:lang w:val="en-GB"/>
        </w:rPr>
      </w:pPr>
      <w:r>
        <w:rPr>
          <w:b/>
          <w:bCs/>
          <w:noProof/>
          <w:lang w:val="en-IN" w:eastAsia="en-IN"/>
        </w:rPr>
        <w:drawing>
          <wp:inline distT="0" distB="0" distL="0" distR="0" wp14:anchorId="7C4FD5DC" wp14:editId="1DCC4C9D">
            <wp:extent cx="5829300" cy="2209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2209800"/>
                    </a:xfrm>
                    <a:prstGeom prst="rect">
                      <a:avLst/>
                    </a:prstGeom>
                    <a:noFill/>
                    <a:ln>
                      <a:noFill/>
                    </a:ln>
                  </pic:spPr>
                </pic:pic>
              </a:graphicData>
            </a:graphic>
          </wp:inline>
        </w:drawing>
      </w:r>
    </w:p>
    <w:p w:rsidR="001E7271" w:rsidP="001E7271" w:rsidRDefault="001E7271" w14:paraId="7BC0032F" w14:textId="77777777">
      <w:r>
        <w:t xml:space="preserve">UI will handle the loading of entities in the map. The entities data will be fetched using the </w:t>
      </w:r>
      <w:commentRangeStart w:id="131"/>
      <w:commentRangeStart w:id="132"/>
      <w:commentRangeStart w:id="133"/>
      <w:r>
        <w:t>rest</w:t>
      </w:r>
      <w:commentRangeEnd w:id="131"/>
      <w:r w:rsidR="00414AFC">
        <w:rPr>
          <w:rStyle w:val="CommentReference"/>
        </w:rPr>
        <w:commentReference w:id="131"/>
      </w:r>
      <w:commentRangeEnd w:id="132"/>
      <w:r w:rsidR="00FD3EEF">
        <w:rPr>
          <w:rStyle w:val="CommentReference"/>
        </w:rPr>
        <w:commentReference w:id="132"/>
      </w:r>
      <w:commentRangeEnd w:id="133"/>
      <w:r w:rsidR="00A31862">
        <w:rPr>
          <w:rStyle w:val="CommentReference"/>
        </w:rPr>
        <w:commentReference w:id="133"/>
      </w:r>
      <w:r>
        <w:t xml:space="preserve"> endpoints exposed by respective team working on the entity. If required rest endpoints are not available, we must work with the entity team to make them available.</w:t>
      </w:r>
    </w:p>
    <w:p w:rsidR="00383035" w:rsidP="001E7271" w:rsidRDefault="001E7271" w14:paraId="0CDE6439" w14:textId="221110AD">
      <w:r>
        <w:t xml:space="preserve">We must load entity based on saved user preferences, </w:t>
      </w:r>
      <w:r w:rsidR="104B373C">
        <w:t xml:space="preserve">and </w:t>
      </w:r>
      <w:r>
        <w:t>geocoding data if enabled, license of current user, current logged in user.</w:t>
      </w:r>
    </w:p>
    <w:p w:rsidRPr="00C60AAF" w:rsidR="00041DC5" w:rsidP="001E7271" w:rsidRDefault="00041DC5" w14:paraId="11037CDC" w14:textId="0476C69D">
      <w:pPr>
        <w:rPr>
          <w:rFonts w:eastAsia="Times New Roman"/>
        </w:rPr>
      </w:pPr>
      <w:r w:rsidRPr="00C60AAF">
        <w:rPr>
          <w:rFonts w:eastAsia="Times New Roman"/>
        </w:rPr>
        <w:t>We will be using respective entity operation interface implementation to get all entities data. For example, Site we will be using getAllEptEntities() method which is under EptEngineSiteOperationsImpl which will return list of site as a WSP entity response which then will be used to build SiteDTO.</w:t>
      </w:r>
    </w:p>
    <w:p w:rsidR="00F205AC" w:rsidP="001750A8" w:rsidRDefault="00F205AC" w14:paraId="20166094" w14:textId="1583D6F9"/>
    <w:p w:rsidR="001E7271" w:rsidP="000723E6" w:rsidRDefault="00F205AC" w14:paraId="3DBE63B7" w14:textId="4551EFA3">
      <w:pPr>
        <w:pStyle w:val="Heading3"/>
        <w:rPr/>
      </w:pPr>
      <w:bookmarkStart w:name="_Toc119085567" w:id="134"/>
      <w:bookmarkStart w:name="_Toc1135952782" w:id="2090712238"/>
      <w:r w:rsidR="00F205AC">
        <w:rPr/>
        <w:t>F</w:t>
      </w:r>
      <w:commentRangeStart w:id="136"/>
      <w:commentRangeStart w:id="716144201"/>
      <w:r w:rsidR="00F205AC">
        <w:rPr/>
        <w:t xml:space="preserve">ast Mode </w:t>
      </w:r>
      <w:r w:rsidR="00BB71A5">
        <w:rPr/>
        <w:t>C</w:t>
      </w:r>
      <w:r w:rsidR="00F205AC">
        <w:rPr/>
        <w:t>reation</w:t>
      </w:r>
      <w:bookmarkEnd w:id="134"/>
      <w:commentRangeEnd w:id="136"/>
      <w:r>
        <w:rPr>
          <w:rStyle w:val="CommentReference"/>
        </w:rPr>
        <w:commentReference w:id="136"/>
      </w:r>
      <w:commentRangeEnd w:id="716144201"/>
      <w:r>
        <w:rPr>
          <w:rStyle w:val="CommentReference"/>
        </w:rPr>
        <w:commentReference w:id="716144201"/>
      </w:r>
      <w:bookmarkEnd w:id="2090712238"/>
    </w:p>
    <w:p w:rsidR="00F205AC" w:rsidP="001750A8" w:rsidRDefault="00632DF5" w14:paraId="25DB23FD" w14:textId="08D38E17">
      <w:r>
        <w:t>For Fast mode creation WP based approach will be followed for WS-P. The fast mode creation depends on Site, Node, Segment, Demand creation methods. The creation flow of respective entity will be reused. To improve performance the creation will be done concurrently for the same entity.</w:t>
      </w:r>
    </w:p>
    <w:p w:rsidRPr="00C224B1" w:rsidR="00EA295A" w:rsidP="001750A8" w:rsidRDefault="00EA295A" w14:paraId="36FEAF65" w14:textId="159F8E67">
      <w:pPr>
        <w:rPr>
          <w:lang w:val="en-GB"/>
        </w:rPr>
      </w:pPr>
      <w:r w:rsidRPr="015B4B52" w:rsidR="00EA295A">
        <w:rPr>
          <w:highlight w:val="yellow"/>
        </w:rPr>
        <w:t>The Fast mode is dependent on design default template</w:t>
      </w:r>
      <w:r w:rsidRPr="015B4B52" w:rsidR="1BF4870E">
        <w:rPr>
          <w:highlight w:val="yellow"/>
        </w:rPr>
        <w:t xml:space="preserve"> for Site, Node, Span, Demand to create request data to send it to the respective creation method.</w:t>
      </w:r>
      <w:r w:rsidRPr="015B4B52" w:rsidR="346A7923">
        <w:rPr>
          <w:highlight w:val="yellow"/>
        </w:rPr>
        <w:t xml:space="preserve"> We </w:t>
      </w:r>
      <w:r w:rsidRPr="015B4B52" w:rsidR="346A7923">
        <w:rPr>
          <w:highlight w:val="yellow"/>
        </w:rPr>
        <w:t>will</w:t>
      </w:r>
      <w:r w:rsidRPr="015B4B52" w:rsidR="346A7923">
        <w:rPr>
          <w:highlight w:val="yellow"/>
        </w:rPr>
        <w:t xml:space="preserve"> </w:t>
      </w:r>
      <w:r w:rsidRPr="015B4B52" w:rsidR="346A7923">
        <w:rPr>
          <w:highlight w:val="yellow"/>
        </w:rPr>
        <w:t>depend</w:t>
      </w:r>
      <w:r w:rsidRPr="015B4B52" w:rsidR="346A7923">
        <w:rPr>
          <w:highlight w:val="yellow"/>
        </w:rPr>
        <w:t xml:space="preserve"> on templates team</w:t>
      </w:r>
    </w:p>
    <w:p w:rsidR="007D21FF" w:rsidP="001750A8" w:rsidRDefault="00053842" w14:paraId="43745580" w14:textId="7EAAFB45">
      <w:r>
        <w:rPr>
          <w:noProof/>
        </w:rPr>
        <w:drawing>
          <wp:inline distT="0" distB="0" distL="0" distR="0" wp14:anchorId="007671BE" wp14:editId="4723BC98">
            <wp:extent cx="5943600" cy="3144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44520"/>
                    </a:xfrm>
                    <a:prstGeom prst="rect">
                      <a:avLst/>
                    </a:prstGeom>
                  </pic:spPr>
                </pic:pic>
              </a:graphicData>
            </a:graphic>
          </wp:inline>
        </w:drawing>
      </w:r>
    </w:p>
    <w:p w:rsidRPr="00C60AAF" w:rsidR="007D21FF" w:rsidP="001750A8" w:rsidRDefault="00041DC5" w14:paraId="76ED00E9" w14:textId="66DE38A1">
      <w:pPr>
        <w:rPr>
          <w:rFonts w:eastAsia="Times New Roman"/>
        </w:rPr>
      </w:pPr>
      <w:r w:rsidRPr="00C60AAF">
        <w:rPr>
          <w:rFonts w:eastAsia="Times New Roman"/>
        </w:rPr>
        <w:t>In EPT engine layer, we will be using the methods exposed under respective entity operation Interface implementation. For example, for site, we will be calling the create method in siteServiceImpl which will be using method exposed under EptEngineSiteOperationsImpl</w:t>
      </w:r>
    </w:p>
    <w:p w:rsidR="007D21FF" w:rsidP="000A4920" w:rsidRDefault="000A4920" w14:paraId="5A0B4F11" w14:textId="4CC971F0">
      <w:pPr>
        <w:pStyle w:val="Heading3"/>
        <w:rPr/>
      </w:pPr>
      <w:bookmarkStart w:name="_Toc119085568" w:id="137"/>
      <w:bookmarkStart w:name="_Toc100423542" w:id="123075325"/>
      <w:r w:rsidR="000A4920">
        <w:rPr/>
        <w:t>Layer View</w:t>
      </w:r>
      <w:bookmarkEnd w:id="137"/>
      <w:bookmarkEnd w:id="123075325"/>
    </w:p>
    <w:p w:rsidR="00534696" w:rsidP="00534696" w:rsidRDefault="00534696" w14:paraId="16FF13EB" w14:textId="77777777">
      <w:pPr>
        <w:rPr>
          <w:lang w:val="en-GB"/>
        </w:rPr>
      </w:pPr>
      <w:r w:rsidRPr="5FF476C0" w:rsidR="00534696">
        <w:rPr>
          <w:lang w:val="en-GB"/>
        </w:rPr>
        <w:t>T</w:t>
      </w:r>
      <w:commentRangeStart w:id="139"/>
      <w:commentRangeStart w:id="160155281"/>
      <w:r w:rsidRPr="5FF476C0" w:rsidR="00534696">
        <w:rPr>
          <w:lang w:val="en-GB"/>
        </w:rPr>
        <w:t>he Layer view will be same as in WP. The required data will be retrieved from EPT.</w:t>
      </w:r>
    </w:p>
    <w:p w:rsidR="000A4920" w:rsidP="00534696" w:rsidRDefault="00534696" w14:paraId="6724E73E" w14:textId="0D277FBC">
      <w:pPr>
        <w:rPr>
          <w:lang w:val="en-GB"/>
        </w:rPr>
      </w:pPr>
      <w:r w:rsidRPr="5FF476C0" w:rsidR="00534696">
        <w:rPr>
          <w:lang w:val="en-GB"/>
        </w:rPr>
        <w:t xml:space="preserve">The layers supported are OCH, OMS, OTS, </w:t>
      </w:r>
      <w:commentRangeStart w:id="140"/>
      <w:commentRangeStart w:id="141"/>
      <w:commentRangeStart w:id="142"/>
      <w:commentRangeStart w:id="143"/>
      <w:r w:rsidRPr="5FF476C0" w:rsidR="00534696">
        <w:rPr>
          <w:lang w:val="en-GB"/>
        </w:rPr>
        <w:t>Span</w:t>
      </w:r>
      <w:commentRangeEnd w:id="140"/>
      <w:r>
        <w:rPr>
          <w:rStyle w:val="CommentReference"/>
        </w:rPr>
        <w:commentReference w:id="140"/>
      </w:r>
      <w:commentRangeEnd w:id="141"/>
      <w:r>
        <w:rPr>
          <w:rStyle w:val="CommentReference"/>
        </w:rPr>
        <w:commentReference w:id="141"/>
      </w:r>
      <w:commentRangeEnd w:id="142"/>
      <w:r>
        <w:rPr>
          <w:rStyle w:val="CommentReference"/>
        </w:rPr>
        <w:commentReference w:id="142"/>
      </w:r>
      <w:commentRangeEnd w:id="143"/>
      <w:r>
        <w:rPr>
          <w:rStyle w:val="CommentReference"/>
        </w:rPr>
        <w:commentReference w:id="143"/>
      </w:r>
      <w:commentRangeEnd w:id="139"/>
      <w:r>
        <w:rPr>
          <w:rStyle w:val="CommentReference"/>
        </w:rPr>
        <w:commentReference w:id="139"/>
      </w:r>
      <w:commentRangeEnd w:id="160155281"/>
      <w:r>
        <w:rPr>
          <w:rStyle w:val="CommentReference"/>
        </w:rPr>
        <w:commentReference w:id="160155281"/>
      </w:r>
      <w:r w:rsidRPr="5FF476C0" w:rsidR="00534696">
        <w:rPr>
          <w:lang w:val="en-GB"/>
        </w:rPr>
        <w:t>.</w:t>
      </w:r>
    </w:p>
    <w:p w:rsidR="00534696" w:rsidP="00534696" w:rsidRDefault="00053842" w14:paraId="78303D34" w14:textId="7BA00CCC">
      <w:pPr>
        <w:rPr>
          <w:lang w:val="en-GB"/>
        </w:rPr>
      </w:pPr>
      <w:r w:rsidRPr="00053842">
        <w:rPr>
          <w:noProof/>
          <w:lang w:val="en-GB"/>
        </w:rPr>
        <w:drawing>
          <wp:inline distT="0" distB="0" distL="0" distR="0" wp14:anchorId="4617EA44" wp14:editId="0A1EF04A">
            <wp:extent cx="5943600" cy="2520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520950"/>
                    </a:xfrm>
                    <a:prstGeom prst="rect">
                      <a:avLst/>
                    </a:prstGeom>
                  </pic:spPr>
                </pic:pic>
              </a:graphicData>
            </a:graphic>
          </wp:inline>
        </w:drawing>
      </w:r>
    </w:p>
    <w:p w:rsidRPr="00C60AAF" w:rsidR="00041DC5" w:rsidP="00041DC5" w:rsidRDefault="00041DC5" w14:paraId="0069EE67" w14:textId="63EB610E">
      <w:pPr>
        <w:rPr>
          <w:rFonts w:eastAsia="Times New Roman"/>
          <w:lang w:val="en-GB"/>
        </w:rPr>
      </w:pPr>
      <w:r w:rsidRPr="00C60AAF">
        <w:rPr>
          <w:rFonts w:eastAsia="Times New Roman"/>
          <w:lang w:val="en-GB"/>
        </w:rPr>
        <w:t>For Layer view we need route information for a trail/demand. To get routes for the trail we will get the trail by id using getById method under the respective trailEntityOperationsImpl. For ex: for OTS (SPAN in EPT) will be using method exposed under EptEngineSpanOperationsImpl.</w:t>
      </w:r>
    </w:p>
    <w:p w:rsidRPr="00C60AAF" w:rsidR="00041DC5" w:rsidP="00041DC5" w:rsidRDefault="00041DC5" w14:paraId="7AEB9512" w14:textId="77777777">
      <w:pPr>
        <w:rPr>
          <w:rFonts w:eastAsia="Times New Roman"/>
          <w:lang w:val="en-GB"/>
        </w:rPr>
      </w:pPr>
      <w:r w:rsidRPr="00C60AAF">
        <w:rPr>
          <w:rFonts w:eastAsia="Times New Roman"/>
          <w:lang w:val="en-GB"/>
        </w:rPr>
        <w:t>For demand, to get routes will be using getRoutes WDMDemand model method which will be exposed under EptEngineDemandOperationsImpl.</w:t>
      </w:r>
    </w:p>
    <w:p w:rsidRPr="00C60AAF" w:rsidR="00041DC5" w:rsidP="00041DC5" w:rsidRDefault="00041DC5" w14:paraId="3AC2C176" w14:textId="77777777">
      <w:pPr>
        <w:rPr>
          <w:rFonts w:eastAsia="Times New Roman"/>
          <w:lang w:val="en-GB"/>
        </w:rPr>
      </w:pPr>
      <w:r w:rsidRPr="00C60AAF">
        <w:rPr>
          <w:rFonts w:eastAsia="Times New Roman"/>
          <w:lang w:val="en-GB"/>
        </w:rPr>
        <w:t>To get Node/ShelfSet information, will be using EptShelfsetOperationsImpl and EptNetworkElementOperationsImpl for circuit pack and OT pack information of a trail.</w:t>
      </w:r>
    </w:p>
    <w:p w:rsidRPr="00C60AAF" w:rsidR="00041DC5" w:rsidP="00041DC5" w:rsidRDefault="00041DC5" w14:paraId="5C849FB6" w14:textId="57F73AB7">
      <w:pPr>
        <w:rPr>
          <w:rFonts w:eastAsia="Times New Roman"/>
          <w:lang w:val="en-GB"/>
        </w:rPr>
      </w:pPr>
      <w:r w:rsidRPr="00C60AAF">
        <w:rPr>
          <w:rFonts w:eastAsia="Times New Roman"/>
          <w:lang w:val="en-GB"/>
        </w:rPr>
        <w:t>For a feasibility, we planned to expose the method under EptEngineDemandOperationsImpl.</w:t>
      </w:r>
    </w:p>
    <w:p w:rsidRPr="00C60AAF" w:rsidR="00455488" w:rsidP="00534696" w:rsidRDefault="00041DC5" w14:paraId="494975A0" w14:textId="75569B88">
      <w:pPr>
        <w:rPr>
          <w:rFonts w:eastAsia="Times New Roman"/>
          <w:lang w:val="en-GB"/>
        </w:rPr>
      </w:pPr>
      <w:r w:rsidRPr="00C60AAF">
        <w:rPr>
          <w:rFonts w:eastAsia="Times New Roman"/>
          <w:lang w:val="en-GB"/>
        </w:rPr>
        <w:t>All the data collected will be put together in a DTO model which will be similar to routeDTO in WP</w:t>
      </w:r>
    </w:p>
    <w:p w:rsidR="00320DB5" w:rsidP="00B519DE" w:rsidRDefault="00B519DE" w14:paraId="39916C01" w14:textId="7A19FAF3">
      <w:pPr>
        <w:pStyle w:val="Heading3"/>
        <w:rPr/>
      </w:pPr>
      <w:bookmarkStart w:name="_Toc119085569" w:id="144"/>
      <w:bookmarkStart w:name="_Toc2131287803" w:id="415232450"/>
      <w:r w:rsidR="00B519DE">
        <w:rPr/>
        <w:t>Show Route</w:t>
      </w:r>
      <w:bookmarkEnd w:id="144"/>
      <w:bookmarkEnd w:id="415232450"/>
    </w:p>
    <w:p w:rsidR="00B519DE" w:rsidP="00B519DE" w:rsidRDefault="00C06F53" w14:paraId="51BD2686" w14:textId="0BACC3E8">
      <w:pPr>
        <w:rPr>
          <w:lang w:val="en-GB"/>
        </w:rPr>
      </w:pPr>
      <w:r>
        <w:rPr>
          <w:lang w:val="en-GB"/>
        </w:rPr>
        <w:t xml:space="preserve">The layers supported are OCH, OMS, OTS, </w:t>
      </w:r>
      <w:commentRangeStart w:id="146"/>
      <w:commentRangeStart w:id="147"/>
      <w:commentRangeStart w:id="148"/>
      <w:commentRangeStart w:id="149"/>
      <w:r>
        <w:rPr>
          <w:lang w:val="en-GB"/>
        </w:rPr>
        <w:t>Span</w:t>
      </w:r>
      <w:commentRangeEnd w:id="146"/>
      <w:r w:rsidR="007449D7">
        <w:rPr>
          <w:rStyle w:val="CommentReference"/>
        </w:rPr>
        <w:commentReference w:id="146"/>
      </w:r>
      <w:commentRangeEnd w:id="147"/>
      <w:r w:rsidR="00FE05F0">
        <w:rPr>
          <w:rStyle w:val="CommentReference"/>
        </w:rPr>
        <w:commentReference w:id="147"/>
      </w:r>
      <w:commentRangeEnd w:id="148"/>
      <w:r w:rsidR="002B180C">
        <w:rPr>
          <w:rStyle w:val="CommentReference"/>
        </w:rPr>
        <w:commentReference w:id="148"/>
      </w:r>
      <w:commentRangeEnd w:id="149"/>
      <w:r w:rsidR="00A31862">
        <w:rPr>
          <w:rStyle w:val="CommentReference"/>
        </w:rPr>
        <w:commentReference w:id="149"/>
      </w:r>
    </w:p>
    <w:p w:rsidR="00C06F53" w:rsidP="00B519DE" w:rsidRDefault="00C06F53" w14:paraId="7DE45379" w14:textId="365149BD">
      <w:pPr>
        <w:rPr>
          <w:lang w:val="en-GB"/>
        </w:rPr>
      </w:pPr>
    </w:p>
    <w:p w:rsidR="006F6C4C" w:rsidP="00B519DE" w:rsidRDefault="00053842" w14:paraId="6786A535" w14:textId="6402313A">
      <w:pPr>
        <w:rPr>
          <w:lang w:val="en-GB"/>
        </w:rPr>
      </w:pPr>
      <w:r>
        <w:rPr>
          <w:noProof/>
        </w:rPr>
        <w:drawing>
          <wp:inline distT="0" distB="0" distL="0" distR="0" wp14:anchorId="43275C8F" wp14:editId="1A141DBF">
            <wp:extent cx="5943600" cy="2442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2210"/>
                    </a:xfrm>
                    <a:prstGeom prst="rect">
                      <a:avLst/>
                    </a:prstGeom>
                  </pic:spPr>
                </pic:pic>
              </a:graphicData>
            </a:graphic>
          </wp:inline>
        </w:drawing>
      </w:r>
    </w:p>
    <w:p w:rsidRPr="00C60AAF" w:rsidR="00041DC5" w:rsidP="00B519DE" w:rsidRDefault="00041DC5" w14:paraId="736A00E3" w14:textId="76B3213C">
      <w:pPr>
        <w:rPr>
          <w:rFonts w:eastAsia="Times New Roman"/>
          <w:lang w:val="en-GB"/>
        </w:rPr>
      </w:pPr>
      <w:r w:rsidRPr="00C60AAF">
        <w:rPr>
          <w:rFonts w:eastAsia="Times New Roman"/>
          <w:lang w:val="en-GB"/>
        </w:rPr>
        <w:t xml:space="preserve">For show route we will be using method exposed for layer view, </w:t>
      </w:r>
      <w:r w:rsidRPr="00C60AAF" w:rsidR="00C224B1">
        <w:rPr>
          <w:rFonts w:eastAsia="Times New Roman"/>
          <w:lang w:val="en-GB"/>
        </w:rPr>
        <w:t>additionally</w:t>
      </w:r>
      <w:r w:rsidRPr="00C60AAF">
        <w:rPr>
          <w:rFonts w:eastAsia="Times New Roman"/>
          <w:lang w:val="en-GB"/>
        </w:rPr>
        <w:t xml:space="preserve"> for show route we need info for failure scope and its impacted and restoration routes which will be exposed under EptEngineDemandOperationsImpl and EptEngineGMPLSFailureScopeOperatonsImpl.</w:t>
      </w:r>
    </w:p>
    <w:p w:rsidRPr="00C60AAF" w:rsidR="00162015" w:rsidP="00B519DE" w:rsidRDefault="00041DC5" w14:paraId="4730AC0F" w14:textId="371604BA">
      <w:pPr>
        <w:rPr>
          <w:rFonts w:eastAsia="Times New Roman"/>
          <w:lang w:val="en-GB"/>
        </w:rPr>
      </w:pPr>
      <w:r w:rsidRPr="00C60AAF">
        <w:rPr>
          <w:rFonts w:eastAsia="Times New Roman"/>
          <w:lang w:val="en-GB"/>
        </w:rPr>
        <w:t>Failure scenario for NRA we will be depending on NRA team</w:t>
      </w:r>
      <w:r w:rsidRPr="00C60AAF" w:rsidR="00C224B1">
        <w:rPr>
          <w:rFonts w:eastAsia="Times New Roman"/>
          <w:lang w:val="en-GB"/>
        </w:rPr>
        <w:t>. Those details will be clubbed together and sent as DTO model</w:t>
      </w:r>
      <w:r w:rsidRPr="00C60AAF" w:rsidR="5083FDAB">
        <w:rPr>
          <w:rFonts w:eastAsia="Times New Roman"/>
          <w:lang w:val="en-GB"/>
        </w:rPr>
        <w:t xml:space="preserve"> or will call respective API based on user interactions</w:t>
      </w:r>
    </w:p>
    <w:p w:rsidRPr="00C60AAF" w:rsidR="00C06F53" w:rsidP="00B519DE" w:rsidRDefault="00C06F53" w14:paraId="5A39E415" w14:textId="62C02B89">
      <w:pPr>
        <w:rPr>
          <w:lang w:val="en-GB"/>
        </w:rPr>
      </w:pPr>
    </w:p>
    <w:p w:rsidRPr="00C60AAF" w:rsidR="00162015" w:rsidP="243671BD" w:rsidRDefault="00162015" w14:paraId="01530A0E" w14:textId="05ADB0D6">
      <w:pPr>
        <w:pStyle w:val="Heading3"/>
        <w:rPr/>
      </w:pPr>
      <w:bookmarkStart w:name="_Toc83869895" w:id="647568246"/>
      <w:r w:rsidR="00162015">
        <w:rPr/>
        <w:t>Map-Icon interaction</w:t>
      </w:r>
      <w:bookmarkEnd w:id="647568246"/>
    </w:p>
    <w:p w:rsidRPr="00C60AAF" w:rsidR="00162015" w:rsidP="243671BD" w:rsidRDefault="00162015" w14:paraId="15AC14FB" w14:textId="16EE8936">
      <w:pPr>
        <w:rPr>
          <w:lang w:val="en-GB"/>
        </w:rPr>
      </w:pPr>
      <w:r w:rsidRPr="00C60AAF">
        <w:rPr>
          <w:lang w:val="en-GB"/>
        </w:rPr>
        <w:t>Expected no changes in UI. This will be the user interactions with Map icons like reload, overview, zoom-in, zoom-out, maximize etc.</w:t>
      </w:r>
    </w:p>
    <w:p w:rsidRPr="00C60AAF" w:rsidR="00162015" w:rsidP="243671BD" w:rsidRDefault="00162015" w14:paraId="58128800" w14:textId="76410E78">
      <w:pPr>
        <w:pStyle w:val="Heading3"/>
        <w:rPr/>
      </w:pPr>
      <w:bookmarkStart w:name="_Toc1424716781" w:id="436670417"/>
      <w:r w:rsidR="00162015">
        <w:rPr/>
        <w:t>Taskbar interactions and Window-window communication:</w:t>
      </w:r>
      <w:bookmarkEnd w:id="436670417"/>
    </w:p>
    <w:p w:rsidRPr="00C60AAF" w:rsidR="00162015" w:rsidP="243671BD" w:rsidRDefault="00162015" w14:paraId="276401EE" w14:textId="37929848">
      <w:pPr>
        <w:rPr>
          <w:lang w:val="en-GB"/>
        </w:rPr>
      </w:pPr>
      <w:r w:rsidRPr="00C60AAF">
        <w:rPr>
          <w:lang w:val="en-GB"/>
        </w:rPr>
        <w:t xml:space="preserve">Expected no changes here but need to make sure the functionality working as in </w:t>
      </w:r>
      <w:r w:rsidR="00C60AAF">
        <w:rPr>
          <w:lang w:val="en-GB"/>
        </w:rPr>
        <w:t>22.07</w:t>
      </w:r>
      <w:r w:rsidRPr="00C60AAF">
        <w:rPr>
          <w:lang w:val="en-GB"/>
        </w:rPr>
        <w:t xml:space="preserve">. </w:t>
      </w:r>
    </w:p>
    <w:p w:rsidR="00162015" w:rsidP="243671BD" w:rsidRDefault="00162015" w14:paraId="2B119804" w14:textId="77777777">
      <w:pPr>
        <w:rPr>
          <w:highlight w:val="yellow"/>
          <w:lang w:val="en-GB"/>
        </w:rPr>
      </w:pPr>
    </w:p>
    <w:p w:rsidRPr="00C60AAF" w:rsidR="00162015" w:rsidP="243671BD" w:rsidRDefault="00162015" w14:paraId="243A93B3" w14:textId="52B6F8AA">
      <w:pPr>
        <w:rPr>
          <w:lang w:val="en-GB"/>
        </w:rPr>
      </w:pPr>
      <w:r w:rsidRPr="00C60AAF">
        <w:rPr>
          <w:lang w:val="en-GB"/>
        </w:rPr>
        <w:t>Taskbar interactions will be seen in Layer view, show route window which can be used to hide/show layer view dialog in view, to show controls to interact in show route</w:t>
      </w:r>
      <w:r w:rsidRPr="00C60AAF" w:rsidR="1508F194">
        <w:rPr>
          <w:lang w:val="en-GB"/>
        </w:rPr>
        <w:t xml:space="preserve"> window</w:t>
      </w:r>
      <w:r w:rsidRPr="00C60AAF">
        <w:rPr>
          <w:lang w:val="en-GB"/>
        </w:rPr>
        <w:t>.</w:t>
      </w:r>
    </w:p>
    <w:p w:rsidRPr="00C60AAF" w:rsidR="00162015" w:rsidP="243671BD" w:rsidRDefault="00162015" w14:paraId="5B518B32" w14:textId="27DD1DE5">
      <w:pPr>
        <w:rPr>
          <w:lang w:val="en-GB"/>
        </w:rPr>
      </w:pPr>
      <w:r w:rsidRPr="00C60AAF">
        <w:rPr>
          <w:lang w:val="en-GB"/>
        </w:rPr>
        <w:t>For window-window communication, it will be passing data across browser tabs based on the user interactions in map or in the respective dialog. Identified Usage will be in NRA dialog, failure scope dialog, system dialog, Manual routing dialog.</w:t>
      </w:r>
    </w:p>
    <w:p w:rsidR="00162015" w:rsidP="00B519DE" w:rsidRDefault="00162015" w14:paraId="15CC4902" w14:textId="77777777">
      <w:pPr>
        <w:rPr>
          <w:lang w:val="en-GB"/>
        </w:rPr>
      </w:pPr>
    </w:p>
    <w:p w:rsidR="00186C1A" w:rsidP="00186C1A" w:rsidRDefault="00186C1A" w14:paraId="12A8D848" w14:textId="4C2191F5">
      <w:pPr>
        <w:pStyle w:val="Heading3"/>
        <w:rPr/>
      </w:pPr>
      <w:bookmarkStart w:name="_Toc119085570" w:id="152"/>
      <w:bookmarkStart w:name="_Toc1051479777" w:id="1448569830"/>
      <w:r w:rsidR="00186C1A">
        <w:rPr/>
        <w:t>Map-Mouse Interaction</w:t>
      </w:r>
      <w:bookmarkEnd w:id="152"/>
      <w:bookmarkEnd w:id="1448569830"/>
    </w:p>
    <w:p w:rsidRPr="002469F2" w:rsidR="00BA4628" w:rsidP="006D6D14" w:rsidRDefault="00BA4628" w14:paraId="3EF3D5BD" w14:textId="77777777">
      <w:pPr>
        <w:pStyle w:val="ListParagraph"/>
        <w:numPr>
          <w:ilvl w:val="0"/>
          <w:numId w:val="19"/>
        </w:numPr>
        <w:rPr>
          <w:lang w:val="en-GB"/>
        </w:rPr>
      </w:pPr>
      <w:r>
        <w:rPr>
          <w:lang w:val="en-GB"/>
        </w:rPr>
        <w:t>The interactions differ based on View (Identified support for System, NRA)</w:t>
      </w:r>
    </w:p>
    <w:p w:rsidR="00BA4628" w:rsidP="006D6D14" w:rsidRDefault="00BA4628" w14:paraId="2B5B888E" w14:textId="77777777">
      <w:pPr>
        <w:pStyle w:val="ListParagraph"/>
        <w:numPr>
          <w:ilvl w:val="0"/>
          <w:numId w:val="19"/>
        </w:numPr>
        <w:rPr>
          <w:lang w:val="en-GB"/>
        </w:rPr>
      </w:pPr>
      <w:r w:rsidRPr="002469F2">
        <w:rPr>
          <w:lang w:val="en-GB"/>
        </w:rPr>
        <w:t xml:space="preserve">The Map </w:t>
      </w:r>
      <w:r>
        <w:rPr>
          <w:lang w:val="en-GB"/>
        </w:rPr>
        <w:t>M</w:t>
      </w:r>
      <w:r w:rsidRPr="002469F2">
        <w:rPr>
          <w:lang w:val="en-GB"/>
        </w:rPr>
        <w:t xml:space="preserve">ouse </w:t>
      </w:r>
      <w:r>
        <w:rPr>
          <w:lang w:val="en-GB"/>
        </w:rPr>
        <w:t>I</w:t>
      </w:r>
      <w:r w:rsidRPr="002469F2">
        <w:rPr>
          <w:lang w:val="en-GB"/>
        </w:rPr>
        <w:t>nteractions involve popping up menu items for entities</w:t>
      </w:r>
      <w:r>
        <w:rPr>
          <w:lang w:val="en-GB"/>
        </w:rPr>
        <w:t>.</w:t>
      </w:r>
    </w:p>
    <w:p w:rsidR="00BA4628" w:rsidP="006D6D14" w:rsidRDefault="00BA4628" w14:paraId="719281B4" w14:textId="77777777">
      <w:pPr>
        <w:pStyle w:val="ListParagraph"/>
        <w:numPr>
          <w:ilvl w:val="0"/>
          <w:numId w:val="19"/>
        </w:numPr>
        <w:rPr>
          <w:lang w:val="en-GB"/>
        </w:rPr>
      </w:pPr>
      <w:r>
        <w:rPr>
          <w:lang w:val="en-GB"/>
        </w:rPr>
        <w:t>Each view will have different interactions like highlighting entities, to get marked with symbols, to send the selected data to different window on selection</w:t>
      </w:r>
    </w:p>
    <w:p w:rsidR="00BA4628" w:rsidP="00BA4628" w:rsidRDefault="00BA4628" w14:paraId="1C86D998" w14:textId="77777777">
      <w:pPr>
        <w:rPr>
          <w:lang w:val="en-GB"/>
        </w:rPr>
      </w:pPr>
      <w:r>
        <w:rPr>
          <w:lang w:val="en-GB"/>
        </w:rPr>
        <w:t>WP code to be reused. Need to revisit and make necessary changes in the respective view-interactions services. Selection and Communication between window will need more work.</w:t>
      </w:r>
    </w:p>
    <w:p w:rsidR="009B3F98" w:rsidP="00BA4628" w:rsidRDefault="00BA4628" w14:paraId="730A6065" w14:textId="549E2BEF">
      <w:pPr>
        <w:rPr>
          <w:lang w:val="en-GB"/>
        </w:rPr>
      </w:pPr>
      <w:r>
        <w:rPr>
          <w:lang w:val="en-GB"/>
        </w:rPr>
        <w:t>In WP, on selection of trail/service we will make API calls to highlight the related entities in bottom table. Need to check if the same approach required in WS-P.</w:t>
      </w:r>
    </w:p>
    <w:p w:rsidRPr="00186C1A" w:rsidR="009B3F98" w:rsidP="00E36F49" w:rsidRDefault="00E36F49" w14:paraId="3E1415F4" w14:textId="1E2E8651">
      <w:pPr>
        <w:pStyle w:val="Heading3"/>
        <w:rPr/>
      </w:pPr>
      <w:bookmarkStart w:name="_Toc1570122347" w:id="1237294213"/>
      <w:r w:rsidR="00E36F49">
        <w:rPr/>
        <w:t>Notifications</w:t>
      </w:r>
      <w:bookmarkEnd w:id="1237294213"/>
    </w:p>
    <w:p w:rsidR="00186C1A" w:rsidP="00B519DE" w:rsidRDefault="006B71F1" w14:paraId="563CDC5F" w14:textId="2067E545">
      <w:pPr>
        <w:rPr>
          <w:lang w:val="en-GB"/>
        </w:rPr>
      </w:pPr>
      <w:r>
        <w:rPr>
          <w:lang w:val="en-GB"/>
        </w:rPr>
        <w:t xml:space="preserve">Based on the Notifications received for create/update/delete of entities, the Map will </w:t>
      </w:r>
      <w:r w:rsidR="00CA428E">
        <w:rPr>
          <w:lang w:val="en-GB"/>
        </w:rPr>
        <w:t xml:space="preserve">be </w:t>
      </w:r>
      <w:r>
        <w:rPr>
          <w:lang w:val="en-GB"/>
        </w:rPr>
        <w:t>reloaded. Will depend on the notifications defined by the architecture team for WS-P.</w:t>
      </w:r>
    </w:p>
    <w:p w:rsidR="006B71F1" w:rsidP="00B519DE" w:rsidRDefault="006B71F1" w14:paraId="7BF4AF0B" w14:textId="77777777">
      <w:pPr>
        <w:rPr>
          <w:lang w:val="en-GB"/>
        </w:rPr>
      </w:pPr>
    </w:p>
    <w:p w:rsidRPr="00C224B1" w:rsidR="00356906" w:rsidP="00356906" w:rsidRDefault="000B7455" w14:paraId="2144BFA1" w14:textId="617F3E83">
      <w:pPr>
        <w:pStyle w:val="Heading2"/>
        <w:rPr/>
      </w:pPr>
      <w:bookmarkStart w:name="_Toc1194620582" w:id="1501301936"/>
      <w:r w:rsidR="000B7455">
        <w:rPr/>
        <w:t>Process/Functional Flow</w:t>
      </w:r>
      <w:bookmarkEnd w:id="1501301936"/>
    </w:p>
    <w:p w:rsidR="004B486B" w:rsidP="00852491" w:rsidRDefault="004B486B" w14:paraId="132F5176" w14:textId="21120101">
      <w:pPr>
        <w:pStyle w:val="Heading3"/>
        <w:rPr/>
      </w:pPr>
      <w:bookmarkStart w:name="_Toc119085573" w:id="156"/>
      <w:bookmarkStart w:name="_Toc1955107285" w:id="1149590483"/>
      <w:r w:rsidR="004B486B">
        <w:rPr/>
        <w:t>Map Menu and Settings</w:t>
      </w:r>
      <w:bookmarkEnd w:id="156"/>
      <w:bookmarkEnd w:id="1149590483"/>
    </w:p>
    <w:p w:rsidRPr="00314D1E" w:rsidR="0010311E" w:rsidP="006D6D14" w:rsidRDefault="0010311E" w14:paraId="1F141ED5" w14:textId="77777777">
      <w:pPr>
        <w:pStyle w:val="ListParagraph"/>
        <w:numPr>
          <w:ilvl w:val="0"/>
          <w:numId w:val="20"/>
        </w:numPr>
        <w:rPr>
          <w:lang w:val="en-GB"/>
        </w:rPr>
      </w:pPr>
      <w:commentRangeStart w:id="158"/>
      <w:commentRangeStart w:id="885059307"/>
      <w:r w:rsidRPr="5FF476C0" w:rsidR="0010311E">
        <w:rPr>
          <w:lang w:val="en-GB"/>
        </w:rPr>
        <w:t>User can enable/disable the layer to be displayed on map in Map Menu under edges section</w:t>
      </w:r>
      <w:commentRangeEnd w:id="158"/>
      <w:r>
        <w:rPr>
          <w:rStyle w:val="CommentReference"/>
        </w:rPr>
        <w:commentReference w:id="158"/>
      </w:r>
      <w:commentRangeEnd w:id="885059307"/>
      <w:r>
        <w:rPr>
          <w:rStyle w:val="CommentReference"/>
        </w:rPr>
        <w:commentReference w:id="885059307"/>
      </w:r>
    </w:p>
    <w:p w:rsidR="0010311E" w:rsidP="006D6D14" w:rsidRDefault="0010311E" w14:paraId="61EFA572" w14:textId="77777777">
      <w:pPr>
        <w:pStyle w:val="ListParagraph"/>
        <w:numPr>
          <w:ilvl w:val="0"/>
          <w:numId w:val="20"/>
        </w:numPr>
        <w:rPr>
          <w:lang w:val="en-GB"/>
        </w:rPr>
      </w:pPr>
      <w:r w:rsidRPr="00314D1E">
        <w:rPr>
          <w:lang w:val="en-GB"/>
        </w:rPr>
        <w:t xml:space="preserve">User can view regen node by enabling/disabling in Map </w:t>
      </w:r>
      <w:r>
        <w:rPr>
          <w:lang w:val="en-GB"/>
        </w:rPr>
        <w:t>M</w:t>
      </w:r>
      <w:r w:rsidRPr="00314D1E">
        <w:rPr>
          <w:lang w:val="en-GB"/>
        </w:rPr>
        <w:t>enu under vertices section</w:t>
      </w:r>
    </w:p>
    <w:p w:rsidR="0010311E" w:rsidP="006D6D14" w:rsidRDefault="0010311E" w14:paraId="41AAFEF9" w14:textId="77777777">
      <w:pPr>
        <w:pStyle w:val="ListParagraph"/>
        <w:numPr>
          <w:ilvl w:val="0"/>
          <w:numId w:val="20"/>
        </w:numPr>
        <w:rPr>
          <w:lang w:val="en-GB"/>
        </w:rPr>
      </w:pPr>
      <w:r>
        <w:rPr>
          <w:lang w:val="en-GB"/>
        </w:rPr>
        <w:t>User can adjust fast mode construction settings in Map menu</w:t>
      </w:r>
    </w:p>
    <w:p w:rsidRPr="00314D1E" w:rsidR="0010311E" w:rsidP="006D6D14" w:rsidRDefault="0010311E" w14:paraId="58047A43" w14:textId="77777777">
      <w:pPr>
        <w:pStyle w:val="ListParagraph"/>
        <w:numPr>
          <w:ilvl w:val="0"/>
          <w:numId w:val="20"/>
        </w:numPr>
        <w:rPr>
          <w:lang w:val="en-GB"/>
        </w:rPr>
      </w:pPr>
      <w:r>
        <w:rPr>
          <w:lang w:val="en-GB"/>
        </w:rPr>
        <w:t>User can view current design templates for an entity and update it in Map menu under design templates/current templates section</w:t>
      </w:r>
    </w:p>
    <w:p w:rsidRPr="00314D1E" w:rsidR="0010311E" w:rsidP="006D6D14" w:rsidRDefault="0010311E" w14:paraId="3ED33415" w14:textId="77777777">
      <w:pPr>
        <w:pStyle w:val="ListParagraph"/>
        <w:numPr>
          <w:ilvl w:val="0"/>
          <w:numId w:val="20"/>
        </w:numPr>
        <w:rPr>
          <w:lang w:val="en-GB"/>
        </w:rPr>
      </w:pPr>
      <w:r w:rsidRPr="00314D1E">
        <w:rPr>
          <w:lang w:val="en-GB"/>
        </w:rPr>
        <w:t>User can enable/disable Map in Map settings</w:t>
      </w:r>
    </w:p>
    <w:p w:rsidRPr="00314D1E" w:rsidR="0010311E" w:rsidP="006D6D14" w:rsidRDefault="0010311E" w14:paraId="4781D801" w14:textId="77777777">
      <w:pPr>
        <w:pStyle w:val="ListParagraph"/>
        <w:numPr>
          <w:ilvl w:val="0"/>
          <w:numId w:val="20"/>
        </w:numPr>
        <w:rPr>
          <w:lang w:val="en-GB"/>
        </w:rPr>
      </w:pPr>
      <w:r w:rsidRPr="00314D1E">
        <w:rPr>
          <w:lang w:val="en-GB"/>
        </w:rPr>
        <w:t>User can adjust the zoom level of an entity</w:t>
      </w:r>
    </w:p>
    <w:p w:rsidRPr="0010311E" w:rsidR="0010311E" w:rsidP="006D6D14" w:rsidRDefault="0010311E" w14:paraId="58D706D7" w14:textId="5B48780D">
      <w:pPr>
        <w:pStyle w:val="ListParagraph"/>
        <w:numPr>
          <w:ilvl w:val="0"/>
          <w:numId w:val="20"/>
        </w:numPr>
        <w:rPr>
          <w:lang w:val="en-GB"/>
        </w:rPr>
      </w:pPr>
      <w:r w:rsidRPr="0010311E">
        <w:rPr>
          <w:lang w:val="en-GB"/>
        </w:rPr>
        <w:t>User can toggle between co-ordinate system either DMS or DD in Map settings</w:t>
      </w:r>
    </w:p>
    <w:p w:rsidR="0010311E" w:rsidP="00356906" w:rsidRDefault="0010311E" w14:paraId="2718646A" w14:textId="6ABE7E36">
      <w:pPr>
        <w:rPr>
          <w:lang w:val="en-GB"/>
        </w:rPr>
      </w:pPr>
    </w:p>
    <w:p w:rsidR="004C260B" w:rsidP="002D3941" w:rsidRDefault="002D3941" w14:paraId="28FCC4F2" w14:textId="3A334357">
      <w:pPr>
        <w:pStyle w:val="Heading3"/>
        <w:rPr/>
      </w:pPr>
      <w:bookmarkStart w:name="_Toc119085574" w:id="159"/>
      <w:bookmarkStart w:name="_Toc1088236002" w:id="725056863"/>
      <w:r w:rsidR="002D3941">
        <w:rPr/>
        <w:t>Geocoding</w:t>
      </w:r>
      <w:bookmarkEnd w:id="159"/>
      <w:bookmarkEnd w:id="725056863"/>
    </w:p>
    <w:p w:rsidRPr="00760C4E" w:rsidR="00FE7FFA" w:rsidP="00FE7FFA" w:rsidRDefault="00FE7FFA" w14:paraId="64B0DDBE" w14:textId="77777777">
      <w:pPr>
        <w:rPr>
          <w:lang w:val="en-GB"/>
        </w:rPr>
      </w:pPr>
      <w:r>
        <w:rPr>
          <w:b/>
          <w:bCs/>
          <w:lang w:val="en-GB"/>
        </w:rPr>
        <w:t>C</w:t>
      </w:r>
      <w:r w:rsidRPr="00760C4E">
        <w:rPr>
          <w:b/>
          <w:bCs/>
          <w:lang w:val="en-GB"/>
        </w:rPr>
        <w:t>ondition</w:t>
      </w:r>
      <w:r>
        <w:rPr>
          <w:lang w:val="en-GB"/>
        </w:rPr>
        <w:t>: User with admin privilege can create/update/deactivate Geocoding API keys.</w:t>
      </w:r>
    </w:p>
    <w:p w:rsidR="00FE7FFA" w:rsidP="00FE7FFA" w:rsidRDefault="00FE7FFA" w14:paraId="7037ACDE" w14:textId="77777777">
      <w:r>
        <w:t>User can create one from plan design dashboard hamburger menu under configuration section.</w:t>
      </w:r>
    </w:p>
    <w:p w:rsidR="004C260B" w:rsidP="00356906" w:rsidRDefault="004C260B" w14:paraId="4A7F6D0E" w14:textId="20A607FB">
      <w:pPr>
        <w:rPr>
          <w:lang w:val="en-GB"/>
        </w:rPr>
      </w:pPr>
      <w:r w:rsidR="00FE7FFA">
        <w:rPr/>
        <w:t>The allowed operations are create/update geocoding provider (</w:t>
      </w:r>
      <w:r w:rsidRPr="041D9DBD" w:rsidR="00FE7FFA">
        <w:rPr>
          <w:b w:val="1"/>
          <w:bCs w:val="1"/>
        </w:rPr>
        <w:t>Supported Providers are Google, Bing, MapQuest</w:t>
      </w:r>
      <w:r w:rsidR="00FE7FFA">
        <w:rPr/>
        <w:t>) and deactivate geocoding (will deactivate geocoding and remove all three providers from table if already created.)</w:t>
      </w:r>
    </w:p>
    <w:p w:rsidR="6BBEAD60" w:rsidP="041D9DBD" w:rsidRDefault="6BBEAD60" w14:paraId="522DF6A6" w14:textId="32E9A068">
      <w:pPr>
        <w:pStyle w:val="Heading3"/>
        <w:rPr>
          <w:rFonts w:ascii="Arial" w:hAnsi="Arial" w:eastAsia="Arial" w:cs="Arial"/>
          <w:b w:val="0"/>
          <w:bCs w:val="0"/>
          <w:i w:val="0"/>
          <w:iCs w:val="0"/>
          <w:caps w:val="0"/>
          <w:smallCaps w:val="0"/>
          <w:noProof w:val="0"/>
          <w:color w:val="001135" w:themeColor="text2" w:themeTint="FF" w:themeShade="FF"/>
          <w:sz w:val="22"/>
          <w:szCs w:val="22"/>
          <w:lang w:val="en-US"/>
        </w:rPr>
      </w:pPr>
      <w:bookmarkStart w:name="_Toc1582884971" w:id="994169756"/>
      <w:r w:rsidR="6BBEAD60">
        <w:rPr/>
        <w:t>Geo view and Geo-free view</w:t>
      </w:r>
      <w:bookmarkEnd w:id="994169756"/>
      <w:r w:rsidR="460EE99E">
        <w:rPr/>
        <w:t xml:space="preserve"> </w:t>
      </w:r>
    </w:p>
    <w:p w:rsidR="460EE99E" w:rsidP="041D9DBD" w:rsidRDefault="460EE99E" w14:paraId="443C877F" w14:textId="5C0F4F26">
      <w:pPr>
        <w:pStyle w:val="Heading3"/>
        <w:numPr>
          <w:numId w:val="0"/>
        </w:numPr>
        <w:ind w:left="0"/>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pPr>
      <w:bookmarkStart w:name="_Toc1525554048" w:id="403725812"/>
      <w:r w:rsidRPr="041D9DBD" w:rsidR="460EE99E">
        <w:rPr>
          <w:rFonts w:ascii="Arial" w:hAnsi="Arial" w:eastAsia="Arial" w:cs="Arial"/>
          <w:b w:val="0"/>
          <w:bCs w:val="0"/>
          <w:i w:val="0"/>
          <w:iCs w:val="0"/>
          <w:caps w:val="0"/>
          <w:smallCaps w:val="0"/>
          <w:noProof w:val="0"/>
          <w:color w:val="333333"/>
          <w:sz w:val="22"/>
          <w:szCs w:val="22"/>
          <w:lang w:val="en-US"/>
        </w:rPr>
        <w:t>Users can switch between geo view and geo-free view by selecting the respective menu in map context menu. Users can see geo coordinates in site creation and edit window in geo free mode, the geo coordinates and the address will be non-editable.</w:t>
      </w:r>
      <w:bookmarkEnd w:id="403725812"/>
      <w:r w:rsidRPr="041D9DBD" w:rsidR="460EE99E">
        <w:rPr>
          <w:rFonts w:ascii="Arial" w:hAnsi="Arial" w:eastAsia="Arial" w:cs="Arial"/>
          <w:b w:val="0"/>
          <w:bCs w:val="0"/>
          <w:i w:val="0"/>
          <w:iCs w:val="0"/>
          <w:caps w:val="0"/>
          <w:smallCaps w:val="0"/>
          <w:noProof w:val="0"/>
          <w:color w:val="333333"/>
          <w:sz w:val="22"/>
          <w:szCs w:val="22"/>
          <w:lang w:val="en-US"/>
        </w:rPr>
        <w:t xml:space="preserve"> </w:t>
      </w:r>
    </w:p>
    <w:p w:rsidR="460EE99E" w:rsidP="041D9DBD" w:rsidRDefault="460EE99E" w14:paraId="47905047" w14:textId="27B3C17E">
      <w:pPr>
        <w:pStyle w:val="Heading3"/>
        <w:numPr>
          <w:numId w:val="0"/>
        </w:numPr>
        <w:ind w:left="0"/>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pPr>
      <w:bookmarkStart w:name="_Toc1045300985" w:id="1731839619"/>
      <w:r w:rsidRPr="041D9DBD" w:rsidR="460EE99E">
        <w:rPr>
          <w:rFonts w:ascii="Arial" w:hAnsi="Arial" w:eastAsia="Arial" w:cs="Arial"/>
          <w:b w:val="0"/>
          <w:bCs w:val="0"/>
          <w:i w:val="0"/>
          <w:iCs w:val="0"/>
          <w:caps w:val="0"/>
          <w:smallCaps w:val="0"/>
          <w:noProof w:val="0"/>
          <w:color w:val="333333"/>
          <w:sz w:val="22"/>
          <w:szCs w:val="22"/>
          <w:lang w:val="en-US"/>
        </w:rPr>
        <w:t>Users can freely move the sites in geo-free view but for R23.7.0 it will be restricted within the map boundary. When the user moves the site in the geo free view only geo free coordinates will be updated internally, and the geo coordinates will not be disturbed. When the user edits the geo coordinates in the geo view, the non geo coordinates will not be disturbed. The bottom information table will always display geo coordinates</w:t>
      </w:r>
      <w:r w:rsidRPr="041D9DBD" w:rsidR="460EE99E">
        <w:rPr>
          <w:rFonts w:ascii="Arial" w:hAnsi="Arial" w:eastAsia="Arial" w:cs="Arial" w:asciiTheme="minorAscii" w:hAnsiTheme="minorAscii" w:eastAsiaTheme="minorAscii" w:cstheme="minorAscii"/>
          <w:b w:val="0"/>
          <w:bCs w:val="0"/>
          <w:i w:val="0"/>
          <w:iCs w:val="0"/>
          <w:caps w:val="0"/>
          <w:smallCaps w:val="0"/>
          <w:noProof w:val="0"/>
          <w:color w:val="333333"/>
          <w:sz w:val="22"/>
          <w:szCs w:val="22"/>
          <w:lang w:val="en-US"/>
        </w:rPr>
        <w:t>.</w:t>
      </w:r>
      <w:bookmarkEnd w:id="1731839619"/>
    </w:p>
    <w:p w:rsidR="00626C3E" w:rsidP="006C6040" w:rsidRDefault="006C6040" w14:paraId="2183C2C1" w14:textId="4CE12E19">
      <w:pPr>
        <w:pStyle w:val="Heading3"/>
        <w:rPr/>
      </w:pPr>
      <w:bookmarkStart w:name="_Toc119085575" w:id="161"/>
      <w:bookmarkStart w:name="_Toc1027083721" w:id="1165408575"/>
      <w:r w:rsidR="006C6040">
        <w:rPr/>
        <w:t>User Preference</w:t>
      </w:r>
      <w:bookmarkEnd w:id="161"/>
      <w:bookmarkEnd w:id="1165408575"/>
    </w:p>
    <w:p w:rsidRPr="006C6040" w:rsidR="006C6040" w:rsidP="006C6040" w:rsidRDefault="002C15F2" w14:paraId="75B24973" w14:textId="01B936E4">
      <w:pPr>
        <w:rPr>
          <w:lang w:val="en-GB"/>
        </w:rPr>
      </w:pPr>
      <w:r>
        <w:rPr>
          <w:lang w:val="en-GB"/>
        </w:rPr>
        <w:t>The user can create/update the preferences for a design by modifying the values in respective map menu or settings.</w:t>
      </w:r>
    </w:p>
    <w:p w:rsidR="00626C3E" w:rsidP="00356906" w:rsidRDefault="00626C3E" w14:paraId="7E132A4C" w14:textId="71FBB9CB">
      <w:pPr>
        <w:rPr>
          <w:lang w:val="en-GB"/>
        </w:rPr>
      </w:pPr>
    </w:p>
    <w:p w:rsidR="000140FB" w:rsidP="000140FB" w:rsidRDefault="000140FB" w14:paraId="6113A07F" w14:textId="55D94628">
      <w:pPr>
        <w:pStyle w:val="Heading3"/>
        <w:rPr/>
      </w:pPr>
      <w:bookmarkStart w:name="_Toc119085576" w:id="163"/>
      <w:bookmarkStart w:name="_Toc864539032" w:id="837556366"/>
      <w:r w:rsidR="000140FB">
        <w:rPr/>
        <w:t>Loading/Opening design</w:t>
      </w:r>
      <w:bookmarkEnd w:id="163"/>
      <w:bookmarkEnd w:id="837556366"/>
    </w:p>
    <w:p w:rsidR="006E1609" w:rsidP="006E1609" w:rsidRDefault="006E1609" w14:paraId="32AD4ABD" w14:textId="77777777">
      <w:pPr>
        <w:rPr>
          <w:lang w:val="en-GB"/>
        </w:rPr>
      </w:pPr>
      <w:r w:rsidRPr="00760C4E">
        <w:rPr>
          <w:b/>
          <w:bCs/>
          <w:lang w:val="en-GB"/>
        </w:rPr>
        <w:t>Condition</w:t>
      </w:r>
      <w:r>
        <w:rPr>
          <w:b/>
          <w:bCs/>
          <w:lang w:val="en-GB"/>
        </w:rPr>
        <w:t xml:space="preserve">: </w:t>
      </w:r>
      <w:r>
        <w:rPr>
          <w:lang w:val="en-GB"/>
        </w:rPr>
        <w:t>The design should be checked-out.</w:t>
      </w:r>
    </w:p>
    <w:p w:rsidR="000140FB" w:rsidP="006E1609" w:rsidRDefault="006E1609" w14:paraId="0B6540E7" w14:textId="3D1912B2">
      <w:pPr>
        <w:rPr>
          <w:lang w:val="en-GB"/>
        </w:rPr>
      </w:pPr>
      <w:r>
        <w:rPr>
          <w:lang w:val="en-GB"/>
        </w:rPr>
        <w:t>There is no specific user operation. The entities will be loaded when user opens a design</w:t>
      </w:r>
    </w:p>
    <w:p w:rsidRPr="000140FB" w:rsidR="006E1609" w:rsidP="000140FB" w:rsidRDefault="006E1609" w14:paraId="1430E426" w14:textId="77777777">
      <w:pPr>
        <w:rPr>
          <w:lang w:val="en-GB"/>
        </w:rPr>
      </w:pPr>
    </w:p>
    <w:p w:rsidR="000140FB" w:rsidP="00EE39DE" w:rsidRDefault="00EE39DE" w14:paraId="4ABAB731" w14:textId="34CE324D">
      <w:pPr>
        <w:pStyle w:val="Heading3"/>
        <w:rPr/>
      </w:pPr>
      <w:bookmarkStart w:name="_Toc119085577" w:id="165"/>
      <w:commentRangeStart w:id="167"/>
      <w:commentRangeStart w:id="1616071174"/>
      <w:commentRangeStart w:id="168"/>
      <w:commentRangeStart w:id="1651124308"/>
      <w:bookmarkStart w:name="_Toc504361273" w:id="672629264"/>
      <w:r w:rsidR="00EE39DE">
        <w:rPr/>
        <w:t>Layer View</w:t>
      </w:r>
      <w:bookmarkEnd w:id="165"/>
      <w:commentRangeEnd w:id="167"/>
      <w:r>
        <w:rPr>
          <w:rStyle w:val="CommentReference"/>
        </w:rPr>
        <w:commentReference w:id="167"/>
      </w:r>
      <w:commentRangeEnd w:id="1616071174"/>
      <w:r>
        <w:rPr>
          <w:rStyle w:val="CommentReference"/>
        </w:rPr>
        <w:commentReference w:id="1616071174"/>
      </w:r>
      <w:commentRangeEnd w:id="168"/>
      <w:r>
        <w:rPr>
          <w:rStyle w:val="CommentReference"/>
        </w:rPr>
        <w:commentReference w:id="168"/>
      </w:r>
      <w:commentRangeEnd w:id="1651124308"/>
      <w:r>
        <w:rPr>
          <w:rStyle w:val="CommentReference"/>
        </w:rPr>
        <w:commentReference w:id="1651124308"/>
      </w:r>
      <w:bookmarkEnd w:id="672629264"/>
    </w:p>
    <w:p w:rsidR="00A15E93" w:rsidP="00A15E93" w:rsidRDefault="00A15E93" w14:paraId="69DC24ED" w14:textId="65937BBB">
      <w:pPr>
        <w:rPr>
          <w:lang w:val="en-GB"/>
        </w:rPr>
      </w:pPr>
      <w:r w:rsidRPr="5FF476C0" w:rsidR="00A15E93">
        <w:rPr>
          <w:b w:val="1"/>
          <w:bCs w:val="1"/>
          <w:lang w:val="en-GB"/>
        </w:rPr>
        <w:t xml:space="preserve">Condition: </w:t>
      </w:r>
      <w:r w:rsidRPr="5FF476C0" w:rsidR="00A15E93">
        <w:rPr>
          <w:lang w:val="en-GB"/>
        </w:rPr>
        <w:t xml:space="preserve"> </w:t>
      </w:r>
      <w:r w:rsidRPr="5FF476C0" w:rsidR="00041DC5">
        <w:rPr>
          <w:lang w:val="en-GB"/>
        </w:rPr>
        <w:t>Demand should be routed either manually or using auto design</w:t>
      </w:r>
      <w:commentRangeStart w:id="169"/>
      <w:commentRangeStart w:id="170"/>
      <w:commentRangeStart w:id="171"/>
      <w:commentRangeEnd w:id="169"/>
      <w:r>
        <w:rPr>
          <w:rStyle w:val="CommentReference"/>
        </w:rPr>
        <w:commentReference w:id="169"/>
      </w:r>
      <w:commentRangeEnd w:id="170"/>
      <w:r>
        <w:rPr>
          <w:rStyle w:val="CommentReference"/>
        </w:rPr>
        <w:commentReference w:id="170"/>
      </w:r>
      <w:commentRangeEnd w:id="171"/>
      <w:r>
        <w:rPr>
          <w:rStyle w:val="CommentReference"/>
        </w:rPr>
        <w:commentReference w:id="171"/>
      </w:r>
    </w:p>
    <w:p w:rsidR="00A15E93" w:rsidP="00A15E93" w:rsidRDefault="00A15E93" w14:paraId="3D818A37" w14:textId="77777777">
      <w:pPr>
        <w:rPr>
          <w:lang w:val="en-GB"/>
        </w:rPr>
      </w:pPr>
      <w:r>
        <w:rPr>
          <w:lang w:val="en-GB"/>
        </w:rPr>
        <w:t>User can view for multiple demands</w:t>
      </w:r>
    </w:p>
    <w:p w:rsidR="00A15E93" w:rsidP="00A15E93" w:rsidRDefault="00A15E93" w14:paraId="2DA02BF6" w14:textId="77777777">
      <w:pPr>
        <w:rPr>
          <w:lang w:val="en-GB"/>
        </w:rPr>
      </w:pPr>
      <w:r>
        <w:rPr>
          <w:lang w:val="en-GB"/>
        </w:rPr>
        <w:t>User can minimize the dialog and can view it later by clicking the tab in the task bar</w:t>
      </w:r>
    </w:p>
    <w:p w:rsidR="00EE39DE" w:rsidP="00A15E93" w:rsidRDefault="00A15E93" w14:paraId="016E6674" w14:textId="606B5DE1">
      <w:pPr>
        <w:rPr>
          <w:lang w:val="en-GB"/>
        </w:rPr>
      </w:pPr>
      <w:r w:rsidRPr="5FF476C0" w:rsidR="00A15E93">
        <w:rPr>
          <w:lang w:val="en-GB"/>
        </w:rPr>
        <w:t>User can check/uncheck layer checkbox to view/hide it in the layer view dialog</w:t>
      </w:r>
    </w:p>
    <w:p w:rsidR="6E191C8E" w:rsidP="5FF476C0" w:rsidRDefault="6E191C8E" w14:paraId="053D2AE9" w14:textId="5F9D7082">
      <w:pPr>
        <w:pStyle w:val="Normal"/>
        <w:rPr>
          <w:highlight w:val="yellow"/>
          <w:lang w:val="en-GB"/>
        </w:rPr>
      </w:pPr>
      <w:r w:rsidRPr="5FF476C0" w:rsidR="6E191C8E">
        <w:rPr>
          <w:highlight w:val="yellow"/>
          <w:lang w:val="en-GB"/>
        </w:rPr>
        <w:t>It is applicable for both service and trail</w:t>
      </w:r>
    </w:p>
    <w:p w:rsidR="00A15E93" w:rsidP="00A15E93" w:rsidRDefault="00A15E93" w14:paraId="11FD691A" w14:textId="6ADA456B">
      <w:pPr>
        <w:rPr>
          <w:lang w:val="en-GB"/>
        </w:rPr>
      </w:pPr>
    </w:p>
    <w:p w:rsidR="00A15E93" w:rsidP="00EF6FE3" w:rsidRDefault="00EF6FE3" w14:paraId="52A601CC" w14:textId="44C0E044">
      <w:pPr>
        <w:pStyle w:val="Heading3"/>
        <w:rPr/>
      </w:pPr>
      <w:bookmarkStart w:name="_Toc119085578" w:id="172"/>
      <w:commentRangeStart w:id="174"/>
      <w:commentRangeStart w:id="543476619"/>
      <w:commentRangeStart w:id="175"/>
      <w:commentRangeStart w:id="2089319237"/>
      <w:bookmarkStart w:name="_Toc126669156" w:id="2002457521"/>
      <w:r w:rsidR="00EF6FE3">
        <w:rPr/>
        <w:t>Show Route</w:t>
      </w:r>
      <w:bookmarkEnd w:id="172"/>
      <w:commentRangeEnd w:id="174"/>
      <w:r>
        <w:rPr>
          <w:rStyle w:val="CommentReference"/>
        </w:rPr>
        <w:commentReference w:id="174"/>
      </w:r>
      <w:commentRangeEnd w:id="543476619"/>
      <w:r>
        <w:rPr>
          <w:rStyle w:val="CommentReference"/>
        </w:rPr>
        <w:commentReference w:id="543476619"/>
      </w:r>
      <w:commentRangeEnd w:id="175"/>
      <w:r>
        <w:rPr>
          <w:rStyle w:val="CommentReference"/>
        </w:rPr>
        <w:commentReference w:id="175"/>
      </w:r>
      <w:commentRangeEnd w:id="2089319237"/>
      <w:r>
        <w:rPr>
          <w:rStyle w:val="CommentReference"/>
        </w:rPr>
        <w:commentReference w:id="2089319237"/>
      </w:r>
      <w:bookmarkEnd w:id="2002457521"/>
    </w:p>
    <w:p w:rsidRPr="00041DC5" w:rsidR="0065075C" w:rsidP="0065075C" w:rsidRDefault="0065075C" w14:paraId="6F9E155E" w14:textId="1FE7A031">
      <w:r w:rsidRPr="5FF476C0" w:rsidR="0065075C">
        <w:rPr>
          <w:b w:val="1"/>
          <w:bCs w:val="1"/>
          <w:lang w:val="en-GB"/>
        </w:rPr>
        <w:t xml:space="preserve">Condition: </w:t>
      </w:r>
      <w:r w:rsidRPr="5FF476C0" w:rsidR="0065075C">
        <w:rPr>
          <w:lang w:val="en-GB"/>
        </w:rPr>
        <w:t xml:space="preserve"> </w:t>
      </w:r>
      <w:r w:rsidRPr="5FF476C0" w:rsidR="0065075C">
        <w:rPr>
          <w:lang w:val="en-GB"/>
        </w:rPr>
        <w:t xml:space="preserve">Demand </w:t>
      </w:r>
      <w:r w:rsidRPr="5FF476C0" w:rsidR="00041DC5">
        <w:rPr>
          <w:lang w:val="en-GB"/>
        </w:rPr>
        <w:t>should be routed either manually or using auto design</w:t>
      </w:r>
      <w:r w:rsidRPr="5FF476C0" w:rsidR="00041DC5">
        <w:rPr>
          <w:lang w:val="en-GB"/>
        </w:rPr>
        <w:t xml:space="preserve"> </w:t>
      </w:r>
      <w:commentRangeStart w:id="176"/>
      <w:commentRangeStart w:id="177"/>
      <w:commentRangeStart w:id="178"/>
      <w:commentRangeEnd w:id="176"/>
      <w:r>
        <w:rPr>
          <w:rStyle w:val="CommentReference"/>
        </w:rPr>
        <w:commentReference w:id="176"/>
      </w:r>
      <w:commentRangeEnd w:id="177"/>
      <w:r>
        <w:rPr>
          <w:rStyle w:val="CommentReference"/>
        </w:rPr>
        <w:commentReference w:id="177"/>
      </w:r>
      <w:commentRangeEnd w:id="178"/>
      <w:r>
        <w:rPr>
          <w:rStyle w:val="CommentReference"/>
        </w:rPr>
        <w:commentReference w:id="178"/>
      </w:r>
    </w:p>
    <w:p w:rsidR="0065075C" w:rsidP="0065075C" w:rsidRDefault="0065075C" w14:paraId="1EA6B0FC" w14:textId="77777777">
      <w:pPr>
        <w:rPr>
          <w:lang w:val="en-GB"/>
        </w:rPr>
      </w:pPr>
      <w:r>
        <w:rPr>
          <w:lang w:val="en-GB"/>
        </w:rPr>
        <w:t>User can view for multiple demands</w:t>
      </w:r>
    </w:p>
    <w:p w:rsidR="0065075C" w:rsidP="0065075C" w:rsidRDefault="0065075C" w14:paraId="7BE07482" w14:textId="77777777">
      <w:pPr>
        <w:rPr>
          <w:lang w:val="en-GB"/>
        </w:rPr>
      </w:pPr>
      <w:r>
        <w:rPr>
          <w:lang w:val="en-GB"/>
        </w:rPr>
        <w:t>User can change the route colour, visible routing layer, enable feasibility</w:t>
      </w:r>
    </w:p>
    <w:p w:rsidR="00EF6FE3" w:rsidP="0065075C" w:rsidRDefault="0065075C" w14:paraId="36687495" w14:textId="0562F6AC">
      <w:pPr>
        <w:rPr>
          <w:lang w:val="en-GB"/>
        </w:rPr>
      </w:pPr>
      <w:r w:rsidRPr="5FF476C0" w:rsidR="0065075C">
        <w:rPr>
          <w:lang w:val="en-GB"/>
        </w:rPr>
        <w:t>User can view restoration routes for a specific failure scenario under a scope of type design/NRA</w:t>
      </w:r>
    </w:p>
    <w:p w:rsidR="2D1EB210" w:rsidP="5FF476C0" w:rsidRDefault="2D1EB210" w14:paraId="34D9B3AA" w14:textId="56723FA6">
      <w:pPr>
        <w:pStyle w:val="Normal"/>
        <w:rPr>
          <w:highlight w:val="yellow"/>
          <w:lang w:val="en-GB"/>
        </w:rPr>
      </w:pPr>
      <w:r w:rsidRPr="5FF476C0" w:rsidR="2D1EB210">
        <w:rPr>
          <w:highlight w:val="yellow"/>
          <w:lang w:val="en-GB"/>
        </w:rPr>
        <w:t>It is applicable for both service and trail</w:t>
      </w:r>
    </w:p>
    <w:p w:rsidR="00A15E93" w:rsidP="00A15E93" w:rsidRDefault="00A15E93" w14:paraId="76BC3BF4" w14:textId="77777777">
      <w:pPr>
        <w:rPr>
          <w:lang w:val="en-GB"/>
        </w:rPr>
      </w:pPr>
    </w:p>
    <w:p w:rsidR="00385C3F" w:rsidP="00792D4D" w:rsidRDefault="00385C3F" w14:paraId="789B4C01" w14:textId="1A8CECBC">
      <w:pPr>
        <w:pStyle w:val="Heading2"/>
        <w:rPr/>
      </w:pPr>
      <w:bookmarkStart w:name="_Toc677101489" w:id="987366604"/>
      <w:r w:rsidR="00385C3F">
        <w:rPr/>
        <w:t>EPT Engine Dependencies</w:t>
      </w:r>
      <w:bookmarkEnd w:id="987366604"/>
    </w:p>
    <w:p w:rsidR="006E0FC9" w:rsidP="00385C3F" w:rsidRDefault="006E0FC9" w14:paraId="7CEC4A56" w14:textId="0FECCD3E">
      <w:pPr>
        <w:rPr>
          <w:lang w:val="en-GB"/>
        </w:rPr>
      </w:pPr>
      <w:r>
        <w:rPr>
          <w:lang w:val="en-GB"/>
        </w:rPr>
        <w:t>Depends on EPT engine entity data for Loading Design, retrieving Route info, retrieving Layer View and Show Route details.</w:t>
      </w:r>
    </w:p>
    <w:p w:rsidR="00792D4D" w:rsidP="00792D4D" w:rsidRDefault="00792D4D" w14:paraId="5F48F3B7" w14:textId="1CFB78E0">
      <w:pPr>
        <w:pStyle w:val="Heading2"/>
        <w:rPr/>
      </w:pPr>
      <w:bookmarkStart w:name="_Toc1986559433" w:id="924223991"/>
      <w:r w:rsidR="00792D4D">
        <w:rPr/>
        <w:t>Object and Data Model</w:t>
      </w:r>
      <w:bookmarkEnd w:id="924223991"/>
    </w:p>
    <w:p w:rsidRPr="001F16F0" w:rsidR="00A1471D" w:rsidP="006D6D14" w:rsidRDefault="00A1471D" w14:paraId="240F593A" w14:textId="77777777">
      <w:pPr>
        <w:pStyle w:val="ListParagraph"/>
        <w:numPr>
          <w:ilvl w:val="0"/>
          <w:numId w:val="21"/>
        </w:numPr>
        <w:rPr>
          <w:lang w:val="en-GB"/>
        </w:rPr>
      </w:pPr>
      <w:r w:rsidRPr="001F16F0">
        <w:rPr>
          <w:lang w:val="en-GB"/>
        </w:rPr>
        <w:t xml:space="preserve">The </w:t>
      </w:r>
      <w:r>
        <w:rPr>
          <w:lang w:val="en-GB"/>
        </w:rPr>
        <w:t>d</w:t>
      </w:r>
      <w:r w:rsidRPr="001F16F0">
        <w:rPr>
          <w:lang w:val="en-GB"/>
        </w:rPr>
        <w:t xml:space="preserve">ata model </w:t>
      </w:r>
      <w:r>
        <w:rPr>
          <w:lang w:val="en-GB"/>
        </w:rPr>
        <w:t>for</w:t>
      </w:r>
      <w:r w:rsidRPr="001F16F0">
        <w:rPr>
          <w:lang w:val="en-GB"/>
        </w:rPr>
        <w:t xml:space="preserve"> Site, Node, Span, OTS, OMS, Trail, Service</w:t>
      </w:r>
      <w:r>
        <w:rPr>
          <w:lang w:val="en-GB"/>
        </w:rPr>
        <w:t xml:space="preserve"> will be used</w:t>
      </w:r>
      <w:r w:rsidRPr="001F16F0">
        <w:rPr>
          <w:lang w:val="en-GB"/>
        </w:rPr>
        <w:t xml:space="preserve">. We will be using the entity DTO </w:t>
      </w:r>
      <w:r>
        <w:rPr>
          <w:lang w:val="en-GB"/>
        </w:rPr>
        <w:t>defined</w:t>
      </w:r>
      <w:r w:rsidRPr="001F16F0">
        <w:rPr>
          <w:lang w:val="en-GB"/>
        </w:rPr>
        <w:t xml:space="preserve"> by </w:t>
      </w:r>
      <w:r>
        <w:rPr>
          <w:lang w:val="en-GB"/>
        </w:rPr>
        <w:t>the respective teams.</w:t>
      </w:r>
    </w:p>
    <w:p w:rsidR="00A1471D" w:rsidP="006D6D14" w:rsidRDefault="00A1471D" w14:paraId="7BDED9C3" w14:textId="77777777">
      <w:pPr>
        <w:pStyle w:val="ListParagraph"/>
        <w:numPr>
          <w:ilvl w:val="0"/>
          <w:numId w:val="21"/>
        </w:numPr>
        <w:rPr>
          <w:lang w:val="en-GB"/>
        </w:rPr>
      </w:pPr>
      <w:r>
        <w:rPr>
          <w:lang w:val="en-GB"/>
        </w:rPr>
        <w:t>Layer View DTO / ResponseData</w:t>
      </w:r>
    </w:p>
    <w:p w:rsidR="00A1471D" w:rsidP="006D6D14" w:rsidRDefault="00A1471D" w14:paraId="2F5509EC" w14:textId="77777777">
      <w:pPr>
        <w:pStyle w:val="ListParagraph"/>
        <w:numPr>
          <w:ilvl w:val="0"/>
          <w:numId w:val="21"/>
        </w:numPr>
        <w:rPr>
          <w:lang w:val="en-GB"/>
        </w:rPr>
      </w:pPr>
      <w:r>
        <w:rPr>
          <w:lang w:val="en-GB"/>
        </w:rPr>
        <w:t>Show Route DTO / ResponseData</w:t>
      </w:r>
    </w:p>
    <w:p w:rsidR="00A1471D" w:rsidP="006D6D14" w:rsidRDefault="00A1471D" w14:paraId="6C6A74C7" w14:textId="77777777">
      <w:pPr>
        <w:pStyle w:val="ListParagraph"/>
        <w:numPr>
          <w:ilvl w:val="0"/>
          <w:numId w:val="21"/>
        </w:numPr>
        <w:rPr>
          <w:lang w:val="en-GB"/>
        </w:rPr>
      </w:pPr>
      <w:r>
        <w:rPr>
          <w:lang w:val="en-GB"/>
        </w:rPr>
        <w:t>User Preference DB Model</w:t>
      </w:r>
    </w:p>
    <w:p w:rsidR="00A1471D" w:rsidP="006D6D14" w:rsidRDefault="00A1471D" w14:paraId="4B0EF286" w14:textId="77777777">
      <w:pPr>
        <w:pStyle w:val="ListParagraph"/>
        <w:numPr>
          <w:ilvl w:val="0"/>
          <w:numId w:val="21"/>
        </w:numPr>
        <w:rPr>
          <w:lang w:val="en-GB"/>
        </w:rPr>
      </w:pPr>
      <w:r>
        <w:rPr>
          <w:lang w:val="en-GB"/>
        </w:rPr>
        <w:t>User Preference Response / Request data</w:t>
      </w:r>
    </w:p>
    <w:p w:rsidR="00A1471D" w:rsidP="006D6D14" w:rsidRDefault="00A1471D" w14:paraId="177ADED1" w14:textId="77777777">
      <w:pPr>
        <w:pStyle w:val="ListParagraph"/>
        <w:numPr>
          <w:ilvl w:val="0"/>
          <w:numId w:val="21"/>
        </w:numPr>
        <w:rPr>
          <w:lang w:val="en-GB"/>
        </w:rPr>
      </w:pPr>
      <w:r>
        <w:rPr>
          <w:lang w:val="en-GB"/>
        </w:rPr>
        <w:t>Geocoding DB model</w:t>
      </w:r>
    </w:p>
    <w:p w:rsidRPr="001F16F0" w:rsidR="00A1471D" w:rsidP="006D6D14" w:rsidRDefault="00A1471D" w14:paraId="5FC2AD20" w14:textId="77777777">
      <w:pPr>
        <w:pStyle w:val="ListParagraph"/>
        <w:numPr>
          <w:ilvl w:val="0"/>
          <w:numId w:val="21"/>
        </w:numPr>
        <w:rPr>
          <w:lang w:val="en-GB"/>
        </w:rPr>
      </w:pPr>
      <w:r>
        <w:rPr>
          <w:lang w:val="en-GB"/>
        </w:rPr>
        <w:t>Geocoding Response / Request Data</w:t>
      </w:r>
    </w:p>
    <w:p w:rsidRPr="00A1471D" w:rsidR="00023B39" w:rsidP="006D6D14" w:rsidRDefault="00A1471D" w14:paraId="7FEF2A6F" w14:textId="4A787D1D">
      <w:pPr>
        <w:pStyle w:val="ListParagraph"/>
        <w:numPr>
          <w:ilvl w:val="0"/>
          <w:numId w:val="21"/>
        </w:numPr>
        <w:rPr>
          <w:lang w:val="en-GB"/>
        </w:rPr>
      </w:pPr>
      <w:r w:rsidRPr="00A1471D">
        <w:rPr>
          <w:lang w:val="en-GB"/>
        </w:rPr>
        <w:t>Fastmode Request Data</w:t>
      </w:r>
    </w:p>
    <w:p w:rsidR="00A1471D" w:rsidP="00792D4D" w:rsidRDefault="00A1471D" w14:paraId="0BCBC9F4" w14:textId="77777777">
      <w:pPr>
        <w:rPr>
          <w:lang w:val="en-GB"/>
        </w:rPr>
      </w:pPr>
    </w:p>
    <w:p w:rsidR="000B7455" w:rsidP="000B7455" w:rsidRDefault="000B7455" w14:paraId="40C79CC8" w14:textId="44D66D69">
      <w:pPr>
        <w:pStyle w:val="Heading2"/>
        <w:rPr/>
      </w:pPr>
      <w:bookmarkStart w:name="_Toc955252723" w:id="837176956"/>
      <w:r w:rsidR="000B7455">
        <w:rPr/>
        <w:t>Solution Context/GNP</w:t>
      </w:r>
      <w:bookmarkEnd w:id="837176956"/>
      <w:r w:rsidR="000B7455">
        <w:rPr/>
        <w:t xml:space="preserve"> </w:t>
      </w:r>
    </w:p>
    <w:p w:rsidRPr="000B7455" w:rsidR="000B7455" w:rsidP="000B7455" w:rsidRDefault="00B13C17" w14:paraId="71303D4B" w14:textId="3DAC4DC7">
      <w:pPr>
        <w:rPr>
          <w:lang w:val="en-GB"/>
        </w:rPr>
      </w:pPr>
      <w:r>
        <w:rPr>
          <w:lang w:val="en-GB"/>
        </w:rPr>
        <w:t>NA</w:t>
      </w:r>
    </w:p>
    <w:p w:rsidR="00792D4D" w:rsidP="00792D4D" w:rsidRDefault="00385C3F" w14:paraId="5A069127" w14:textId="2C111E26">
      <w:pPr>
        <w:pStyle w:val="Heading2"/>
        <w:rPr/>
      </w:pPr>
      <w:bookmarkStart w:name="_Toc1611819474" w:id="1143099948"/>
      <w:r w:rsidR="00385C3F">
        <w:rPr/>
        <w:t>Configuration Data</w:t>
      </w:r>
      <w:bookmarkEnd w:id="1143099948"/>
    </w:p>
    <w:p w:rsidRPr="00792D4D" w:rsidR="00792D4D" w:rsidP="00792D4D" w:rsidRDefault="005957DB" w14:paraId="3400EF61" w14:textId="689B1F0C">
      <w:pPr>
        <w:rPr>
          <w:lang w:val="en-GB"/>
        </w:rPr>
      </w:pPr>
      <w:r>
        <w:rPr>
          <w:lang w:val="en-GB"/>
        </w:rPr>
        <w:t>NA</w:t>
      </w:r>
    </w:p>
    <w:p w:rsidR="00BC610B" w:rsidP="006B1548" w:rsidRDefault="00BC610B" w14:paraId="04C47449" w14:textId="604C0460">
      <w:pPr>
        <w:pStyle w:val="Heading2"/>
        <w:rPr/>
      </w:pPr>
      <w:bookmarkStart w:name="_Toc926146086" w:id="437307090"/>
      <w:r w:rsidR="00BC610B">
        <w:rPr/>
        <w:t>Persistence</w:t>
      </w:r>
      <w:bookmarkEnd w:id="437307090"/>
    </w:p>
    <w:p w:rsidRPr="00BC610B" w:rsidR="00BC610B" w:rsidP="00BC610B" w:rsidRDefault="00C86DB5" w14:paraId="5F50C086" w14:textId="64D2A3C1">
      <w:pPr>
        <w:rPr>
          <w:lang w:val="en-GB"/>
        </w:rPr>
      </w:pPr>
      <w:r>
        <w:rPr>
          <w:lang w:val="en-GB"/>
        </w:rPr>
        <w:t>Will be applicable for User Preference and Geocoding</w:t>
      </w:r>
      <w:r w:rsidR="001F7672">
        <w:rPr>
          <w:lang w:val="en-GB"/>
        </w:rPr>
        <w:t xml:space="preserve"> in WS-P DB Schema</w:t>
      </w:r>
      <w:r w:rsidR="00BC610B">
        <w:rPr>
          <w:lang w:val="en-GB"/>
        </w:rPr>
        <w:t>.</w:t>
      </w:r>
    </w:p>
    <w:p w:rsidR="000B7455" w:rsidP="006B1548" w:rsidRDefault="00B76B4E" w14:paraId="447DF18C" w14:textId="49A61D72">
      <w:pPr>
        <w:pStyle w:val="Heading2"/>
        <w:rPr/>
      </w:pPr>
      <w:bookmarkStart w:name="_Toc1465813749" w:id="1305340161"/>
      <w:r w:rsidR="00B76B4E">
        <w:rPr/>
        <w:t>Database</w:t>
      </w:r>
      <w:bookmarkEnd w:id="1305340161"/>
    </w:p>
    <w:p w:rsidR="000B7455" w:rsidP="000B7455" w:rsidRDefault="000B7455" w14:paraId="2CFA2EC8" w14:textId="0333717A">
      <w:pPr>
        <w:rPr>
          <w:lang w:val="en-GB"/>
        </w:rPr>
      </w:pPr>
      <w:r>
        <w:rPr>
          <w:lang w:val="en-GB"/>
        </w:rPr>
        <w:t>Describe DB usage. Identify any DB schema changes.</w:t>
      </w:r>
    </w:p>
    <w:p w:rsidR="00EC5E9C" w:rsidP="00A41DCE" w:rsidRDefault="00A41DCE" w14:paraId="6794FFCD" w14:textId="245ABBB9">
      <w:pPr>
        <w:pStyle w:val="Heading3"/>
        <w:rPr/>
      </w:pPr>
      <w:bookmarkStart w:name="_Toc119085585" w:id="185"/>
      <w:bookmarkStart w:name="_Toc996933444" w:id="1453590336"/>
      <w:r w:rsidR="00A41DCE">
        <w:rPr/>
        <w:t>Geocoding</w:t>
      </w:r>
      <w:bookmarkEnd w:id="185"/>
      <w:bookmarkEnd w:id="1453590336"/>
    </w:p>
    <w:p w:rsidRPr="00A41DCE" w:rsidR="00A41DCE" w:rsidP="00A41DCE" w:rsidRDefault="0015504B" w14:paraId="47E07FF3" w14:textId="21097192">
      <w:pPr>
        <w:rPr>
          <w:lang w:val="en-GB"/>
        </w:rPr>
      </w:pPr>
      <w:r>
        <w:rPr>
          <w:noProof/>
          <w:lang w:val="en-IN" w:eastAsia="en-IN"/>
        </w:rPr>
        <w:drawing>
          <wp:inline distT="0" distB="0" distL="0" distR="0" wp14:anchorId="0256BE97" wp14:editId="54DA6472">
            <wp:extent cx="1666667" cy="102857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66667" cy="1028571"/>
                    </a:xfrm>
                    <a:prstGeom prst="rect">
                      <a:avLst/>
                    </a:prstGeom>
                  </pic:spPr>
                </pic:pic>
              </a:graphicData>
            </a:graphic>
          </wp:inline>
        </w:drawing>
      </w:r>
    </w:p>
    <w:p w:rsidR="00A41DCE" w:rsidP="000B7455" w:rsidRDefault="00A41DCE" w14:paraId="02EFE5B6" w14:textId="45C32AEE">
      <w:pPr>
        <w:rPr>
          <w:lang w:val="en-GB"/>
        </w:rPr>
      </w:pPr>
    </w:p>
    <w:p w:rsidR="0015504B" w:rsidP="00054560" w:rsidRDefault="00054560" w14:paraId="6B52D057" w14:textId="040AC097">
      <w:pPr>
        <w:pStyle w:val="Heading3"/>
        <w:rPr/>
      </w:pPr>
      <w:bookmarkStart w:name="_Toc119085586" w:id="187"/>
      <w:bookmarkStart w:name="_Toc260590021" w:id="1405461014"/>
      <w:r w:rsidR="00054560">
        <w:rPr/>
        <w:t>User Preference</w:t>
      </w:r>
      <w:bookmarkEnd w:id="187"/>
      <w:bookmarkEnd w:id="1405461014"/>
    </w:p>
    <w:p w:rsidRPr="00054560" w:rsidR="00054560" w:rsidP="00054560" w:rsidRDefault="00323C79" w14:paraId="4CF8448F" w14:textId="2ECEABC0">
      <w:pPr>
        <w:rPr>
          <w:lang w:val="en-GB"/>
        </w:rPr>
      </w:pPr>
      <w:r w:rsidRPr="00556DF8">
        <w:rPr>
          <w:noProof/>
          <w:lang w:val="en-IN" w:eastAsia="en-IN"/>
        </w:rPr>
        <w:drawing>
          <wp:inline distT="0" distB="0" distL="0" distR="0" wp14:anchorId="499F9F0B" wp14:editId="0BA54EFA">
            <wp:extent cx="1952898" cy="229584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898" cy="2295845"/>
                    </a:xfrm>
                    <a:prstGeom prst="rect">
                      <a:avLst/>
                    </a:prstGeom>
                  </pic:spPr>
                </pic:pic>
              </a:graphicData>
            </a:graphic>
          </wp:inline>
        </w:drawing>
      </w:r>
    </w:p>
    <w:p w:rsidRPr="000B7455" w:rsidR="0015504B" w:rsidP="000B7455" w:rsidRDefault="0015504B" w14:paraId="638785AE" w14:textId="77777777">
      <w:pPr>
        <w:rPr>
          <w:lang w:val="en-GB"/>
        </w:rPr>
      </w:pPr>
    </w:p>
    <w:p w:rsidR="006B1548" w:rsidP="006B1548" w:rsidRDefault="006B1548" w14:paraId="6A403F56" w14:textId="1CED1C7E">
      <w:pPr>
        <w:pStyle w:val="Heading2"/>
        <w:rPr/>
      </w:pPr>
      <w:bookmarkStart w:name="_Toc2106224195" w:id="1967417014"/>
      <w:r w:rsidR="006B1548">
        <w:rPr/>
        <w:t>Data Migration/Upgrade</w:t>
      </w:r>
      <w:bookmarkEnd w:id="1967417014"/>
    </w:p>
    <w:p w:rsidR="00136EB9" w:rsidP="00136EB9" w:rsidRDefault="000A7C1E" w14:paraId="4F6ADB53" w14:textId="5A27DCA2">
      <w:pPr>
        <w:rPr>
          <w:lang w:val="en-GB"/>
        </w:rPr>
      </w:pPr>
      <w:r>
        <w:rPr>
          <w:lang w:val="en-GB"/>
        </w:rPr>
        <w:t>NA</w:t>
      </w:r>
    </w:p>
    <w:p w:rsidR="00136EB9" w:rsidP="00136EB9" w:rsidRDefault="00136EB9" w14:paraId="0405FDE6" w14:textId="68BD6F7B">
      <w:pPr>
        <w:pStyle w:val="Heading2"/>
        <w:rPr/>
      </w:pPr>
      <w:bookmarkStart w:name="_Toc1638200787" w:id="297205771"/>
      <w:r w:rsidR="00136EB9">
        <w:rPr/>
        <w:t>Design Features</w:t>
      </w:r>
      <w:bookmarkEnd w:id="297205771"/>
    </w:p>
    <w:p w:rsidR="00136EB9" w:rsidP="00136EB9" w:rsidRDefault="00136EB9" w14:paraId="3922624A" w14:textId="5A654280">
      <w:pPr>
        <w:pStyle w:val="Heading3"/>
        <w:rPr/>
      </w:pPr>
      <w:bookmarkStart w:name="_Toc165009652" w:id="635408764"/>
      <w:r w:rsidR="00136EB9">
        <w:rPr/>
        <w:t>Performance</w:t>
      </w:r>
      <w:bookmarkEnd w:id="635408764"/>
    </w:p>
    <w:p w:rsidRPr="005E6269" w:rsidR="005E6269" w:rsidP="005E6269" w:rsidRDefault="005E6269" w14:paraId="79B4FEBD" w14:textId="2F9D9B7C">
      <w:pPr>
        <w:rPr>
          <w:lang w:val="en-GB"/>
        </w:rPr>
      </w:pPr>
      <w:r>
        <w:rPr>
          <w:lang w:val="en-GB"/>
        </w:rPr>
        <w:t>Applicable for Loading Design, Layer View, Show Route, Fast Mode Creation</w:t>
      </w:r>
    </w:p>
    <w:p w:rsidR="00136EB9" w:rsidP="00136EB9" w:rsidRDefault="00136EB9" w14:paraId="1483D0C4" w14:textId="5CAFB6F8">
      <w:pPr>
        <w:pStyle w:val="Heading3"/>
        <w:rPr/>
      </w:pPr>
      <w:bookmarkStart w:name="_Toc665320472" w:id="1646364482"/>
      <w:r w:rsidR="00136EB9">
        <w:rPr/>
        <w:t>Scalability</w:t>
      </w:r>
      <w:bookmarkEnd w:id="1646364482"/>
    </w:p>
    <w:p w:rsidRPr="002D71D2" w:rsidR="002D71D2" w:rsidP="002D71D2" w:rsidRDefault="002D71D2" w14:paraId="5C0B2022" w14:textId="31DCA29A">
      <w:pPr>
        <w:rPr>
          <w:lang w:val="en-GB"/>
        </w:rPr>
      </w:pPr>
      <w:r>
        <w:rPr>
          <w:lang w:val="en-GB"/>
        </w:rPr>
        <w:t>Applicable for Loading Design</w:t>
      </w:r>
    </w:p>
    <w:p w:rsidR="00136EB9" w:rsidP="00136EB9" w:rsidRDefault="00136EB9" w14:paraId="05AB715A" w14:textId="6DAE8B69">
      <w:pPr>
        <w:pStyle w:val="Heading3"/>
        <w:rPr/>
      </w:pPr>
      <w:bookmarkStart w:name="_Toc526007032" w:id="366838738"/>
      <w:r w:rsidR="00136EB9">
        <w:rPr/>
        <w:t>Security</w:t>
      </w:r>
      <w:bookmarkEnd w:id="366838738"/>
    </w:p>
    <w:p w:rsidRPr="004C4CB7" w:rsidR="004C4CB7" w:rsidP="004C4CB7" w:rsidRDefault="00735031" w14:paraId="5C272B29" w14:textId="5DDE35BC">
      <w:pPr>
        <w:rPr>
          <w:lang w:val="en-GB"/>
        </w:rPr>
      </w:pPr>
      <w:r>
        <w:rPr>
          <w:lang w:val="en-GB"/>
        </w:rPr>
        <w:t>Applicable for all operations.</w:t>
      </w:r>
    </w:p>
    <w:p w:rsidR="00136EB9" w:rsidP="00136EB9" w:rsidRDefault="00136EB9" w14:paraId="01842D3C" w14:textId="09D480DD">
      <w:pPr>
        <w:pStyle w:val="Heading3"/>
        <w:rPr/>
      </w:pPr>
      <w:bookmarkStart w:name="_Toc468935459" w:id="1201482899"/>
      <w:r w:rsidR="00136EB9">
        <w:rPr/>
        <w:t>Concurrency</w:t>
      </w:r>
      <w:bookmarkEnd w:id="1201482899"/>
    </w:p>
    <w:p w:rsidRPr="00496C70" w:rsidR="00496C70" w:rsidP="00496C70" w:rsidRDefault="00622CE9" w14:paraId="386054D5" w14:textId="1D3327A0">
      <w:pPr>
        <w:rPr>
          <w:lang w:val="en-GB"/>
        </w:rPr>
      </w:pPr>
      <w:r>
        <w:rPr>
          <w:lang w:val="en-GB"/>
        </w:rPr>
        <w:t>For Fast Mode creation the Completable Future API will be used.</w:t>
      </w:r>
    </w:p>
    <w:p w:rsidR="00136EB9" w:rsidP="00136EB9" w:rsidRDefault="00136EB9" w14:paraId="73D74413" w14:textId="2D87FD03">
      <w:pPr>
        <w:pStyle w:val="Heading3"/>
        <w:rPr/>
      </w:pPr>
      <w:bookmarkStart w:name="_Toc737867247" w:id="1012686752"/>
      <w:r w:rsidR="00136EB9">
        <w:rPr/>
        <w:t>Error/Exception Handling</w:t>
      </w:r>
      <w:bookmarkEnd w:id="1012686752"/>
    </w:p>
    <w:p w:rsidRPr="001E515F" w:rsidR="001E515F" w:rsidP="001E515F" w:rsidRDefault="00D2479F" w14:paraId="55023242" w14:textId="4535124A">
      <w:pPr>
        <w:rPr>
          <w:lang w:val="en-GB"/>
        </w:rPr>
      </w:pPr>
      <w:r>
        <w:rPr>
          <w:lang w:val="en-GB"/>
        </w:rPr>
        <w:t>Applicable for all operations and will adopt the WS-P Architectural approach</w:t>
      </w:r>
    </w:p>
    <w:p w:rsidR="00136EB9" w:rsidP="00136EB9" w:rsidRDefault="00136EB9" w14:paraId="2A57AA6A" w14:textId="196EAB92">
      <w:pPr>
        <w:pStyle w:val="Heading3"/>
        <w:rPr/>
      </w:pPr>
      <w:bookmarkStart w:name="_Toc163564093" w:id="2036725401"/>
      <w:r w:rsidR="00136EB9">
        <w:rPr/>
        <w:t>Disaster Recovery</w:t>
      </w:r>
      <w:bookmarkEnd w:id="2036725401"/>
    </w:p>
    <w:p w:rsidRPr="007E6DA1" w:rsidR="007E6DA1" w:rsidP="007E6DA1" w:rsidRDefault="00B31E45" w14:paraId="45B8CB31" w14:textId="43703B50">
      <w:pPr>
        <w:rPr>
          <w:lang w:val="en-GB"/>
        </w:rPr>
      </w:pPr>
      <w:r>
        <w:rPr>
          <w:lang w:val="en-GB"/>
        </w:rPr>
        <w:t>NA</w:t>
      </w:r>
    </w:p>
    <w:p w:rsidR="00136EB9" w:rsidP="00136EB9" w:rsidRDefault="00136EB9" w14:paraId="45A065D9" w14:textId="567C7F3A">
      <w:pPr>
        <w:pStyle w:val="Heading3"/>
        <w:rPr/>
      </w:pPr>
      <w:bookmarkStart w:name="_Toc305872326" w:id="1507378277"/>
      <w:r w:rsidR="00136EB9">
        <w:rPr/>
        <w:t>Transaction Strategy</w:t>
      </w:r>
      <w:bookmarkEnd w:id="1507378277"/>
    </w:p>
    <w:p w:rsidRPr="00136EB9" w:rsidR="00136EB9" w:rsidP="00136EB9" w:rsidRDefault="00046D35" w14:paraId="1C6A2880" w14:textId="36AC8154">
      <w:pPr>
        <w:rPr>
          <w:lang w:val="en-GB"/>
        </w:rPr>
      </w:pPr>
      <w:r>
        <w:rPr>
          <w:lang w:val="en-GB"/>
        </w:rPr>
        <w:t>Applicable for User Preference and Geocoding.</w:t>
      </w:r>
    </w:p>
    <w:p w:rsidRPr="00550A8A" w:rsidR="00550A8A" w:rsidP="00550A8A" w:rsidRDefault="00550A8A" w14:paraId="196AC9AC" w14:textId="77777777">
      <w:pPr>
        <w:rPr>
          <w:lang w:val="en-GB"/>
        </w:rPr>
      </w:pPr>
    </w:p>
    <w:p w:rsidR="00B90B61" w:rsidP="00D13BBE" w:rsidRDefault="00B90B61" w14:paraId="2117E971" w14:textId="58FF836E">
      <w:pPr>
        <w:pStyle w:val="Heading1"/>
        <w:rPr/>
      </w:pPr>
      <w:bookmarkStart w:name="_Toc512859114" w:id="199"/>
      <w:bookmarkStart w:name="_Toc68204192" w:id="1720188278"/>
      <w:r w:rsidR="00B90B61">
        <w:rPr/>
        <w:t>User Interface Design</w:t>
      </w:r>
      <w:bookmarkEnd w:id="1720188278"/>
    </w:p>
    <w:p w:rsidR="00E849FC" w:rsidP="00E849FC" w:rsidRDefault="00805B4B" w14:paraId="5D620407" w14:textId="7CDD16F5">
      <w:r w:rsidR="00805B4B">
        <w:rPr/>
        <w:t xml:space="preserve">The UI interface will be same as in WP </w:t>
      </w:r>
      <w:r w:rsidR="75E3352B">
        <w:rPr/>
        <w:t>22.07</w:t>
      </w:r>
      <w:r w:rsidR="00805B4B">
        <w:rPr/>
        <w:t>. The screen shots below are with few changes in accordance with WS-P.</w:t>
      </w:r>
    </w:p>
    <w:p w:rsidR="00805B4B" w:rsidP="00E849FC" w:rsidRDefault="00805B4B" w14:paraId="27F1ACA2" w14:textId="7D787B1F"/>
    <w:p w:rsidR="00805B4B" w:rsidP="00481664" w:rsidRDefault="00481664" w14:paraId="12183DEA" w14:textId="127E1D40">
      <w:pPr>
        <w:pStyle w:val="Heading2"/>
        <w:rPr/>
      </w:pPr>
      <w:bookmarkStart w:name="_Toc119085597" w:id="200"/>
      <w:bookmarkStart w:name="_Toc1545412733" w:id="2142768010"/>
      <w:r w:rsidR="00481664">
        <w:rPr/>
        <w:t>Loading Design</w:t>
      </w:r>
      <w:bookmarkEnd w:id="200"/>
      <w:bookmarkEnd w:id="2142768010"/>
    </w:p>
    <w:p w:rsidR="00481664" w:rsidP="00481664" w:rsidRDefault="00481664" w14:paraId="0B34D407" w14:textId="5A33ADD7">
      <w:pPr>
        <w:rPr>
          <w:lang w:val="en-GB"/>
        </w:rPr>
      </w:pPr>
    </w:p>
    <w:p w:rsidR="00CA428E" w:rsidP="00481664" w:rsidRDefault="00CA428E" w14:paraId="718BAC5B" w14:textId="657373C6">
      <w:pPr>
        <w:rPr>
          <w:lang w:val="en-GB"/>
        </w:rPr>
      </w:pPr>
      <w:r w:rsidR="008A30FA">
        <w:drawing>
          <wp:inline wp14:editId="31A50A29" wp14:anchorId="0AC7F44C">
            <wp:extent cx="5943600" cy="2617470"/>
            <wp:effectExtent l="0" t="0" r="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a9c426ff25ff47bd">
                      <a:extLst>
                        <a:ext xmlns:a="http://schemas.openxmlformats.org/drawingml/2006/main" uri="{28A0092B-C50C-407E-A947-70E740481C1C}">
                          <a14:useLocalDpi val="0"/>
                        </a:ext>
                      </a:extLst>
                    </a:blip>
                    <a:stretch>
                      <a:fillRect/>
                    </a:stretch>
                  </pic:blipFill>
                  <pic:spPr>
                    <a:xfrm rot="0" flipH="0" flipV="0">
                      <a:off x="0" y="0"/>
                      <a:ext cx="5943600" cy="2617470"/>
                    </a:xfrm>
                    <a:prstGeom prst="rect">
                      <a:avLst/>
                    </a:prstGeom>
                  </pic:spPr>
                </pic:pic>
              </a:graphicData>
            </a:graphic>
          </wp:inline>
        </w:drawing>
      </w:r>
    </w:p>
    <w:p w:rsidR="008A30FA" w:rsidP="00481664" w:rsidRDefault="008A30FA" w14:paraId="1034EE09" w14:textId="0C4A8D07">
      <w:pPr>
        <w:rPr>
          <w:lang w:val="en-GB"/>
        </w:rPr>
      </w:pPr>
    </w:p>
    <w:p w:rsidR="00DF1185" w:rsidP="00DF1185" w:rsidRDefault="00DF1185" w14:paraId="231103CF" w14:textId="4FA96DAB">
      <w:pPr>
        <w:pStyle w:val="Heading2"/>
        <w:rPr/>
      </w:pPr>
      <w:bookmarkStart w:name="_Toc119085598" w:id="202"/>
      <w:bookmarkStart w:name="_Toc1287357662" w:id="1373160134"/>
      <w:r w:rsidR="00DF1185">
        <w:rPr/>
        <w:t>Map Menu &amp; Map Settings</w:t>
      </w:r>
      <w:bookmarkEnd w:id="202"/>
      <w:bookmarkEnd w:id="1373160134"/>
    </w:p>
    <w:p w:rsidR="00DF1185" w:rsidP="00DF1185" w:rsidRDefault="00DF1185" w14:paraId="31E11FD9" w14:textId="248FA2CC">
      <w:pPr>
        <w:rPr>
          <w:lang w:val="en-GB"/>
        </w:rPr>
      </w:pPr>
    </w:p>
    <w:p w:rsidR="007B71F0" w:rsidP="00DF1185" w:rsidRDefault="007B71F0" w14:paraId="25A68162" w14:textId="0ADCCC87">
      <w:pPr>
        <w:rPr>
          <w:lang w:val="en-GB"/>
        </w:rPr>
      </w:pPr>
      <w:r w:rsidRPr="00F5377E">
        <w:rPr>
          <w:noProof/>
          <w:lang w:val="en-IN" w:eastAsia="en-IN"/>
        </w:rPr>
        <w:drawing>
          <wp:inline distT="0" distB="0" distL="0" distR="0" wp14:anchorId="2714A29A" wp14:editId="5DAEC203">
            <wp:extent cx="3486150" cy="34565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5683" cy="3475889"/>
                    </a:xfrm>
                    <a:prstGeom prst="rect">
                      <a:avLst/>
                    </a:prstGeom>
                  </pic:spPr>
                </pic:pic>
              </a:graphicData>
            </a:graphic>
          </wp:inline>
        </w:drawing>
      </w:r>
    </w:p>
    <w:p w:rsidR="00AC78F7" w:rsidP="00DF1185" w:rsidRDefault="00922B05" w14:paraId="3571A42D" w14:textId="2934E8FF">
      <w:pPr>
        <w:rPr>
          <w:lang w:val="en-GB"/>
        </w:rPr>
      </w:pPr>
      <w:r w:rsidR="00922B05">
        <w:drawing>
          <wp:inline wp14:editId="3497C84F" wp14:anchorId="70FC4FAE">
            <wp:extent cx="2695951" cy="4744113"/>
            <wp:effectExtent l="0" t="0" r="9525"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efdf31ba36504f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5951" cy="4744113"/>
                    </a:xfrm>
                    <a:prstGeom prst="rect">
                      <a:avLst/>
                    </a:prstGeom>
                  </pic:spPr>
                </pic:pic>
              </a:graphicData>
            </a:graphic>
          </wp:inline>
        </w:drawing>
      </w:r>
      <w:commentRangeStart w:id="204"/>
      <w:commentRangeStart w:id="1294333306"/>
      <w:r w:rsidR="00AC78F7">
        <w:drawing>
          <wp:inline wp14:editId="02C77F64" wp14:anchorId="2A86C91E">
            <wp:extent cx="2762636" cy="3610479"/>
            <wp:effectExtent l="0" t="0" r="0" b="9525"/>
            <wp:docPr id="20" name="Picture 20" title=""/>
            <wp:cNvGraphicFramePr>
              <a:graphicFrameLocks noChangeAspect="1"/>
            </wp:cNvGraphicFramePr>
            <a:graphic>
              <a:graphicData uri="http://schemas.openxmlformats.org/drawingml/2006/picture">
                <pic:pic>
                  <pic:nvPicPr>
                    <pic:cNvPr id="0" name="Picture 20"/>
                    <pic:cNvPicPr/>
                  </pic:nvPicPr>
                  <pic:blipFill>
                    <a:blip r:embed="Rc58fbd8028b744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62636" cy="3610479"/>
                    </a:xfrm>
                    <a:prstGeom prst="rect">
                      <a:avLst/>
                    </a:prstGeom>
                  </pic:spPr>
                </pic:pic>
              </a:graphicData>
            </a:graphic>
          </wp:inline>
        </w:drawing>
      </w:r>
      <w:commentRangeEnd w:id="204"/>
      <w:r>
        <w:rPr>
          <w:rStyle w:val="CommentReference"/>
        </w:rPr>
        <w:commentReference w:id="204"/>
      </w:r>
      <w:commentRangeEnd w:id="1294333306"/>
      <w:r>
        <w:rPr>
          <w:rStyle w:val="CommentReference"/>
        </w:rPr>
        <w:commentReference w:id="1294333306"/>
      </w:r>
    </w:p>
    <w:p w:rsidRPr="00DF1185" w:rsidR="007538D3" w:rsidP="00DF1185" w:rsidRDefault="007538D3" w14:paraId="2E648535" w14:textId="3619979F">
      <w:pPr>
        <w:rPr>
          <w:lang w:val="en-GB"/>
        </w:rPr>
      </w:pPr>
      <w:r w:rsidRPr="000D5D96">
        <w:rPr>
          <w:noProof/>
          <w:lang w:val="en-IN" w:eastAsia="en-IN"/>
        </w:rPr>
        <w:drawing>
          <wp:inline distT="0" distB="0" distL="0" distR="0" wp14:anchorId="484D7BAB" wp14:editId="5F8E17F3">
            <wp:extent cx="2648320" cy="33342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8320" cy="3334215"/>
                    </a:xfrm>
                    <a:prstGeom prst="rect">
                      <a:avLst/>
                    </a:prstGeom>
                  </pic:spPr>
                </pic:pic>
              </a:graphicData>
            </a:graphic>
          </wp:inline>
        </w:drawing>
      </w:r>
    </w:p>
    <w:p w:rsidR="00DF1185" w:rsidP="00AC51A1" w:rsidRDefault="00AC51A1" w14:paraId="6AF9C3EA" w14:textId="64A51C1E">
      <w:pPr>
        <w:pStyle w:val="Heading2"/>
        <w:rPr>
          <w:noProof/>
        </w:rPr>
      </w:pPr>
      <w:bookmarkStart w:name="_Toc119085599" w:id="205"/>
      <w:bookmarkStart w:name="_Toc1455027608" w:id="1444454051"/>
      <w:r w:rsidRPr="041D9DBD" w:rsidR="00AC51A1">
        <w:rPr>
          <w:noProof/>
        </w:rPr>
        <w:t>Map Mouse Interactions</w:t>
      </w:r>
      <w:bookmarkEnd w:id="205"/>
      <w:bookmarkEnd w:id="1444454051"/>
    </w:p>
    <w:p w:rsidR="00F96971" w:rsidP="00AC51A1" w:rsidRDefault="00F96971" w14:paraId="40BDA225" w14:textId="7A5043BD">
      <w:pPr>
        <w:rPr>
          <w:lang w:val="en-GB"/>
        </w:rPr>
      </w:pPr>
      <w:r w:rsidR="00F96971">
        <w:drawing>
          <wp:inline wp14:editId="1F8BA8E0" wp14:anchorId="3FF6FC10">
            <wp:extent cx="1981200" cy="4010025"/>
            <wp:effectExtent l="0" t="0" r="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a0a00d61de1048e1">
                      <a:extLst>
                        <a:ext xmlns:a="http://schemas.openxmlformats.org/drawingml/2006/main" uri="{28A0092B-C50C-407E-A947-70E740481C1C}">
                          <a14:useLocalDpi val="0"/>
                        </a:ext>
                      </a:extLst>
                    </a:blip>
                    <a:stretch>
                      <a:fillRect/>
                    </a:stretch>
                  </pic:blipFill>
                  <pic:spPr>
                    <a:xfrm rot="0" flipH="0" flipV="0">
                      <a:off x="0" y="0"/>
                      <a:ext cx="1981200" cy="4010025"/>
                    </a:xfrm>
                    <a:prstGeom prst="rect">
                      <a:avLst/>
                    </a:prstGeom>
                  </pic:spPr>
                </pic:pic>
              </a:graphicData>
            </a:graphic>
          </wp:inline>
        </w:drawing>
      </w:r>
      <w:r w:rsidR="00824275">
        <w:drawing>
          <wp:inline wp14:editId="28A17242" wp14:anchorId="1FCF9BFA">
            <wp:extent cx="1619250" cy="1543050"/>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ff3cc4ebe72e4ab1">
                      <a:extLst>
                        <a:ext xmlns:a="http://schemas.openxmlformats.org/drawingml/2006/main" uri="{28A0092B-C50C-407E-A947-70E740481C1C}">
                          <a14:useLocalDpi val="0"/>
                        </a:ext>
                      </a:extLst>
                    </a:blip>
                    <a:stretch>
                      <a:fillRect/>
                    </a:stretch>
                  </pic:blipFill>
                  <pic:spPr>
                    <a:xfrm rot="0" flipH="0" flipV="0">
                      <a:off x="0" y="0"/>
                      <a:ext cx="1619250" cy="1543050"/>
                    </a:xfrm>
                    <a:prstGeom prst="rect">
                      <a:avLst/>
                    </a:prstGeom>
                  </pic:spPr>
                </pic:pic>
              </a:graphicData>
            </a:graphic>
          </wp:inline>
        </w:drawing>
      </w:r>
      <w:r w:rsidR="00824275">
        <w:drawing>
          <wp:inline wp14:editId="3C91FA1D" wp14:anchorId="74439D92">
            <wp:extent cx="2029108" cy="2467319"/>
            <wp:effectExtent l="0" t="0" r="9525" b="9525"/>
            <wp:docPr id="10" name="Picture 10" title=""/>
            <wp:cNvGraphicFramePr>
              <a:graphicFrameLocks noChangeAspect="1"/>
            </wp:cNvGraphicFramePr>
            <a:graphic>
              <a:graphicData uri="http://schemas.openxmlformats.org/drawingml/2006/picture">
                <pic:pic>
                  <pic:nvPicPr>
                    <pic:cNvPr id="0" name="Picture 10"/>
                    <pic:cNvPicPr/>
                  </pic:nvPicPr>
                  <pic:blipFill>
                    <a:blip r:embed="Rf03d07b3e59f40fd">
                      <a:extLst>
                        <a:ext xmlns:a="http://schemas.openxmlformats.org/drawingml/2006/main" uri="{28A0092B-C50C-407E-A947-70E740481C1C}">
                          <a14:useLocalDpi val="0"/>
                        </a:ext>
                      </a:extLst>
                    </a:blip>
                    <a:stretch>
                      <a:fillRect/>
                    </a:stretch>
                  </pic:blipFill>
                  <pic:spPr>
                    <a:xfrm rot="0" flipH="0" flipV="0">
                      <a:off x="0" y="0"/>
                      <a:ext cx="2029108" cy="2467319"/>
                    </a:xfrm>
                    <a:prstGeom prst="rect">
                      <a:avLst/>
                    </a:prstGeom>
                  </pic:spPr>
                </pic:pic>
              </a:graphicData>
            </a:graphic>
          </wp:inline>
        </w:drawing>
      </w:r>
    </w:p>
    <w:p w:rsidR="00AC51A1" w:rsidP="00AC51A1" w:rsidRDefault="00AC51A1" w14:paraId="320A91B0" w14:textId="59CE0756">
      <w:pPr>
        <w:rPr>
          <w:lang w:val="en-GB"/>
        </w:rPr>
      </w:pPr>
    </w:p>
    <w:p w:rsidR="00072D58" w:rsidP="00AC51A1" w:rsidRDefault="00072D58" w14:paraId="5B8D3F8F" w14:textId="48F501BB">
      <w:pPr>
        <w:rPr>
          <w:lang w:val="en-GB"/>
        </w:rPr>
      </w:pPr>
    </w:p>
    <w:p w:rsidR="00313BD7" w:rsidP="00AC51A1" w:rsidRDefault="00313BD7" w14:paraId="00483A80" w14:textId="4D769B2C">
      <w:pPr>
        <w:rPr>
          <w:lang w:val="en-GB"/>
        </w:rPr>
      </w:pPr>
    </w:p>
    <w:p w:rsidR="00313BD7" w:rsidP="00AC51A1" w:rsidRDefault="00803766" w14:paraId="5A2BC697" w14:textId="2393AF5D">
      <w:pPr>
        <w:rPr>
          <w:lang w:val="en-GB"/>
        </w:rPr>
      </w:pPr>
      <w:r w:rsidRPr="003C013C">
        <w:rPr>
          <w:noProof/>
          <w:lang w:val="en-IN" w:eastAsia="en-IN"/>
        </w:rPr>
        <w:drawing>
          <wp:inline distT="0" distB="0" distL="0" distR="0" wp14:anchorId="69B22BB1" wp14:editId="7C3BF785">
            <wp:extent cx="5943600" cy="26650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65095"/>
                    </a:xfrm>
                    <a:prstGeom prst="rect">
                      <a:avLst/>
                    </a:prstGeom>
                  </pic:spPr>
                </pic:pic>
              </a:graphicData>
            </a:graphic>
          </wp:inline>
        </w:drawing>
      </w:r>
    </w:p>
    <w:p w:rsidR="00803766" w:rsidP="00AC51A1" w:rsidRDefault="00803766" w14:paraId="73BB5AF9" w14:textId="759DFAA4">
      <w:pPr>
        <w:rPr>
          <w:lang w:val="en-GB"/>
        </w:rPr>
      </w:pPr>
    </w:p>
    <w:p w:rsidR="00803766" w:rsidP="00AC51A1" w:rsidRDefault="00803766" w14:paraId="48A54CE7" w14:textId="5E5B0EE6">
      <w:pPr>
        <w:rPr>
          <w:lang w:val="en-GB"/>
        </w:rPr>
      </w:pPr>
    </w:p>
    <w:p w:rsidR="00264971" w:rsidP="00AC51A1" w:rsidRDefault="00264971" w14:paraId="6657673E" w14:textId="4F5BB5DB">
      <w:pPr>
        <w:rPr>
          <w:lang w:val="en-GB"/>
        </w:rPr>
      </w:pPr>
      <w:r w:rsidRPr="00C708E0">
        <w:rPr>
          <w:noProof/>
          <w:lang w:val="en-IN" w:eastAsia="en-IN"/>
        </w:rPr>
        <w:drawing>
          <wp:inline distT="0" distB="0" distL="0" distR="0" wp14:anchorId="78987864" wp14:editId="13E4E617">
            <wp:extent cx="5943600" cy="1050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50925"/>
                    </a:xfrm>
                    <a:prstGeom prst="rect">
                      <a:avLst/>
                    </a:prstGeom>
                  </pic:spPr>
                </pic:pic>
              </a:graphicData>
            </a:graphic>
          </wp:inline>
        </w:drawing>
      </w:r>
    </w:p>
    <w:p w:rsidR="00264971" w:rsidP="00AC51A1" w:rsidRDefault="00B411A8" w14:paraId="12BDEC38" w14:textId="2DC715F2">
      <w:pPr>
        <w:rPr>
          <w:lang w:val="en-GB"/>
        </w:rPr>
      </w:pPr>
      <w:r>
        <w:rPr>
          <w:noProof/>
        </w:rPr>
        <w:drawing>
          <wp:inline distT="0" distB="0" distL="0" distR="0" wp14:anchorId="6897577F" wp14:editId="303C8085">
            <wp:extent cx="5943600" cy="30689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68955"/>
                    </a:xfrm>
                    <a:prstGeom prst="rect">
                      <a:avLst/>
                    </a:prstGeom>
                  </pic:spPr>
                </pic:pic>
              </a:graphicData>
            </a:graphic>
          </wp:inline>
        </w:drawing>
      </w:r>
    </w:p>
    <w:p w:rsidR="00475C71" w:rsidP="00AC51A1" w:rsidRDefault="00475C71" w14:paraId="09438C7A" w14:textId="5041F578">
      <w:pPr>
        <w:rPr>
          <w:lang w:val="en-GB"/>
        </w:rPr>
      </w:pPr>
      <w:r>
        <w:rPr>
          <w:noProof/>
          <w:lang w:val="en-IN" w:eastAsia="en-IN"/>
        </w:rPr>
        <w:drawing>
          <wp:inline distT="0" distB="0" distL="0" distR="0" wp14:anchorId="2A271B59" wp14:editId="3950EE17">
            <wp:extent cx="2885714" cy="234285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85714" cy="2342857"/>
                    </a:xfrm>
                    <a:prstGeom prst="rect">
                      <a:avLst/>
                    </a:prstGeom>
                  </pic:spPr>
                </pic:pic>
              </a:graphicData>
            </a:graphic>
          </wp:inline>
        </w:drawing>
      </w:r>
    </w:p>
    <w:p w:rsidR="008E2C78" w:rsidP="00AC51A1" w:rsidRDefault="008E2C78" w14:paraId="0D72CF51" w14:textId="08881E49">
      <w:pPr>
        <w:rPr>
          <w:lang w:val="en-GB"/>
        </w:rPr>
      </w:pPr>
    </w:p>
    <w:p w:rsidR="008E2C78" w:rsidP="008E2C78" w:rsidRDefault="008E2C78" w14:paraId="68FE9169" w14:textId="4D62B4F7">
      <w:pPr>
        <w:pStyle w:val="Heading2"/>
        <w:rPr/>
      </w:pPr>
      <w:bookmarkStart w:name="_Toc1645646789" w:id="1181313509"/>
      <w:r w:rsidR="77214A7B">
        <w:rPr/>
        <w:t>Map Geo-free view:</w:t>
      </w:r>
      <w:bookmarkEnd w:id="1181313509"/>
    </w:p>
    <w:p w:rsidR="008E2C78" w:rsidP="00AC51A1" w:rsidRDefault="008E2C78" w14:paraId="390D46D2" w14:textId="4938DBB2">
      <w:pPr>
        <w:rPr>
          <w:lang w:val="en-GB"/>
        </w:rPr>
      </w:pPr>
      <w:r w:rsidRPr="008E2C78">
        <w:rPr>
          <w:noProof/>
          <w:lang w:val="en-GB"/>
        </w:rPr>
        <w:drawing>
          <wp:inline distT="0" distB="0" distL="0" distR="0" wp14:anchorId="2F4B8D29" wp14:editId="758DD726">
            <wp:extent cx="5943600" cy="2640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640330"/>
                    </a:xfrm>
                    <a:prstGeom prst="rect">
                      <a:avLst/>
                    </a:prstGeom>
                    <a:noFill/>
                    <a:ln>
                      <a:noFill/>
                    </a:ln>
                  </pic:spPr>
                </pic:pic>
              </a:graphicData>
            </a:graphic>
          </wp:inline>
        </w:drawing>
      </w:r>
    </w:p>
    <w:p w:rsidR="00475C71" w:rsidP="008E2C78" w:rsidRDefault="008E2C78" w14:paraId="3662655C" w14:textId="5FED2219">
      <w:pPr>
        <w:pStyle w:val="Heading2"/>
        <w:rPr/>
      </w:pPr>
      <w:bookmarkStart w:name="_Toc1356693737" w:id="2103497943"/>
      <w:r w:rsidR="77214A7B">
        <w:rPr/>
        <w:t>Moving site</w:t>
      </w:r>
      <w:bookmarkEnd w:id="2103497943"/>
    </w:p>
    <w:p w:rsidR="008E2C78" w:rsidP="00AC51A1" w:rsidRDefault="00F0657C" w14:paraId="4B355B56" w14:textId="2D142999">
      <w:pPr>
        <w:rPr>
          <w:lang w:val="en-GB"/>
        </w:rPr>
      </w:pPr>
      <w:r>
        <w:rPr>
          <w:noProof/>
        </w:rPr>
        <w:drawing>
          <wp:inline distT="0" distB="0" distL="0" distR="0" wp14:anchorId="409460EB" wp14:editId="1756E500">
            <wp:extent cx="2447925" cy="2314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47925" cy="2314575"/>
                    </a:xfrm>
                    <a:prstGeom prst="rect">
                      <a:avLst/>
                    </a:prstGeom>
                  </pic:spPr>
                </pic:pic>
              </a:graphicData>
            </a:graphic>
          </wp:inline>
        </w:drawing>
      </w:r>
      <w:r>
        <w:rPr>
          <w:noProof/>
        </w:rPr>
        <w:drawing>
          <wp:inline distT="0" distB="0" distL="0" distR="0" wp14:anchorId="798CAFB7" wp14:editId="253DF738">
            <wp:extent cx="3714750" cy="2209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4750" cy="2209800"/>
                    </a:xfrm>
                    <a:prstGeom prst="rect">
                      <a:avLst/>
                    </a:prstGeom>
                  </pic:spPr>
                </pic:pic>
              </a:graphicData>
            </a:graphic>
          </wp:inline>
        </w:drawing>
      </w:r>
    </w:p>
    <w:p w:rsidR="00475C71" w:rsidP="00AC51A1" w:rsidRDefault="00475C71" w14:paraId="4DF084B4" w14:textId="704A8136">
      <w:pPr>
        <w:rPr>
          <w:lang w:val="en-GB"/>
        </w:rPr>
      </w:pPr>
    </w:p>
    <w:p w:rsidR="00F62426" w:rsidP="00F62426" w:rsidRDefault="00F62426" w14:paraId="754BDF63" w14:textId="5B982848">
      <w:pPr>
        <w:pStyle w:val="Heading2"/>
        <w:rPr/>
      </w:pPr>
      <w:bookmarkStart w:name="_Toc119085600" w:id="207"/>
      <w:bookmarkStart w:name="_Toc1149516242" w:id="1534010053"/>
      <w:r w:rsidR="00F62426">
        <w:rPr/>
        <w:t>Layer View and Show Route</w:t>
      </w:r>
      <w:bookmarkEnd w:id="207"/>
      <w:bookmarkEnd w:id="1534010053"/>
    </w:p>
    <w:p w:rsidR="00F62426" w:rsidP="00F62426" w:rsidRDefault="00B8630E" w14:paraId="774E43BF" w14:textId="5A8DFE91">
      <w:pPr>
        <w:rPr>
          <w:lang w:val="en-GB"/>
        </w:rPr>
      </w:pPr>
      <w:r>
        <w:rPr>
          <w:lang w:val="en-GB"/>
        </w:rPr>
        <w:t>Trail</w:t>
      </w:r>
    </w:p>
    <w:p w:rsidR="00F62426" w:rsidP="00F62426" w:rsidRDefault="009B5EDF" w14:paraId="14227A82" w14:textId="316C6540">
      <w:pPr>
        <w:rPr>
          <w:lang w:val="en-GB"/>
        </w:rPr>
      </w:pPr>
      <w:commentRangeStart w:id="209"/>
      <w:commentRangeStart w:id="228611853"/>
      <w:r w:rsidR="009B5EDF">
        <w:drawing>
          <wp:inline wp14:editId="618F98DD" wp14:anchorId="715B37CC">
            <wp:extent cx="5943600" cy="2113915"/>
            <wp:effectExtent l="0" t="0" r="0" b="0"/>
            <wp:docPr id="27" name="Picture 27" title=""/>
            <wp:cNvGraphicFramePr>
              <a:graphicFrameLocks noChangeAspect="1"/>
            </wp:cNvGraphicFramePr>
            <a:graphic>
              <a:graphicData uri="http://schemas.openxmlformats.org/drawingml/2006/picture">
                <pic:pic>
                  <pic:nvPicPr>
                    <pic:cNvPr id="0" name="Picture 27"/>
                    <pic:cNvPicPr/>
                  </pic:nvPicPr>
                  <pic:blipFill>
                    <a:blip r:embed="Re4ca6f8eac6f468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113915"/>
                    </a:xfrm>
                    <a:prstGeom prst="rect">
                      <a:avLst/>
                    </a:prstGeom>
                  </pic:spPr>
                </pic:pic>
              </a:graphicData>
            </a:graphic>
          </wp:inline>
        </w:drawing>
      </w:r>
      <w:commentRangeEnd w:id="209"/>
      <w:r>
        <w:rPr>
          <w:rStyle w:val="CommentReference"/>
        </w:rPr>
        <w:commentReference w:id="209"/>
      </w:r>
      <w:commentRangeEnd w:id="228611853"/>
      <w:r>
        <w:rPr>
          <w:rStyle w:val="CommentReference"/>
        </w:rPr>
        <w:commentReference w:id="228611853"/>
      </w:r>
    </w:p>
    <w:p w:rsidR="00241E93" w:rsidP="00F62426" w:rsidRDefault="00241E93" w14:paraId="26751534" w14:textId="454B340B">
      <w:pPr>
        <w:rPr>
          <w:lang w:val="en-GB"/>
        </w:rPr>
      </w:pPr>
      <w:r>
        <w:rPr>
          <w:lang w:val="en-GB"/>
        </w:rPr>
        <w:t>Protected Trail</w:t>
      </w:r>
    </w:p>
    <w:p w:rsidR="00241E93" w:rsidP="00F62426" w:rsidRDefault="00241E93" w14:paraId="711865B5" w14:textId="329D6A22">
      <w:pPr>
        <w:rPr>
          <w:lang w:val="en-GB"/>
        </w:rPr>
      </w:pPr>
      <w:r>
        <w:rPr>
          <w:noProof/>
        </w:rPr>
        <w:drawing>
          <wp:inline distT="0" distB="0" distL="0" distR="0" wp14:anchorId="7E8C88CA" wp14:editId="128010B2">
            <wp:extent cx="5772150" cy="4147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77043" cy="4150691"/>
                    </a:xfrm>
                    <a:prstGeom prst="rect">
                      <a:avLst/>
                    </a:prstGeom>
                  </pic:spPr>
                </pic:pic>
              </a:graphicData>
            </a:graphic>
          </wp:inline>
        </w:drawing>
      </w:r>
    </w:p>
    <w:p w:rsidR="00241E93" w:rsidP="00F62426" w:rsidRDefault="00241E93" w14:paraId="13FF20FB" w14:textId="77777777">
      <w:pPr>
        <w:rPr>
          <w:lang w:val="en-GB"/>
        </w:rPr>
      </w:pPr>
    </w:p>
    <w:p w:rsidR="00241E93" w:rsidP="00F62426" w:rsidRDefault="00241E93" w14:paraId="63B19451" w14:textId="77777777">
      <w:pPr>
        <w:rPr>
          <w:lang w:val="en-GB"/>
        </w:rPr>
      </w:pPr>
    </w:p>
    <w:p w:rsidR="00241E93" w:rsidP="00F62426" w:rsidRDefault="00241E93" w14:paraId="5BFD6ECB" w14:textId="3DA0FA5D">
      <w:pPr>
        <w:rPr>
          <w:lang w:val="en-GB"/>
        </w:rPr>
      </w:pPr>
      <w:r>
        <w:rPr>
          <w:lang w:val="en-GB"/>
        </w:rPr>
        <w:t>Service</w:t>
      </w:r>
    </w:p>
    <w:p w:rsidR="00241E93" w:rsidP="00F62426" w:rsidRDefault="00241E93" w14:paraId="5CCB9066" w14:textId="3004DDD2">
      <w:pPr>
        <w:rPr>
          <w:lang w:val="en-GB"/>
        </w:rPr>
      </w:pPr>
      <w:r>
        <w:rPr>
          <w:noProof/>
        </w:rPr>
        <w:drawing>
          <wp:inline distT="0" distB="0" distL="0" distR="0" wp14:anchorId="45BE7BF5" wp14:editId="37A64876">
            <wp:extent cx="5343525" cy="18859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43525" cy="1885950"/>
                    </a:xfrm>
                    <a:prstGeom prst="rect">
                      <a:avLst/>
                    </a:prstGeom>
                  </pic:spPr>
                </pic:pic>
              </a:graphicData>
            </a:graphic>
          </wp:inline>
        </w:drawing>
      </w:r>
    </w:p>
    <w:p w:rsidR="00B8630E" w:rsidP="00F62426" w:rsidRDefault="00B8630E" w14:paraId="31F31004" w14:textId="438516CB">
      <w:pPr>
        <w:rPr>
          <w:lang w:val="en-GB"/>
        </w:rPr>
      </w:pPr>
      <w:r>
        <w:rPr>
          <w:lang w:val="en-GB"/>
        </w:rPr>
        <w:t>Show route</w:t>
      </w:r>
    </w:p>
    <w:p w:rsidR="009B5EDF" w:rsidP="00F62426" w:rsidRDefault="00061F67" w14:paraId="3F075E9D" w14:textId="5F58C079">
      <w:pPr>
        <w:rPr>
          <w:lang w:val="en-GB"/>
        </w:rPr>
      </w:pPr>
      <w:r w:rsidRPr="00B553E4">
        <w:rPr>
          <w:noProof/>
          <w:lang w:val="en-IN" w:eastAsia="en-IN"/>
        </w:rPr>
        <w:drawing>
          <wp:inline distT="0" distB="0" distL="0" distR="0" wp14:anchorId="1EB01F72" wp14:editId="65B32CEE">
            <wp:extent cx="5229225" cy="25380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6040" cy="2541381"/>
                    </a:xfrm>
                    <a:prstGeom prst="rect">
                      <a:avLst/>
                    </a:prstGeom>
                  </pic:spPr>
                </pic:pic>
              </a:graphicData>
            </a:graphic>
          </wp:inline>
        </w:drawing>
      </w:r>
    </w:p>
    <w:p w:rsidR="000D0279" w:rsidP="00F62426" w:rsidRDefault="00B8630E" w14:paraId="68284D53" w14:textId="7963EF52">
      <w:pPr>
        <w:rPr>
          <w:lang w:val="en-GB"/>
        </w:rPr>
      </w:pPr>
      <w:r>
        <w:rPr>
          <w:lang w:val="en-GB"/>
        </w:rPr>
        <w:t>Protected case</w:t>
      </w:r>
    </w:p>
    <w:p w:rsidR="00B8630E" w:rsidP="00F62426" w:rsidRDefault="00B8630E" w14:paraId="09E10432" w14:textId="28B7A8C6">
      <w:pPr>
        <w:rPr>
          <w:lang w:val="en-GB"/>
        </w:rPr>
      </w:pPr>
      <w:r>
        <w:rPr>
          <w:noProof/>
        </w:rPr>
        <w:drawing>
          <wp:inline distT="0" distB="0" distL="0" distR="0" wp14:anchorId="3BFBFE52" wp14:editId="3AF211DA">
            <wp:extent cx="5000625" cy="248364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332" cy="2488465"/>
                    </a:xfrm>
                    <a:prstGeom prst="rect">
                      <a:avLst/>
                    </a:prstGeom>
                  </pic:spPr>
                </pic:pic>
              </a:graphicData>
            </a:graphic>
          </wp:inline>
        </w:drawing>
      </w:r>
    </w:p>
    <w:p w:rsidR="009E0D5D" w:rsidP="00F62426" w:rsidRDefault="009E0D5D" w14:paraId="28D283CE" w14:textId="2F174171">
      <w:pPr>
        <w:rPr>
          <w:lang w:val="en-GB"/>
        </w:rPr>
      </w:pPr>
    </w:p>
    <w:p w:rsidR="009E0D5D" w:rsidP="00F62426" w:rsidRDefault="009E0D5D" w14:paraId="2A364A18" w14:textId="5D0B7F4F">
      <w:pPr>
        <w:rPr>
          <w:lang w:val="en-GB"/>
        </w:rPr>
      </w:pPr>
      <w:r>
        <w:rPr>
          <w:lang w:val="en-GB"/>
        </w:rPr>
        <w:t>Restoration</w:t>
      </w:r>
    </w:p>
    <w:p w:rsidR="000D0279" w:rsidP="00F62426" w:rsidRDefault="009E0D5D" w14:paraId="7DC7CA98" w14:textId="40B2FFE3">
      <w:pPr>
        <w:rPr>
          <w:lang w:val="en-GB"/>
        </w:rPr>
      </w:pPr>
      <w:r>
        <w:rPr>
          <w:noProof/>
        </w:rPr>
        <w:drawing>
          <wp:inline distT="0" distB="0" distL="0" distR="0" wp14:anchorId="2E797417" wp14:editId="054D467A">
            <wp:extent cx="5943600" cy="31286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28645"/>
                    </a:xfrm>
                    <a:prstGeom prst="rect">
                      <a:avLst/>
                    </a:prstGeom>
                  </pic:spPr>
                </pic:pic>
              </a:graphicData>
            </a:graphic>
          </wp:inline>
        </w:drawing>
      </w:r>
    </w:p>
    <w:p w:rsidR="000D0279" w:rsidP="00F62426" w:rsidRDefault="000D0279" w14:paraId="7B49521E" w14:textId="77777777">
      <w:pPr>
        <w:rPr>
          <w:lang w:val="en-GB"/>
        </w:rPr>
      </w:pPr>
    </w:p>
    <w:p w:rsidR="006F6CF5" w:rsidP="006F6CF5" w:rsidRDefault="006F6CF5" w14:paraId="7624539A" w14:textId="1EE8FC3A">
      <w:pPr>
        <w:pStyle w:val="Heading2"/>
        <w:rPr/>
      </w:pPr>
      <w:bookmarkStart w:name="_Toc119085601" w:id="210"/>
      <w:bookmarkStart w:name="_Toc1212523951" w:id="548725607"/>
      <w:r w:rsidR="006F6CF5">
        <w:rPr/>
        <w:t>Geocoding</w:t>
      </w:r>
      <w:bookmarkEnd w:id="210"/>
      <w:bookmarkEnd w:id="548725607"/>
    </w:p>
    <w:p w:rsidR="006F6CF5" w:rsidP="006F6CF5" w:rsidRDefault="006F6CF5" w14:paraId="6B21006E" w14:textId="6C1A611D">
      <w:pPr>
        <w:rPr>
          <w:lang w:val="en-GB"/>
        </w:rPr>
      </w:pPr>
    </w:p>
    <w:p w:rsidR="006F6CF5" w:rsidP="006F6CF5" w:rsidRDefault="00596590" w14:paraId="4B0C77C4" w14:textId="41FF40EB">
      <w:pPr>
        <w:rPr>
          <w:lang w:val="en-GB"/>
        </w:rPr>
      </w:pPr>
      <w:r w:rsidRPr="002F0ED0">
        <w:rPr>
          <w:noProof/>
          <w:lang w:val="en-IN" w:eastAsia="en-IN"/>
        </w:rPr>
        <w:drawing>
          <wp:inline distT="0" distB="0" distL="0" distR="0" wp14:anchorId="11C3640B" wp14:editId="0FE1B711">
            <wp:extent cx="3524250" cy="195948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44336" cy="1970651"/>
                    </a:xfrm>
                    <a:prstGeom prst="rect">
                      <a:avLst/>
                    </a:prstGeom>
                  </pic:spPr>
                </pic:pic>
              </a:graphicData>
            </a:graphic>
          </wp:inline>
        </w:drawing>
      </w:r>
    </w:p>
    <w:p w:rsidR="00596590" w:rsidP="006F6CF5" w:rsidRDefault="00596590" w14:paraId="786A4CB6" w14:textId="210DDE0D">
      <w:pPr>
        <w:rPr>
          <w:lang w:val="en-GB"/>
        </w:rPr>
      </w:pPr>
    </w:p>
    <w:p w:rsidRPr="006F6CF5" w:rsidR="00596590" w:rsidP="006F6CF5" w:rsidRDefault="00596590" w14:paraId="2C0C5CFC" w14:textId="77777777">
      <w:pPr>
        <w:rPr>
          <w:lang w:val="en-GB"/>
        </w:rPr>
      </w:pPr>
    </w:p>
    <w:p w:rsidRPr="00AC51A1" w:rsidR="00313BD7" w:rsidP="00AC51A1" w:rsidRDefault="00313BD7" w14:paraId="321BCCD0" w14:textId="77777777">
      <w:pPr>
        <w:rPr>
          <w:lang w:val="en-GB"/>
        </w:rPr>
      </w:pPr>
    </w:p>
    <w:p w:rsidR="00DB6EC9" w:rsidP="00D13BBE" w:rsidRDefault="00DB6EC9" w14:paraId="1B5A3F37" w14:textId="28088F01">
      <w:pPr>
        <w:pStyle w:val="Heading1"/>
        <w:rPr/>
      </w:pPr>
      <w:bookmarkStart w:name="_Toc1961311288" w:id="1562610451"/>
      <w:r w:rsidR="00DB6EC9">
        <w:rPr/>
        <w:t>REST Interface</w:t>
      </w:r>
      <w:bookmarkEnd w:id="1562610451"/>
    </w:p>
    <w:p w:rsidR="00965D13" w:rsidP="00ED6A72" w:rsidRDefault="00ED6A72" w14:paraId="6B62F23A" w14:textId="0F355E88">
      <w:pPr>
        <w:pStyle w:val="Heading2"/>
        <w:rPr/>
      </w:pPr>
      <w:bookmarkStart w:name="_Toc119085603" w:id="213"/>
      <w:bookmarkStart w:name="_Toc1901647281" w:id="2027838121"/>
      <w:r w:rsidR="00ED6A72">
        <w:rPr/>
        <w:t>Loading Design</w:t>
      </w:r>
      <w:bookmarkEnd w:id="213"/>
      <w:bookmarkEnd w:id="2027838121"/>
    </w:p>
    <w:p w:rsidR="00BE5151" w:rsidP="00ED6A72" w:rsidRDefault="00BE5151" w14:paraId="2FC2C996" w14:textId="77B448E7">
      <w:pPr>
        <w:rPr>
          <w:lang w:val="en-GB"/>
        </w:rPr>
      </w:pPr>
    </w:p>
    <w:tbl>
      <w:tblPr>
        <w:tblStyle w:val="TableGrid"/>
        <w:tblW w:w="9889" w:type="dxa"/>
        <w:tblLook w:val="04A0" w:firstRow="1" w:lastRow="0" w:firstColumn="1" w:lastColumn="0" w:noHBand="0" w:noVBand="1"/>
      </w:tblPr>
      <w:tblGrid>
        <w:gridCol w:w="1211"/>
        <w:gridCol w:w="4229"/>
        <w:gridCol w:w="1688"/>
        <w:gridCol w:w="2761"/>
      </w:tblGrid>
      <w:tr w:rsidR="00BE5151" w:rsidTr="015B4B52" w14:paraId="40419243" w14:textId="77777777">
        <w:tc>
          <w:tcPr>
            <w:tcW w:w="1225" w:type="dxa"/>
            <w:tcMar/>
          </w:tcPr>
          <w:p w:rsidRPr="00C97FC6" w:rsidR="00BE5151" w:rsidP="0000069A" w:rsidRDefault="00BE5151" w14:paraId="452FD055" w14:textId="77777777">
            <w:pPr>
              <w:jc w:val="center"/>
              <w:rPr>
                <w:b/>
                <w:bCs/>
                <w:lang w:val="en-GB"/>
              </w:rPr>
            </w:pPr>
            <w:r w:rsidRPr="00C97FC6">
              <w:rPr>
                <w:b/>
                <w:bCs/>
              </w:rPr>
              <w:t>API Type</w:t>
            </w:r>
          </w:p>
        </w:tc>
        <w:tc>
          <w:tcPr>
            <w:tcW w:w="4156" w:type="dxa"/>
            <w:tcMar/>
          </w:tcPr>
          <w:p w:rsidRPr="00C97FC6" w:rsidR="00BE5151" w:rsidP="0000069A" w:rsidRDefault="00BE5151" w14:paraId="56582897" w14:textId="77777777">
            <w:pPr>
              <w:jc w:val="center"/>
              <w:rPr>
                <w:b/>
                <w:bCs/>
                <w:lang w:val="en-GB"/>
              </w:rPr>
            </w:pPr>
            <w:r w:rsidRPr="00C97FC6">
              <w:rPr>
                <w:b/>
                <w:bCs/>
              </w:rPr>
              <w:t>URL</w:t>
            </w:r>
          </w:p>
        </w:tc>
        <w:tc>
          <w:tcPr>
            <w:tcW w:w="1700" w:type="dxa"/>
            <w:tcMar/>
          </w:tcPr>
          <w:p w:rsidRPr="00C97FC6" w:rsidR="00BE5151" w:rsidP="0000069A" w:rsidRDefault="00BE5151" w14:paraId="0F1A0F49" w14:textId="77777777">
            <w:pPr>
              <w:jc w:val="center"/>
              <w:rPr>
                <w:b/>
                <w:bCs/>
                <w:lang w:val="en-GB"/>
              </w:rPr>
            </w:pPr>
            <w:r w:rsidRPr="00C97FC6">
              <w:rPr>
                <w:b/>
                <w:bCs/>
              </w:rPr>
              <w:t>Response Type</w:t>
            </w:r>
          </w:p>
        </w:tc>
        <w:tc>
          <w:tcPr>
            <w:tcW w:w="2808" w:type="dxa"/>
            <w:tcMar/>
          </w:tcPr>
          <w:p w:rsidRPr="00C97FC6" w:rsidR="00BE5151" w:rsidP="0000069A" w:rsidRDefault="00BE5151" w14:paraId="75C9229B" w14:textId="77777777">
            <w:pPr>
              <w:jc w:val="center"/>
              <w:rPr>
                <w:b/>
                <w:bCs/>
                <w:lang w:val="en-GB"/>
              </w:rPr>
            </w:pPr>
            <w:r w:rsidRPr="00C97FC6">
              <w:rPr>
                <w:b/>
                <w:bCs/>
              </w:rPr>
              <w:t>Request Type</w:t>
            </w:r>
          </w:p>
        </w:tc>
      </w:tr>
      <w:tr w:rsidR="00BE5151" w:rsidTr="015B4B52" w14:paraId="41D1A69C" w14:textId="77777777">
        <w:tc>
          <w:tcPr>
            <w:tcW w:w="1225" w:type="dxa"/>
            <w:tcMar/>
          </w:tcPr>
          <w:p w:rsidR="00BE5151" w:rsidP="0000069A" w:rsidRDefault="00BE5151" w14:paraId="2E94FB38" w14:textId="77777777">
            <w:pPr>
              <w:jc w:val="center"/>
              <w:rPr>
                <w:lang w:val="en-GB"/>
              </w:rPr>
            </w:pPr>
            <w:r w:rsidRPr="004B3541">
              <w:t>Get</w:t>
            </w:r>
          </w:p>
        </w:tc>
        <w:tc>
          <w:tcPr>
            <w:tcW w:w="4156" w:type="dxa"/>
            <w:tcMar/>
          </w:tcPr>
          <w:p w:rsidR="00BE5151" w:rsidP="0000069A" w:rsidRDefault="00BE5151" w14:paraId="247655E2" w14:textId="77777777">
            <w:pPr>
              <w:jc w:val="center"/>
              <w:rPr>
                <w:lang w:val="en-GB"/>
              </w:rPr>
            </w:pPr>
            <w:r w:rsidRPr="004B3541">
              <w:t>@GetMapping("</w:t>
            </w:r>
            <w:r w:rsidRPr="00E86DE6">
              <w:t>/designs/{designId}</w:t>
            </w:r>
            <w:r w:rsidRPr="004B3541">
              <w:t>")</w:t>
            </w:r>
          </w:p>
        </w:tc>
        <w:tc>
          <w:tcPr>
            <w:tcW w:w="1700" w:type="dxa"/>
            <w:tcMar/>
          </w:tcPr>
          <w:p w:rsidR="00BE5151" w:rsidP="0000069A" w:rsidRDefault="00BE5151" w14:paraId="6AC97DF7" w14:textId="77777777">
            <w:pPr>
              <w:jc w:val="center"/>
              <w:rPr>
                <w:lang w:val="en-GB"/>
              </w:rPr>
            </w:pPr>
            <w:r>
              <w:rPr>
                <w:lang w:val="en-GB"/>
              </w:rPr>
              <w:t>Design</w:t>
            </w:r>
          </w:p>
        </w:tc>
        <w:tc>
          <w:tcPr>
            <w:tcW w:w="2808" w:type="dxa"/>
            <w:tcMar/>
          </w:tcPr>
          <w:p w:rsidR="00BE5151" w:rsidP="0000069A" w:rsidRDefault="00BE5151" w14:paraId="4EF255C8" w14:textId="77777777">
            <w:pPr>
              <w:jc w:val="center"/>
              <w:rPr>
                <w:lang w:val="en-GB"/>
              </w:rPr>
            </w:pPr>
            <w:r w:rsidRPr="004B3541">
              <w:t>None</w:t>
            </w:r>
          </w:p>
        </w:tc>
      </w:tr>
      <w:tr w:rsidR="00BE5151" w:rsidTr="015B4B52" w14:paraId="66ED71AB" w14:textId="77777777">
        <w:tc>
          <w:tcPr>
            <w:tcW w:w="1225" w:type="dxa"/>
            <w:tcMar/>
          </w:tcPr>
          <w:p w:rsidR="00BE5151" w:rsidP="0000069A" w:rsidRDefault="00BE5151" w14:paraId="22F1770E" w14:textId="77777777">
            <w:pPr>
              <w:jc w:val="center"/>
              <w:rPr>
                <w:lang w:val="en-GB"/>
              </w:rPr>
            </w:pPr>
            <w:r>
              <w:t>Get</w:t>
            </w:r>
          </w:p>
        </w:tc>
        <w:tc>
          <w:tcPr>
            <w:tcW w:w="4156" w:type="dxa"/>
            <w:tcMar/>
          </w:tcPr>
          <w:p w:rsidR="00BE5151" w:rsidP="0000069A" w:rsidRDefault="00BE5151" w14:paraId="24711966" w14:textId="77777777">
            <w:pPr>
              <w:jc w:val="center"/>
              <w:rPr>
                <w:lang w:val="en-GB"/>
              </w:rPr>
            </w:pPr>
            <w:r w:rsidRPr="00C52739">
              <w:t>@GetMapping("/sites")</w:t>
            </w:r>
          </w:p>
        </w:tc>
        <w:tc>
          <w:tcPr>
            <w:tcW w:w="1700" w:type="dxa"/>
            <w:tcMar/>
          </w:tcPr>
          <w:p w:rsidR="00BE5151" w:rsidP="0000069A" w:rsidRDefault="00BE5151" w14:paraId="21E81235" w14:textId="77777777">
            <w:pPr>
              <w:jc w:val="center"/>
              <w:rPr>
                <w:lang w:val="en-GB"/>
              </w:rPr>
            </w:pPr>
            <w:r>
              <w:rPr>
                <w:lang w:val="en-GB"/>
              </w:rPr>
              <w:t>Site DTO</w:t>
            </w:r>
          </w:p>
        </w:tc>
        <w:tc>
          <w:tcPr>
            <w:tcW w:w="2808" w:type="dxa"/>
            <w:tcMar/>
          </w:tcPr>
          <w:p w:rsidR="00BE5151" w:rsidP="0000069A" w:rsidRDefault="00BE5151" w14:paraId="5F0F3EEA" w14:textId="77777777">
            <w:pPr>
              <w:jc w:val="center"/>
              <w:rPr>
                <w:lang w:val="en-GB"/>
              </w:rPr>
            </w:pPr>
            <w:r>
              <w:t>None</w:t>
            </w:r>
          </w:p>
        </w:tc>
      </w:tr>
      <w:tr w:rsidR="00BE5151" w:rsidTr="015B4B52" w14:paraId="6EEFA9DE" w14:textId="77777777">
        <w:tc>
          <w:tcPr>
            <w:tcW w:w="1225" w:type="dxa"/>
            <w:tcMar/>
          </w:tcPr>
          <w:p w:rsidR="00BE5151" w:rsidP="0000069A" w:rsidRDefault="00BE5151" w14:paraId="3E2EA515" w14:textId="77777777">
            <w:pPr>
              <w:jc w:val="center"/>
              <w:rPr>
                <w:lang w:val="en-GB"/>
              </w:rPr>
            </w:pPr>
            <w:r w:rsidRPr="004B3541">
              <w:t>Get</w:t>
            </w:r>
          </w:p>
        </w:tc>
        <w:tc>
          <w:tcPr>
            <w:tcW w:w="4156" w:type="dxa"/>
            <w:tcMar/>
          </w:tcPr>
          <w:p w:rsidR="00BE5151" w:rsidP="0000069A" w:rsidRDefault="00BE5151" w14:paraId="1E7FE90D" w14:textId="77777777">
            <w:pPr>
              <w:jc w:val="center"/>
              <w:rPr>
                <w:lang w:val="en-GB"/>
              </w:rPr>
            </w:pPr>
            <w:r w:rsidRPr="004B3541">
              <w:t>@GetMapping("</w:t>
            </w:r>
            <w:r w:rsidRPr="00E86DE6">
              <w:t>/</w:t>
            </w:r>
            <w:r>
              <w:t>nodes</w:t>
            </w:r>
            <w:r w:rsidRPr="004B3541">
              <w:t>")</w:t>
            </w:r>
          </w:p>
        </w:tc>
        <w:tc>
          <w:tcPr>
            <w:tcW w:w="1700" w:type="dxa"/>
            <w:tcMar/>
          </w:tcPr>
          <w:p w:rsidR="00BE5151" w:rsidP="0000069A" w:rsidRDefault="00BE5151" w14:paraId="2C1C6A12" w14:textId="77777777">
            <w:pPr>
              <w:jc w:val="center"/>
              <w:rPr>
                <w:lang w:val="en-GB"/>
              </w:rPr>
            </w:pPr>
            <w:r>
              <w:rPr>
                <w:lang w:val="en-GB"/>
              </w:rPr>
              <w:t>Node DTO</w:t>
            </w:r>
          </w:p>
        </w:tc>
        <w:tc>
          <w:tcPr>
            <w:tcW w:w="2808" w:type="dxa"/>
            <w:tcMar/>
          </w:tcPr>
          <w:p w:rsidR="00BE5151" w:rsidP="0000069A" w:rsidRDefault="00BE5151" w14:paraId="591DFFEA" w14:textId="77777777">
            <w:pPr>
              <w:jc w:val="center"/>
              <w:rPr>
                <w:lang w:val="en-GB"/>
              </w:rPr>
            </w:pPr>
            <w:r>
              <w:t>None</w:t>
            </w:r>
          </w:p>
        </w:tc>
      </w:tr>
      <w:tr w:rsidR="00BE5151" w:rsidTr="015B4B52" w14:paraId="337AABAC" w14:textId="77777777">
        <w:tc>
          <w:tcPr>
            <w:tcW w:w="1225" w:type="dxa"/>
            <w:tcMar/>
          </w:tcPr>
          <w:p w:rsidRPr="004B3541" w:rsidR="00BE5151" w:rsidP="0000069A" w:rsidRDefault="00BE5151" w14:paraId="7B549F22" w14:textId="77777777">
            <w:pPr>
              <w:jc w:val="center"/>
            </w:pPr>
            <w:r>
              <w:t>Get</w:t>
            </w:r>
          </w:p>
        </w:tc>
        <w:tc>
          <w:tcPr>
            <w:tcW w:w="4156" w:type="dxa"/>
            <w:tcMar/>
          </w:tcPr>
          <w:p w:rsidRPr="004B3541" w:rsidR="00BE5151" w:rsidP="0000069A" w:rsidRDefault="00BE5151" w14:paraId="7869D45C" w14:textId="77777777">
            <w:pPr>
              <w:jc w:val="center"/>
            </w:pPr>
            <w:r w:rsidRPr="00C52739">
              <w:t>@GetMapping("/</w:t>
            </w:r>
            <w:r>
              <w:t>n</w:t>
            </w:r>
            <w:r w:rsidRPr="00C52739">
              <w:t>es")</w:t>
            </w:r>
          </w:p>
        </w:tc>
        <w:tc>
          <w:tcPr>
            <w:tcW w:w="1700" w:type="dxa"/>
            <w:tcMar/>
          </w:tcPr>
          <w:p w:rsidRPr="004B3541" w:rsidR="00BE5151" w:rsidP="0000069A" w:rsidRDefault="00BE5151" w14:paraId="0F04B4C0" w14:textId="77777777">
            <w:pPr>
              <w:jc w:val="center"/>
            </w:pPr>
            <w:r>
              <w:t>Ne DTO</w:t>
            </w:r>
          </w:p>
        </w:tc>
        <w:tc>
          <w:tcPr>
            <w:tcW w:w="2808" w:type="dxa"/>
            <w:tcMar/>
          </w:tcPr>
          <w:p w:rsidRPr="004B3541" w:rsidR="00BE5151" w:rsidP="0000069A" w:rsidRDefault="00BE5151" w14:paraId="4296EFCF" w14:textId="77777777">
            <w:pPr>
              <w:jc w:val="center"/>
            </w:pPr>
            <w:r>
              <w:t>None</w:t>
            </w:r>
          </w:p>
        </w:tc>
      </w:tr>
      <w:tr w:rsidR="00BE5151" w:rsidTr="015B4B52" w14:paraId="2389E938" w14:textId="77777777">
        <w:tc>
          <w:tcPr>
            <w:tcW w:w="1225" w:type="dxa"/>
            <w:tcMar/>
          </w:tcPr>
          <w:p w:rsidR="00BE5151" w:rsidP="0000069A" w:rsidRDefault="00BE5151" w14:paraId="0418A64D" w14:textId="77777777">
            <w:pPr>
              <w:jc w:val="center"/>
            </w:pPr>
            <w:r w:rsidRPr="004B3541">
              <w:t>Get</w:t>
            </w:r>
          </w:p>
        </w:tc>
        <w:tc>
          <w:tcPr>
            <w:tcW w:w="4156" w:type="dxa"/>
            <w:tcMar/>
          </w:tcPr>
          <w:p w:rsidRPr="00C52739" w:rsidR="00BE5151" w:rsidP="0000069A" w:rsidRDefault="00BE5151" w14:paraId="40B09005" w14:textId="77777777">
            <w:pPr>
              <w:jc w:val="center"/>
            </w:pPr>
            <w:r w:rsidRPr="004B3541">
              <w:t>@GetMapping("</w:t>
            </w:r>
            <w:r w:rsidRPr="00E86DE6">
              <w:t>/</w:t>
            </w:r>
            <w:r>
              <w:t>trails?layer={ntwLayer}”)</w:t>
            </w:r>
          </w:p>
        </w:tc>
        <w:tc>
          <w:tcPr>
            <w:tcW w:w="1700" w:type="dxa"/>
            <w:tcMar/>
          </w:tcPr>
          <w:p w:rsidRPr="004B3541" w:rsidR="00BE5151" w:rsidP="0000069A" w:rsidRDefault="00BE5151" w14:paraId="5091E48F" w14:textId="77777777">
            <w:pPr>
              <w:jc w:val="center"/>
            </w:pPr>
            <w:r>
              <w:t>Trail DTO</w:t>
            </w:r>
          </w:p>
        </w:tc>
        <w:tc>
          <w:tcPr>
            <w:tcW w:w="2808" w:type="dxa"/>
            <w:tcMar/>
          </w:tcPr>
          <w:p w:rsidR="00BE5151" w:rsidP="0000069A" w:rsidRDefault="00BE5151" w14:paraId="07FA2C80" w14:textId="77777777">
            <w:pPr>
              <w:jc w:val="center"/>
            </w:pPr>
            <w:r>
              <w:t>None</w:t>
            </w:r>
          </w:p>
        </w:tc>
      </w:tr>
      <w:tr w:rsidR="00BE5151" w:rsidTr="015B4B52" w14:paraId="371FAB4F" w14:textId="77777777">
        <w:tc>
          <w:tcPr>
            <w:tcW w:w="1225" w:type="dxa"/>
            <w:tcMar/>
          </w:tcPr>
          <w:p w:rsidR="00BE5151" w:rsidP="0000069A" w:rsidRDefault="00BE5151" w14:paraId="7CC4BE17" w14:textId="77777777">
            <w:pPr>
              <w:jc w:val="center"/>
            </w:pPr>
            <w:r>
              <w:t>Get</w:t>
            </w:r>
          </w:p>
        </w:tc>
        <w:tc>
          <w:tcPr>
            <w:tcW w:w="4156" w:type="dxa"/>
            <w:tcMar/>
          </w:tcPr>
          <w:p w:rsidRPr="00C52739" w:rsidR="00BE5151" w:rsidP="0000069A" w:rsidRDefault="00BE5151" w14:paraId="22BD73C4" w14:textId="77777777">
            <w:pPr>
              <w:jc w:val="center"/>
            </w:pPr>
            <w:r w:rsidRPr="004B3541">
              <w:t>@GetMapping("</w:t>
            </w:r>
            <w:r w:rsidRPr="00E86DE6">
              <w:t>/</w:t>
            </w:r>
            <w:r>
              <w:t>demands”)</w:t>
            </w:r>
          </w:p>
        </w:tc>
        <w:tc>
          <w:tcPr>
            <w:tcW w:w="1700" w:type="dxa"/>
            <w:tcMar/>
          </w:tcPr>
          <w:p w:rsidRPr="004B3541" w:rsidR="00BE5151" w:rsidP="0000069A" w:rsidRDefault="00BE5151" w14:paraId="590EDFF9" w14:textId="77777777">
            <w:pPr>
              <w:jc w:val="center"/>
            </w:pPr>
            <w:r>
              <w:t>Demand DTO</w:t>
            </w:r>
          </w:p>
        </w:tc>
        <w:tc>
          <w:tcPr>
            <w:tcW w:w="2808" w:type="dxa"/>
            <w:tcMar/>
          </w:tcPr>
          <w:p w:rsidR="00BE5151" w:rsidP="0000069A" w:rsidRDefault="00BE5151" w14:paraId="2AB32F05" w14:textId="77777777">
            <w:pPr>
              <w:jc w:val="center"/>
            </w:pPr>
          </w:p>
        </w:tc>
      </w:tr>
    </w:tbl>
    <w:p w:rsidR="015B4B52" w:rsidRDefault="015B4B52" w14:paraId="5B4954DC" w14:textId="59D1F40A"/>
    <w:p w:rsidR="5CEC656A" w:rsidRDefault="5CEC656A" w14:paraId="4E836212" w14:textId="13FE7690"/>
    <w:p w:rsidR="00BE5151" w:rsidP="00ED6A72" w:rsidRDefault="00BE5151" w14:paraId="5A5DC106" w14:textId="2A586E4F">
      <w:pPr>
        <w:rPr>
          <w:lang w:val="en-GB"/>
        </w:rPr>
      </w:pPr>
    </w:p>
    <w:p w:rsidR="00BE5151" w:rsidP="00ED6A72" w:rsidRDefault="00BE5151" w14:paraId="1D8CA21F" w14:textId="1BC9373C">
      <w:pPr>
        <w:rPr>
          <w:lang w:val="en-GB"/>
        </w:rPr>
      </w:pPr>
    </w:p>
    <w:p w:rsidR="00BE5151" w:rsidP="00A54AA2" w:rsidRDefault="00A54AA2" w14:paraId="1158B737" w14:textId="125D0276">
      <w:pPr>
        <w:pStyle w:val="Heading2"/>
        <w:rPr/>
      </w:pPr>
      <w:bookmarkStart w:name="_Toc119085604" w:id="215"/>
      <w:bookmarkStart w:name="_Toc1128469910" w:id="2038023301"/>
      <w:r w:rsidR="00A54AA2">
        <w:rPr/>
        <w:t>FastMode</w:t>
      </w:r>
      <w:bookmarkEnd w:id="215"/>
      <w:bookmarkEnd w:id="2038023301"/>
    </w:p>
    <w:p w:rsidR="00A54AA2" w:rsidP="00ED6A72" w:rsidRDefault="00A54AA2" w14:paraId="50992293" w14:textId="7AA839D2">
      <w:pPr>
        <w:rPr>
          <w:lang w:val="en-GB"/>
        </w:rPr>
      </w:pPr>
    </w:p>
    <w:tbl>
      <w:tblPr>
        <w:tblStyle w:val="TableGrid"/>
        <w:tblW w:w="9904" w:type="dxa"/>
        <w:tblLook w:val="04A0" w:firstRow="1" w:lastRow="0" w:firstColumn="1" w:lastColumn="0" w:noHBand="0" w:noVBand="1"/>
      </w:tblPr>
      <w:tblGrid>
        <w:gridCol w:w="1317"/>
        <w:gridCol w:w="4277"/>
        <w:gridCol w:w="1745"/>
        <w:gridCol w:w="2565"/>
      </w:tblGrid>
      <w:tr w:rsidR="00E14D11" w:rsidTr="5CEC656A" w14:paraId="48E1F327" w14:textId="77777777">
        <w:tc>
          <w:tcPr>
            <w:tcW w:w="1317" w:type="dxa"/>
          </w:tcPr>
          <w:p w:rsidRPr="00C97FC6" w:rsidR="00E14D11" w:rsidP="0000069A" w:rsidRDefault="00E14D11" w14:paraId="292E08D8" w14:textId="77777777">
            <w:pPr>
              <w:jc w:val="center"/>
              <w:rPr>
                <w:b/>
                <w:bCs/>
                <w:lang w:val="en-GB"/>
              </w:rPr>
            </w:pPr>
            <w:r w:rsidRPr="00C97FC6">
              <w:rPr>
                <w:b/>
                <w:bCs/>
              </w:rPr>
              <w:t>API Type</w:t>
            </w:r>
          </w:p>
        </w:tc>
        <w:tc>
          <w:tcPr>
            <w:tcW w:w="4277" w:type="dxa"/>
          </w:tcPr>
          <w:p w:rsidRPr="00C97FC6" w:rsidR="00E14D11" w:rsidP="0000069A" w:rsidRDefault="00E14D11" w14:paraId="661613B8" w14:textId="77777777">
            <w:pPr>
              <w:jc w:val="center"/>
              <w:rPr>
                <w:b/>
                <w:bCs/>
                <w:lang w:val="en-GB"/>
              </w:rPr>
            </w:pPr>
            <w:r w:rsidRPr="00C97FC6">
              <w:rPr>
                <w:b/>
                <w:bCs/>
              </w:rPr>
              <w:t>URL</w:t>
            </w:r>
          </w:p>
        </w:tc>
        <w:tc>
          <w:tcPr>
            <w:tcW w:w="1745" w:type="dxa"/>
          </w:tcPr>
          <w:p w:rsidRPr="00C97FC6" w:rsidR="00E14D11" w:rsidP="0000069A" w:rsidRDefault="00E14D11" w14:paraId="77FF5E18" w14:textId="77777777">
            <w:pPr>
              <w:jc w:val="center"/>
              <w:rPr>
                <w:b/>
                <w:bCs/>
                <w:lang w:val="en-GB"/>
              </w:rPr>
            </w:pPr>
            <w:r w:rsidRPr="00C97FC6">
              <w:rPr>
                <w:b/>
                <w:bCs/>
              </w:rPr>
              <w:t>Response Type</w:t>
            </w:r>
          </w:p>
        </w:tc>
        <w:tc>
          <w:tcPr>
            <w:tcW w:w="2565" w:type="dxa"/>
          </w:tcPr>
          <w:p w:rsidRPr="00C97FC6" w:rsidR="00E14D11" w:rsidP="0000069A" w:rsidRDefault="00E14D11" w14:paraId="1AC9C046" w14:textId="77777777">
            <w:pPr>
              <w:jc w:val="center"/>
              <w:rPr>
                <w:b/>
                <w:bCs/>
                <w:lang w:val="en-GB"/>
              </w:rPr>
            </w:pPr>
            <w:r w:rsidRPr="00C97FC6">
              <w:rPr>
                <w:b/>
                <w:bCs/>
              </w:rPr>
              <w:t>Request Type</w:t>
            </w:r>
          </w:p>
        </w:tc>
      </w:tr>
      <w:tr w:rsidR="00E14D11" w:rsidTr="5CEC656A" w14:paraId="651E32FA" w14:textId="77777777">
        <w:tc>
          <w:tcPr>
            <w:tcW w:w="1317" w:type="dxa"/>
          </w:tcPr>
          <w:p w:rsidR="00E14D11" w:rsidP="0000069A" w:rsidRDefault="00E14D11" w14:paraId="1F3A0213" w14:textId="77777777">
            <w:pPr>
              <w:jc w:val="center"/>
              <w:rPr>
                <w:lang w:val="en-GB"/>
              </w:rPr>
            </w:pPr>
            <w:r>
              <w:rPr>
                <w:lang w:val="en-GB"/>
              </w:rPr>
              <w:t>Post</w:t>
            </w:r>
          </w:p>
        </w:tc>
        <w:tc>
          <w:tcPr>
            <w:tcW w:w="4277" w:type="dxa"/>
          </w:tcPr>
          <w:p w:rsidR="00E14D11" w:rsidP="0000069A" w:rsidRDefault="00E14D11" w14:paraId="0F6E63C1" w14:textId="77777777">
            <w:pPr>
              <w:jc w:val="center"/>
              <w:rPr>
                <w:lang w:val="en-GB"/>
              </w:rPr>
            </w:pPr>
            <w:r w:rsidRPr="004B3541">
              <w:t>@</w:t>
            </w:r>
            <w:r>
              <w:t>Post</w:t>
            </w:r>
            <w:r w:rsidRPr="004B3541">
              <w:t>Mapping("/</w:t>
            </w:r>
            <w:r>
              <w:t>fastmode</w:t>
            </w:r>
            <w:r w:rsidRPr="004B3541">
              <w:t>")</w:t>
            </w:r>
          </w:p>
        </w:tc>
        <w:tc>
          <w:tcPr>
            <w:tcW w:w="1745" w:type="dxa"/>
          </w:tcPr>
          <w:p w:rsidR="00E14D11" w:rsidP="0000069A" w:rsidRDefault="00E14D11" w14:paraId="18F59638" w14:textId="77777777">
            <w:pPr>
              <w:jc w:val="center"/>
              <w:rPr>
                <w:lang w:val="en-GB"/>
              </w:rPr>
            </w:pPr>
          </w:p>
        </w:tc>
        <w:tc>
          <w:tcPr>
            <w:tcW w:w="2565" w:type="dxa"/>
          </w:tcPr>
          <w:p w:rsidR="00E14D11" w:rsidP="0000069A" w:rsidRDefault="00E14D11" w14:paraId="2090912D" w14:textId="77777777">
            <w:pPr>
              <w:jc w:val="center"/>
              <w:rPr>
                <w:lang w:val="en-GB"/>
              </w:rPr>
            </w:pPr>
            <w:r>
              <w:t>FastMode Request data</w:t>
            </w:r>
          </w:p>
        </w:tc>
      </w:tr>
    </w:tbl>
    <w:p w:rsidR="5CEC656A" w:rsidRDefault="5CEC656A" w14:paraId="6E0EFB04" w14:textId="6345BB9A"/>
    <w:p w:rsidR="00A54AA2" w:rsidP="00ED6A72" w:rsidRDefault="00A54AA2" w14:paraId="22BF1BBC" w14:textId="1AF1F445">
      <w:pPr>
        <w:rPr>
          <w:lang w:val="en-GB"/>
        </w:rPr>
      </w:pPr>
    </w:p>
    <w:p w:rsidR="00E14D11" w:rsidP="00ED6A72" w:rsidRDefault="00E14D11" w14:paraId="4F34AC4B" w14:textId="32C2A00D">
      <w:pPr>
        <w:rPr>
          <w:lang w:val="en-GB"/>
        </w:rPr>
      </w:pPr>
    </w:p>
    <w:p w:rsidR="00E14D11" w:rsidP="000211E6" w:rsidRDefault="000211E6" w14:paraId="6F82CE4A" w14:textId="1F0DE9DA">
      <w:pPr>
        <w:pStyle w:val="Heading2"/>
        <w:rPr/>
      </w:pPr>
      <w:bookmarkStart w:name="_Toc119085605" w:id="217"/>
      <w:bookmarkStart w:name="_Toc258701419" w:id="863523723"/>
      <w:r w:rsidR="000211E6">
        <w:rPr/>
        <w:t>Preferences</w:t>
      </w:r>
      <w:bookmarkEnd w:id="217"/>
      <w:bookmarkEnd w:id="863523723"/>
    </w:p>
    <w:p w:rsidR="000211E6" w:rsidP="000211E6" w:rsidRDefault="000211E6" w14:paraId="73D10C5C" w14:textId="35D42028">
      <w:pPr>
        <w:rPr>
          <w:lang w:val="en-GB"/>
        </w:rPr>
      </w:pPr>
    </w:p>
    <w:tbl>
      <w:tblPr>
        <w:tblStyle w:val="TableGrid"/>
        <w:tblW w:w="9889" w:type="dxa"/>
        <w:tblLook w:val="04A0" w:firstRow="1" w:lastRow="0" w:firstColumn="1" w:lastColumn="0" w:noHBand="0" w:noVBand="1"/>
      </w:tblPr>
      <w:tblGrid>
        <w:gridCol w:w="1212"/>
        <w:gridCol w:w="4131"/>
        <w:gridCol w:w="1745"/>
        <w:gridCol w:w="2801"/>
      </w:tblGrid>
      <w:tr w:rsidR="00FA1503" w:rsidTr="5CEC656A" w14:paraId="7870AC97" w14:textId="77777777">
        <w:tc>
          <w:tcPr>
            <w:tcW w:w="1212" w:type="dxa"/>
          </w:tcPr>
          <w:p w:rsidRPr="00C97FC6" w:rsidR="00FA1503" w:rsidP="0000069A" w:rsidRDefault="00FA1503" w14:paraId="660BBEE8" w14:textId="77777777">
            <w:pPr>
              <w:jc w:val="center"/>
              <w:rPr>
                <w:b/>
                <w:bCs/>
                <w:lang w:val="en-GB"/>
              </w:rPr>
            </w:pPr>
            <w:r w:rsidRPr="00C97FC6">
              <w:rPr>
                <w:b/>
                <w:bCs/>
              </w:rPr>
              <w:t>API Type</w:t>
            </w:r>
          </w:p>
        </w:tc>
        <w:tc>
          <w:tcPr>
            <w:tcW w:w="4131" w:type="dxa"/>
          </w:tcPr>
          <w:p w:rsidRPr="00C97FC6" w:rsidR="00FA1503" w:rsidP="0000069A" w:rsidRDefault="00FA1503" w14:paraId="6BA7B786" w14:textId="77777777">
            <w:pPr>
              <w:jc w:val="center"/>
              <w:rPr>
                <w:b/>
                <w:bCs/>
                <w:lang w:val="en-GB"/>
              </w:rPr>
            </w:pPr>
            <w:r w:rsidRPr="00C97FC6">
              <w:rPr>
                <w:b/>
                <w:bCs/>
              </w:rPr>
              <w:t>URL</w:t>
            </w:r>
          </w:p>
        </w:tc>
        <w:tc>
          <w:tcPr>
            <w:tcW w:w="1745" w:type="dxa"/>
          </w:tcPr>
          <w:p w:rsidRPr="00C97FC6" w:rsidR="00FA1503" w:rsidP="0000069A" w:rsidRDefault="00FA1503" w14:paraId="1C388971" w14:textId="77777777">
            <w:pPr>
              <w:jc w:val="center"/>
              <w:rPr>
                <w:b/>
                <w:bCs/>
                <w:lang w:val="en-GB"/>
              </w:rPr>
            </w:pPr>
            <w:r w:rsidRPr="00C97FC6">
              <w:rPr>
                <w:b/>
                <w:bCs/>
              </w:rPr>
              <w:t>Response Type</w:t>
            </w:r>
          </w:p>
        </w:tc>
        <w:tc>
          <w:tcPr>
            <w:tcW w:w="2801" w:type="dxa"/>
          </w:tcPr>
          <w:p w:rsidRPr="00C97FC6" w:rsidR="00FA1503" w:rsidP="0000069A" w:rsidRDefault="00FA1503" w14:paraId="3FFD6DF8" w14:textId="77777777">
            <w:pPr>
              <w:jc w:val="center"/>
              <w:rPr>
                <w:b/>
                <w:bCs/>
                <w:lang w:val="en-GB"/>
              </w:rPr>
            </w:pPr>
            <w:r w:rsidRPr="00C97FC6">
              <w:rPr>
                <w:b/>
                <w:bCs/>
              </w:rPr>
              <w:t>Request Type</w:t>
            </w:r>
          </w:p>
        </w:tc>
      </w:tr>
      <w:tr w:rsidR="00FA1503" w:rsidTr="5CEC656A" w14:paraId="0917B1EB" w14:textId="77777777">
        <w:tc>
          <w:tcPr>
            <w:tcW w:w="1212" w:type="dxa"/>
          </w:tcPr>
          <w:p w:rsidR="00FA1503" w:rsidP="0000069A" w:rsidRDefault="00FA1503" w14:paraId="159A1378" w14:textId="77777777">
            <w:pPr>
              <w:jc w:val="center"/>
              <w:rPr>
                <w:lang w:val="en-GB"/>
              </w:rPr>
            </w:pPr>
            <w:r w:rsidRPr="004B3541">
              <w:t>Get</w:t>
            </w:r>
          </w:p>
        </w:tc>
        <w:tc>
          <w:tcPr>
            <w:tcW w:w="4131" w:type="dxa"/>
          </w:tcPr>
          <w:p w:rsidR="00FA1503" w:rsidP="0000069A" w:rsidRDefault="00FA1503" w14:paraId="52E9AAC0" w14:textId="77777777">
            <w:pPr>
              <w:jc w:val="center"/>
              <w:rPr>
                <w:lang w:val="en-GB"/>
              </w:rPr>
            </w:pPr>
            <w:r w:rsidRPr="004B3541">
              <w:t>@GetMapping("/</w:t>
            </w:r>
            <w:r>
              <w:t>preferences</w:t>
            </w:r>
            <w:r w:rsidRPr="004B3541">
              <w:t>")</w:t>
            </w:r>
          </w:p>
        </w:tc>
        <w:tc>
          <w:tcPr>
            <w:tcW w:w="1745" w:type="dxa"/>
          </w:tcPr>
          <w:p w:rsidR="00FA1503" w:rsidP="0000069A" w:rsidRDefault="00FA1503" w14:paraId="69485E84" w14:textId="77777777">
            <w:pPr>
              <w:jc w:val="center"/>
              <w:rPr>
                <w:lang w:val="en-GB"/>
              </w:rPr>
            </w:pPr>
            <w:r>
              <w:t>User Preference Response Data</w:t>
            </w:r>
          </w:p>
        </w:tc>
        <w:tc>
          <w:tcPr>
            <w:tcW w:w="2801" w:type="dxa"/>
          </w:tcPr>
          <w:p w:rsidR="00FA1503" w:rsidP="0000069A" w:rsidRDefault="00FA1503" w14:paraId="185ED4D5" w14:textId="77777777">
            <w:pPr>
              <w:jc w:val="center"/>
              <w:rPr>
                <w:lang w:val="en-GB"/>
              </w:rPr>
            </w:pPr>
          </w:p>
        </w:tc>
      </w:tr>
      <w:tr w:rsidR="00FA1503" w:rsidTr="5CEC656A" w14:paraId="2487E9BB" w14:textId="77777777">
        <w:tc>
          <w:tcPr>
            <w:tcW w:w="1212" w:type="dxa"/>
          </w:tcPr>
          <w:p w:rsidR="00FA1503" w:rsidP="0000069A" w:rsidRDefault="00FA1503" w14:paraId="6D11433C" w14:textId="77777777">
            <w:pPr>
              <w:jc w:val="center"/>
              <w:rPr>
                <w:lang w:val="en-GB"/>
              </w:rPr>
            </w:pPr>
            <w:r>
              <w:t>Put</w:t>
            </w:r>
          </w:p>
        </w:tc>
        <w:tc>
          <w:tcPr>
            <w:tcW w:w="4131" w:type="dxa"/>
          </w:tcPr>
          <w:p w:rsidR="00FA1503" w:rsidP="0000069A" w:rsidRDefault="00FA1503" w14:paraId="4A4D3DD9" w14:textId="77777777">
            <w:pPr>
              <w:jc w:val="center"/>
              <w:rPr>
                <w:lang w:val="en-GB"/>
              </w:rPr>
            </w:pPr>
            <w:r w:rsidRPr="004B3541">
              <w:t>@P</w:t>
            </w:r>
            <w:r>
              <w:t>ut</w:t>
            </w:r>
            <w:r w:rsidRPr="004B3541">
              <w:t>Mapping("/</w:t>
            </w:r>
            <w:r>
              <w:t>preferences”</w:t>
            </w:r>
            <w:r w:rsidRPr="004B3541">
              <w:t>)</w:t>
            </w:r>
          </w:p>
        </w:tc>
        <w:tc>
          <w:tcPr>
            <w:tcW w:w="1745" w:type="dxa"/>
          </w:tcPr>
          <w:p w:rsidR="00FA1503" w:rsidP="0000069A" w:rsidRDefault="00FA1503" w14:paraId="104A7AC9" w14:textId="77777777">
            <w:pPr>
              <w:jc w:val="center"/>
              <w:rPr>
                <w:lang w:val="en-GB"/>
              </w:rPr>
            </w:pPr>
          </w:p>
        </w:tc>
        <w:tc>
          <w:tcPr>
            <w:tcW w:w="2801" w:type="dxa"/>
          </w:tcPr>
          <w:p w:rsidR="00FA1503" w:rsidP="0000069A" w:rsidRDefault="00FA1503" w14:paraId="14553967" w14:textId="77777777">
            <w:pPr>
              <w:jc w:val="center"/>
              <w:rPr>
                <w:lang w:val="en-GB"/>
              </w:rPr>
            </w:pPr>
            <w:r>
              <w:t>User Preference Request Data</w:t>
            </w:r>
          </w:p>
        </w:tc>
      </w:tr>
    </w:tbl>
    <w:p w:rsidR="5CEC656A" w:rsidRDefault="5CEC656A" w14:paraId="59809D05" w14:textId="3E9D9777"/>
    <w:p w:rsidRPr="000211E6" w:rsidR="000211E6" w:rsidP="000211E6" w:rsidRDefault="000211E6" w14:paraId="25E26664" w14:textId="77777777">
      <w:pPr>
        <w:rPr>
          <w:lang w:val="en-GB"/>
        </w:rPr>
      </w:pPr>
    </w:p>
    <w:p w:rsidR="00E14D11" w:rsidP="00ED6A72" w:rsidRDefault="00E14D11" w14:paraId="181E52F8" w14:textId="2E942A38">
      <w:pPr>
        <w:rPr>
          <w:lang w:val="en-GB"/>
        </w:rPr>
      </w:pPr>
    </w:p>
    <w:p w:rsidR="00380E82" w:rsidP="00ED6A72" w:rsidRDefault="00380E82" w14:paraId="05248210" w14:textId="77777777">
      <w:pPr>
        <w:rPr>
          <w:lang w:val="en-GB"/>
        </w:rPr>
      </w:pPr>
    </w:p>
    <w:p w:rsidR="00FA1503" w:rsidP="00380E82" w:rsidRDefault="00380E82" w14:paraId="2BC0ED7A" w14:textId="75EAEFD6">
      <w:pPr>
        <w:pStyle w:val="Heading2"/>
        <w:rPr/>
      </w:pPr>
      <w:bookmarkStart w:name="_Toc119085606" w:id="219"/>
      <w:bookmarkStart w:name="_Toc1528579790" w:id="353588987"/>
      <w:r w:rsidR="00380E82">
        <w:rPr/>
        <w:t>Geocoding</w:t>
      </w:r>
      <w:bookmarkEnd w:id="219"/>
      <w:bookmarkEnd w:id="353588987"/>
    </w:p>
    <w:tbl>
      <w:tblPr>
        <w:tblStyle w:val="TableGrid"/>
        <w:tblW w:w="9889" w:type="dxa"/>
        <w:tblLook w:val="04A0" w:firstRow="1" w:lastRow="0" w:firstColumn="1" w:lastColumn="0" w:noHBand="0" w:noVBand="1"/>
      </w:tblPr>
      <w:tblGrid>
        <w:gridCol w:w="1317"/>
        <w:gridCol w:w="4277"/>
        <w:gridCol w:w="1745"/>
        <w:gridCol w:w="2565"/>
      </w:tblGrid>
      <w:tr w:rsidR="00BC7585" w:rsidTr="5CEC656A" w14:paraId="173C6EF9" w14:textId="77777777">
        <w:tc>
          <w:tcPr>
            <w:tcW w:w="1225" w:type="dxa"/>
          </w:tcPr>
          <w:p w:rsidRPr="00C97FC6" w:rsidR="00BC7585" w:rsidP="0000069A" w:rsidRDefault="00BC7585" w14:paraId="6966FE05" w14:textId="77777777">
            <w:pPr>
              <w:jc w:val="center"/>
              <w:rPr>
                <w:b/>
                <w:bCs/>
                <w:lang w:val="en-GB"/>
              </w:rPr>
            </w:pPr>
            <w:r w:rsidRPr="00C97FC6">
              <w:rPr>
                <w:b/>
                <w:bCs/>
              </w:rPr>
              <w:t>API Type</w:t>
            </w:r>
          </w:p>
        </w:tc>
        <w:tc>
          <w:tcPr>
            <w:tcW w:w="4156" w:type="dxa"/>
          </w:tcPr>
          <w:p w:rsidRPr="00C97FC6" w:rsidR="00BC7585" w:rsidP="0000069A" w:rsidRDefault="00BC7585" w14:paraId="2F2BE773" w14:textId="77777777">
            <w:pPr>
              <w:jc w:val="center"/>
              <w:rPr>
                <w:b/>
                <w:bCs/>
                <w:lang w:val="en-GB"/>
              </w:rPr>
            </w:pPr>
            <w:r w:rsidRPr="00C97FC6">
              <w:rPr>
                <w:b/>
                <w:bCs/>
              </w:rPr>
              <w:t>URL</w:t>
            </w:r>
          </w:p>
        </w:tc>
        <w:tc>
          <w:tcPr>
            <w:tcW w:w="1700" w:type="dxa"/>
          </w:tcPr>
          <w:p w:rsidRPr="00C97FC6" w:rsidR="00BC7585" w:rsidP="0000069A" w:rsidRDefault="00BC7585" w14:paraId="425AF441" w14:textId="77777777">
            <w:pPr>
              <w:jc w:val="center"/>
              <w:rPr>
                <w:b/>
                <w:bCs/>
                <w:lang w:val="en-GB"/>
              </w:rPr>
            </w:pPr>
            <w:r w:rsidRPr="00C97FC6">
              <w:rPr>
                <w:b/>
                <w:bCs/>
              </w:rPr>
              <w:t>Response Type</w:t>
            </w:r>
          </w:p>
        </w:tc>
        <w:tc>
          <w:tcPr>
            <w:tcW w:w="2808" w:type="dxa"/>
          </w:tcPr>
          <w:p w:rsidRPr="00C97FC6" w:rsidR="00BC7585" w:rsidP="0000069A" w:rsidRDefault="00BC7585" w14:paraId="36593469" w14:textId="77777777">
            <w:pPr>
              <w:jc w:val="center"/>
              <w:rPr>
                <w:b/>
                <w:bCs/>
                <w:lang w:val="en-GB"/>
              </w:rPr>
            </w:pPr>
            <w:r w:rsidRPr="00C97FC6">
              <w:rPr>
                <w:b/>
                <w:bCs/>
              </w:rPr>
              <w:t>Request Type</w:t>
            </w:r>
          </w:p>
        </w:tc>
      </w:tr>
      <w:tr w:rsidR="00BC7585" w:rsidTr="5CEC656A" w14:paraId="1C7D880F" w14:textId="77777777">
        <w:tc>
          <w:tcPr>
            <w:tcW w:w="1225" w:type="dxa"/>
          </w:tcPr>
          <w:p w:rsidR="00BC7585" w:rsidP="0000069A" w:rsidRDefault="00BC7585" w14:paraId="0479FD3C" w14:textId="77777777">
            <w:pPr>
              <w:jc w:val="center"/>
              <w:rPr>
                <w:lang w:val="en-GB"/>
              </w:rPr>
            </w:pPr>
            <w:r w:rsidRPr="004B3541">
              <w:t>Get</w:t>
            </w:r>
          </w:p>
        </w:tc>
        <w:tc>
          <w:tcPr>
            <w:tcW w:w="4156" w:type="dxa"/>
          </w:tcPr>
          <w:p w:rsidR="00BC7585" w:rsidP="0000069A" w:rsidRDefault="00BC7585" w14:paraId="56F491CE" w14:textId="77777777">
            <w:pPr>
              <w:jc w:val="center"/>
              <w:rPr>
                <w:lang w:val="en-GB"/>
              </w:rPr>
            </w:pPr>
            <w:r w:rsidRPr="004B3541">
              <w:t>@GetMapping("/retrieve/geocodingData")</w:t>
            </w:r>
          </w:p>
        </w:tc>
        <w:tc>
          <w:tcPr>
            <w:tcW w:w="1700" w:type="dxa"/>
          </w:tcPr>
          <w:p w:rsidR="00BC7585" w:rsidP="0000069A" w:rsidRDefault="00BC7585" w14:paraId="7F8A6FB6" w14:textId="77777777">
            <w:pPr>
              <w:jc w:val="center"/>
              <w:rPr>
                <w:lang w:val="en-GB"/>
              </w:rPr>
            </w:pPr>
            <w:r w:rsidRPr="004B3541">
              <w:t>GeocodingData</w:t>
            </w:r>
          </w:p>
        </w:tc>
        <w:tc>
          <w:tcPr>
            <w:tcW w:w="2808" w:type="dxa"/>
          </w:tcPr>
          <w:p w:rsidR="00BC7585" w:rsidP="0000069A" w:rsidRDefault="00BC7585" w14:paraId="7CEC9E30" w14:textId="77777777">
            <w:pPr>
              <w:jc w:val="center"/>
              <w:rPr>
                <w:lang w:val="en-GB"/>
              </w:rPr>
            </w:pPr>
            <w:r w:rsidRPr="004B3541">
              <w:t>None</w:t>
            </w:r>
          </w:p>
        </w:tc>
      </w:tr>
      <w:tr w:rsidR="00BC7585" w:rsidTr="5CEC656A" w14:paraId="620042A9" w14:textId="77777777">
        <w:tc>
          <w:tcPr>
            <w:tcW w:w="1225" w:type="dxa"/>
          </w:tcPr>
          <w:p w:rsidR="00BC7585" w:rsidP="0000069A" w:rsidRDefault="00BC7585" w14:paraId="16D95B3A" w14:textId="77777777">
            <w:pPr>
              <w:jc w:val="center"/>
              <w:rPr>
                <w:lang w:val="en-GB"/>
              </w:rPr>
            </w:pPr>
            <w:r w:rsidRPr="004B3541">
              <w:t>Create</w:t>
            </w:r>
          </w:p>
        </w:tc>
        <w:tc>
          <w:tcPr>
            <w:tcW w:w="4156" w:type="dxa"/>
          </w:tcPr>
          <w:p w:rsidR="00BC7585" w:rsidP="0000069A" w:rsidRDefault="00BC7585" w14:paraId="2B8D8741" w14:textId="77777777">
            <w:pPr>
              <w:jc w:val="center"/>
              <w:rPr>
                <w:lang w:val="en-GB"/>
              </w:rPr>
            </w:pPr>
            <w:r w:rsidRPr="004B3541">
              <w:t>@PostMapping("/geocodingData")</w:t>
            </w:r>
          </w:p>
        </w:tc>
        <w:tc>
          <w:tcPr>
            <w:tcW w:w="1700" w:type="dxa"/>
          </w:tcPr>
          <w:p w:rsidR="00BC7585" w:rsidP="0000069A" w:rsidRDefault="00BC7585" w14:paraId="6F8A9184" w14:textId="77777777">
            <w:pPr>
              <w:jc w:val="center"/>
              <w:rPr>
                <w:lang w:val="en-GB"/>
              </w:rPr>
            </w:pPr>
            <w:r w:rsidRPr="004B3541">
              <w:t>GeocodingData</w:t>
            </w:r>
          </w:p>
        </w:tc>
        <w:tc>
          <w:tcPr>
            <w:tcW w:w="2808" w:type="dxa"/>
          </w:tcPr>
          <w:p w:rsidR="00BC7585" w:rsidP="0000069A" w:rsidRDefault="00BC7585" w14:paraId="31FD6B0B" w14:textId="77777777">
            <w:pPr>
              <w:jc w:val="center"/>
              <w:rPr>
                <w:lang w:val="en-GB"/>
              </w:rPr>
            </w:pPr>
            <w:r w:rsidRPr="004B3541">
              <w:t>GeocodingRequestData</w:t>
            </w:r>
          </w:p>
        </w:tc>
      </w:tr>
      <w:tr w:rsidR="00BC7585" w:rsidTr="5CEC656A" w14:paraId="529AA44D" w14:textId="77777777">
        <w:tc>
          <w:tcPr>
            <w:tcW w:w="1225" w:type="dxa"/>
          </w:tcPr>
          <w:p w:rsidR="00BC7585" w:rsidP="0000069A" w:rsidRDefault="00BC7585" w14:paraId="3F0A3A0A" w14:textId="77777777">
            <w:pPr>
              <w:jc w:val="center"/>
              <w:rPr>
                <w:lang w:val="en-GB"/>
              </w:rPr>
            </w:pPr>
            <w:r w:rsidRPr="004B3541">
              <w:t>Update</w:t>
            </w:r>
          </w:p>
        </w:tc>
        <w:tc>
          <w:tcPr>
            <w:tcW w:w="4156" w:type="dxa"/>
          </w:tcPr>
          <w:p w:rsidR="00BC7585" w:rsidP="0000069A" w:rsidRDefault="00BC7585" w14:paraId="06617A03" w14:textId="77777777">
            <w:pPr>
              <w:jc w:val="center"/>
              <w:rPr>
                <w:lang w:val="en-GB"/>
              </w:rPr>
            </w:pPr>
            <w:r w:rsidRPr="004B3541">
              <w:t>@PutMapping("/geocodingData")</w:t>
            </w:r>
          </w:p>
        </w:tc>
        <w:tc>
          <w:tcPr>
            <w:tcW w:w="1700" w:type="dxa"/>
          </w:tcPr>
          <w:p w:rsidR="00BC7585" w:rsidP="0000069A" w:rsidRDefault="00BC7585" w14:paraId="6492798A" w14:textId="77777777">
            <w:pPr>
              <w:jc w:val="center"/>
              <w:rPr>
                <w:lang w:val="en-GB"/>
              </w:rPr>
            </w:pPr>
            <w:r w:rsidRPr="004B3541">
              <w:t>GeocodingData</w:t>
            </w:r>
          </w:p>
        </w:tc>
        <w:tc>
          <w:tcPr>
            <w:tcW w:w="2808" w:type="dxa"/>
          </w:tcPr>
          <w:p w:rsidR="00BC7585" w:rsidP="0000069A" w:rsidRDefault="00BC7585" w14:paraId="624D82AA" w14:textId="77777777">
            <w:pPr>
              <w:jc w:val="center"/>
              <w:rPr>
                <w:lang w:val="en-GB"/>
              </w:rPr>
            </w:pPr>
            <w:r w:rsidRPr="004B3541">
              <w:t>GeocodingRequestData</w:t>
            </w:r>
          </w:p>
        </w:tc>
      </w:tr>
      <w:tr w:rsidR="00BC7585" w:rsidTr="5CEC656A" w14:paraId="1E777840" w14:textId="77777777">
        <w:tc>
          <w:tcPr>
            <w:tcW w:w="1225" w:type="dxa"/>
          </w:tcPr>
          <w:p w:rsidRPr="004B3541" w:rsidR="00BC7585" w:rsidP="0000069A" w:rsidRDefault="00BC7585" w14:paraId="119DF112" w14:textId="77777777">
            <w:pPr>
              <w:jc w:val="center"/>
            </w:pPr>
            <w:r>
              <w:t>D</w:t>
            </w:r>
            <w:r w:rsidRPr="00F50A8F">
              <w:t>eactivate</w:t>
            </w:r>
            <w:r>
              <w:t>/ Delete</w:t>
            </w:r>
          </w:p>
        </w:tc>
        <w:tc>
          <w:tcPr>
            <w:tcW w:w="4156" w:type="dxa"/>
          </w:tcPr>
          <w:p w:rsidRPr="004B3541" w:rsidR="00BC7585" w:rsidP="0000069A" w:rsidRDefault="00BC7585" w14:paraId="733603DF" w14:textId="77777777">
            <w:pPr>
              <w:jc w:val="center"/>
            </w:pPr>
            <w:r w:rsidRPr="00F50A8F">
              <w:t>@DeleteMapping("/geocodingData")</w:t>
            </w:r>
          </w:p>
        </w:tc>
        <w:tc>
          <w:tcPr>
            <w:tcW w:w="1700" w:type="dxa"/>
          </w:tcPr>
          <w:p w:rsidRPr="004B3541" w:rsidR="00BC7585" w:rsidP="0000069A" w:rsidRDefault="00BC7585" w14:paraId="7A3F7506" w14:textId="77777777">
            <w:pPr>
              <w:jc w:val="center"/>
            </w:pPr>
            <w:r w:rsidRPr="00F50A8F">
              <w:t>Void</w:t>
            </w:r>
          </w:p>
        </w:tc>
        <w:tc>
          <w:tcPr>
            <w:tcW w:w="2808" w:type="dxa"/>
          </w:tcPr>
          <w:p w:rsidRPr="004B3541" w:rsidR="00BC7585" w:rsidP="0000069A" w:rsidRDefault="00BC7585" w14:paraId="6F79607C" w14:textId="77777777">
            <w:pPr>
              <w:jc w:val="center"/>
            </w:pPr>
            <w:r w:rsidRPr="00F50A8F">
              <w:t>Void</w:t>
            </w:r>
          </w:p>
        </w:tc>
      </w:tr>
    </w:tbl>
    <w:p w:rsidR="00380E82" w:rsidP="00380E82" w:rsidRDefault="00380E82" w14:paraId="50FFEAF0" w14:textId="580F77DA">
      <w:pPr>
        <w:rPr>
          <w:lang w:val="en-GB"/>
        </w:rPr>
      </w:pPr>
    </w:p>
    <w:p w:rsidR="00BC7585" w:rsidP="00380E82" w:rsidRDefault="00BC7585" w14:paraId="6475BEE9" w14:textId="1429CCE2">
      <w:pPr>
        <w:rPr>
          <w:lang w:val="en-GB"/>
        </w:rPr>
      </w:pPr>
    </w:p>
    <w:p w:rsidR="00BC7585" w:rsidP="00EE42A4" w:rsidRDefault="00EE42A4" w14:paraId="22A5C495" w14:textId="3CB64325">
      <w:pPr>
        <w:pStyle w:val="Heading2"/>
        <w:rPr/>
      </w:pPr>
      <w:bookmarkStart w:name="_Toc119085607" w:id="221"/>
      <w:bookmarkStart w:name="_Toc665973972" w:id="1552018908"/>
      <w:r w:rsidR="00EE42A4">
        <w:rPr/>
        <w:t>Layer View and Show Route</w:t>
      </w:r>
      <w:bookmarkEnd w:id="221"/>
      <w:bookmarkEnd w:id="1552018908"/>
    </w:p>
    <w:p w:rsidR="00EE42A4" w:rsidP="00EE42A4" w:rsidRDefault="00EE42A4" w14:paraId="373AAA73" w14:textId="60A9C69B">
      <w:pPr>
        <w:rPr>
          <w:lang w:val="en-GB"/>
        </w:rPr>
      </w:pPr>
    </w:p>
    <w:tbl>
      <w:tblPr>
        <w:tblStyle w:val="TableGrid"/>
        <w:tblW w:w="9889" w:type="dxa"/>
        <w:tblLook w:val="04A0" w:firstRow="1" w:lastRow="0" w:firstColumn="1" w:lastColumn="0" w:noHBand="0" w:noVBand="1"/>
      </w:tblPr>
      <w:tblGrid>
        <w:gridCol w:w="871"/>
        <w:gridCol w:w="5959"/>
        <w:gridCol w:w="1575"/>
        <w:gridCol w:w="1484"/>
      </w:tblGrid>
      <w:tr w:rsidR="00EC0BD7" w:rsidTr="5CEC656A" w14:paraId="69F62081" w14:textId="77777777">
        <w:tc>
          <w:tcPr>
            <w:tcW w:w="1066" w:type="dxa"/>
          </w:tcPr>
          <w:p w:rsidRPr="00C97FC6" w:rsidR="00EC0BD7" w:rsidP="0000069A" w:rsidRDefault="00EC0BD7" w14:paraId="3529C273" w14:textId="77777777">
            <w:pPr>
              <w:jc w:val="center"/>
              <w:rPr>
                <w:b/>
                <w:bCs/>
                <w:lang w:val="en-GB"/>
              </w:rPr>
            </w:pPr>
            <w:r w:rsidRPr="00C97FC6">
              <w:rPr>
                <w:b/>
                <w:bCs/>
              </w:rPr>
              <w:t>API Type</w:t>
            </w:r>
          </w:p>
        </w:tc>
        <w:tc>
          <w:tcPr>
            <w:tcW w:w="5071" w:type="dxa"/>
          </w:tcPr>
          <w:p w:rsidRPr="00C97FC6" w:rsidR="00EC0BD7" w:rsidP="0000069A" w:rsidRDefault="00EC0BD7" w14:paraId="1E157A7D" w14:textId="77777777">
            <w:pPr>
              <w:jc w:val="center"/>
              <w:rPr>
                <w:b/>
                <w:bCs/>
                <w:lang w:val="en-GB"/>
              </w:rPr>
            </w:pPr>
            <w:r w:rsidRPr="00C97FC6">
              <w:rPr>
                <w:b/>
                <w:bCs/>
              </w:rPr>
              <w:t>URL</w:t>
            </w:r>
          </w:p>
        </w:tc>
        <w:tc>
          <w:tcPr>
            <w:tcW w:w="1713" w:type="dxa"/>
          </w:tcPr>
          <w:p w:rsidRPr="00C97FC6" w:rsidR="00EC0BD7" w:rsidP="0000069A" w:rsidRDefault="00EC0BD7" w14:paraId="3908D68A" w14:textId="77777777">
            <w:pPr>
              <w:jc w:val="center"/>
              <w:rPr>
                <w:b/>
                <w:bCs/>
                <w:lang w:val="en-GB"/>
              </w:rPr>
            </w:pPr>
            <w:r w:rsidRPr="00C97FC6">
              <w:rPr>
                <w:b/>
                <w:bCs/>
              </w:rPr>
              <w:t>Response Type</w:t>
            </w:r>
          </w:p>
        </w:tc>
        <w:tc>
          <w:tcPr>
            <w:tcW w:w="2039" w:type="dxa"/>
          </w:tcPr>
          <w:p w:rsidRPr="00C97FC6" w:rsidR="00EC0BD7" w:rsidP="0000069A" w:rsidRDefault="00EC0BD7" w14:paraId="231B50C3" w14:textId="77777777">
            <w:pPr>
              <w:jc w:val="center"/>
              <w:rPr>
                <w:b/>
                <w:bCs/>
                <w:lang w:val="en-GB"/>
              </w:rPr>
            </w:pPr>
            <w:r w:rsidRPr="00C97FC6">
              <w:rPr>
                <w:b/>
                <w:bCs/>
              </w:rPr>
              <w:t>Request Type</w:t>
            </w:r>
          </w:p>
        </w:tc>
      </w:tr>
      <w:tr w:rsidR="00EC0BD7" w:rsidTr="5CEC656A" w14:paraId="446043CE" w14:textId="77777777">
        <w:tc>
          <w:tcPr>
            <w:tcW w:w="1066" w:type="dxa"/>
          </w:tcPr>
          <w:p w:rsidR="00EC0BD7" w:rsidP="0000069A" w:rsidRDefault="00EC0BD7" w14:paraId="2249E2A3" w14:textId="77777777">
            <w:pPr>
              <w:jc w:val="center"/>
              <w:rPr>
                <w:lang w:val="en-GB"/>
              </w:rPr>
            </w:pPr>
            <w:r w:rsidRPr="004B3541">
              <w:t>Get</w:t>
            </w:r>
          </w:p>
        </w:tc>
        <w:tc>
          <w:tcPr>
            <w:tcW w:w="5071" w:type="dxa"/>
          </w:tcPr>
          <w:p w:rsidR="00EC0BD7" w:rsidP="0000069A" w:rsidRDefault="00EC0BD7" w14:paraId="07883EAA" w14:textId="77777777">
            <w:pPr>
              <w:jc w:val="center"/>
              <w:rPr>
                <w:lang w:val="en-GB"/>
              </w:rPr>
            </w:pPr>
            <w:r w:rsidRPr="004B3541">
              <w:t>@GetMapping("/</w:t>
            </w:r>
            <w:r>
              <w:t>routes</w:t>
            </w:r>
            <w:r w:rsidRPr="004B3541">
              <w:t>")</w:t>
            </w:r>
          </w:p>
        </w:tc>
        <w:tc>
          <w:tcPr>
            <w:tcW w:w="1713" w:type="dxa"/>
          </w:tcPr>
          <w:p w:rsidR="00EC0BD7" w:rsidP="0000069A" w:rsidRDefault="00EC0BD7" w14:paraId="10D8C31F" w14:textId="77777777">
            <w:pPr>
              <w:jc w:val="center"/>
              <w:rPr>
                <w:lang w:val="en-GB"/>
              </w:rPr>
            </w:pPr>
            <w:r>
              <w:rPr>
                <w:lang w:val="en-GB"/>
              </w:rPr>
              <w:t>Route DTO</w:t>
            </w:r>
          </w:p>
        </w:tc>
        <w:tc>
          <w:tcPr>
            <w:tcW w:w="2039" w:type="dxa"/>
          </w:tcPr>
          <w:p w:rsidR="00EC0BD7" w:rsidP="0000069A" w:rsidRDefault="00EC0BD7" w14:paraId="66C23B0D" w14:textId="77777777">
            <w:pPr>
              <w:jc w:val="center"/>
              <w:rPr>
                <w:lang w:val="en-GB"/>
              </w:rPr>
            </w:pPr>
          </w:p>
        </w:tc>
      </w:tr>
      <w:tr w:rsidR="00EC0BD7" w:rsidTr="5CEC656A" w14:paraId="7E019906" w14:textId="77777777">
        <w:tc>
          <w:tcPr>
            <w:tcW w:w="1066" w:type="dxa"/>
          </w:tcPr>
          <w:p w:rsidR="00EC0BD7" w:rsidP="0000069A" w:rsidRDefault="00EC0BD7" w14:paraId="3C1606C2" w14:textId="77777777">
            <w:pPr>
              <w:jc w:val="center"/>
              <w:rPr>
                <w:lang w:val="en-GB"/>
              </w:rPr>
            </w:pPr>
            <w:r w:rsidRPr="004B3541">
              <w:t>Get</w:t>
            </w:r>
          </w:p>
        </w:tc>
        <w:tc>
          <w:tcPr>
            <w:tcW w:w="5071" w:type="dxa"/>
          </w:tcPr>
          <w:p w:rsidR="00EC0BD7" w:rsidP="0000069A" w:rsidRDefault="00EC0BD7" w14:paraId="340E20E9" w14:textId="77777777">
            <w:pPr>
              <w:jc w:val="center"/>
              <w:rPr>
                <w:lang w:val="en-GB"/>
              </w:rPr>
            </w:pPr>
            <w:r w:rsidRPr="004B3541">
              <w:t>@GetMapping("/</w:t>
            </w:r>
            <w:r>
              <w:t>routesHierarchy</w:t>
            </w:r>
            <w:r w:rsidRPr="004B3541">
              <w:t>")</w:t>
            </w:r>
          </w:p>
        </w:tc>
        <w:tc>
          <w:tcPr>
            <w:tcW w:w="1713" w:type="dxa"/>
          </w:tcPr>
          <w:p w:rsidR="00EC0BD7" w:rsidP="0000069A" w:rsidRDefault="00EC0BD7" w14:paraId="1D115BB8" w14:textId="77777777">
            <w:pPr>
              <w:jc w:val="center"/>
              <w:rPr>
                <w:lang w:val="en-GB"/>
              </w:rPr>
            </w:pPr>
            <w:r>
              <w:rPr>
                <w:lang w:val="en-GB"/>
              </w:rPr>
              <w:t>Layerview DTO</w:t>
            </w:r>
          </w:p>
        </w:tc>
        <w:tc>
          <w:tcPr>
            <w:tcW w:w="2039" w:type="dxa"/>
          </w:tcPr>
          <w:p w:rsidR="00EC0BD7" w:rsidP="0000069A" w:rsidRDefault="00EC0BD7" w14:paraId="3DF869DA" w14:textId="77777777">
            <w:pPr>
              <w:jc w:val="center"/>
              <w:rPr>
                <w:lang w:val="en-GB"/>
              </w:rPr>
            </w:pPr>
          </w:p>
        </w:tc>
      </w:tr>
      <w:tr w:rsidR="00EC0BD7" w:rsidTr="5CEC656A" w14:paraId="6981F7C6" w14:textId="77777777">
        <w:tc>
          <w:tcPr>
            <w:tcW w:w="1066" w:type="dxa"/>
          </w:tcPr>
          <w:p w:rsidR="00EC0BD7" w:rsidP="0000069A" w:rsidRDefault="00EC0BD7" w14:paraId="1E586A4D" w14:textId="77777777">
            <w:pPr>
              <w:jc w:val="center"/>
              <w:rPr>
                <w:lang w:val="en-GB"/>
              </w:rPr>
            </w:pPr>
            <w:r w:rsidRPr="004B3541">
              <w:t>Get</w:t>
            </w:r>
          </w:p>
        </w:tc>
        <w:tc>
          <w:tcPr>
            <w:tcW w:w="5071" w:type="dxa"/>
          </w:tcPr>
          <w:p w:rsidR="00EC0BD7" w:rsidP="0000069A" w:rsidRDefault="00EC0BD7" w14:paraId="40F2CDD6" w14:textId="77777777">
            <w:pPr>
              <w:jc w:val="center"/>
              <w:rPr>
                <w:lang w:val="en-GB"/>
              </w:rPr>
            </w:pPr>
            <w:r w:rsidRPr="004B3541">
              <w:t>@GetMapping("/</w:t>
            </w:r>
            <w:r>
              <w:t>failurescopes</w:t>
            </w:r>
            <w:r w:rsidRPr="004B3541">
              <w:t>")</w:t>
            </w:r>
          </w:p>
        </w:tc>
        <w:tc>
          <w:tcPr>
            <w:tcW w:w="1713" w:type="dxa"/>
          </w:tcPr>
          <w:p w:rsidR="00EC0BD7" w:rsidP="0000069A" w:rsidRDefault="00EC0BD7" w14:paraId="3DCF579E" w14:textId="77777777">
            <w:pPr>
              <w:jc w:val="center"/>
              <w:rPr>
                <w:lang w:val="en-GB"/>
              </w:rPr>
            </w:pPr>
            <w:r>
              <w:rPr>
                <w:lang w:val="en-GB"/>
              </w:rPr>
              <w:t>Failurescope DTO</w:t>
            </w:r>
          </w:p>
        </w:tc>
        <w:tc>
          <w:tcPr>
            <w:tcW w:w="2039" w:type="dxa"/>
          </w:tcPr>
          <w:p w:rsidR="00EC0BD7" w:rsidP="0000069A" w:rsidRDefault="00EC0BD7" w14:paraId="5661302C" w14:textId="77777777">
            <w:pPr>
              <w:jc w:val="center"/>
              <w:rPr>
                <w:lang w:val="en-GB"/>
              </w:rPr>
            </w:pPr>
          </w:p>
        </w:tc>
      </w:tr>
      <w:tr w:rsidR="00EC0BD7" w:rsidTr="5CEC656A" w14:paraId="59E58CEE" w14:textId="77777777">
        <w:tc>
          <w:tcPr>
            <w:tcW w:w="1066" w:type="dxa"/>
          </w:tcPr>
          <w:p w:rsidRPr="004B3541" w:rsidR="00EC0BD7" w:rsidP="0000069A" w:rsidRDefault="00EC0BD7" w14:paraId="3A0B676F" w14:textId="77777777">
            <w:pPr>
              <w:jc w:val="center"/>
            </w:pPr>
            <w:r w:rsidRPr="004B3541">
              <w:t>Get</w:t>
            </w:r>
          </w:p>
        </w:tc>
        <w:tc>
          <w:tcPr>
            <w:tcW w:w="5071" w:type="dxa"/>
          </w:tcPr>
          <w:p w:rsidRPr="004B3541" w:rsidR="00EC0BD7" w:rsidP="0000069A" w:rsidRDefault="00EC0BD7" w14:paraId="628BD481" w14:textId="77777777">
            <w:pPr>
              <w:jc w:val="center"/>
            </w:pPr>
            <w:r w:rsidRPr="004B3541">
              <w:t>@GetMapping("/</w:t>
            </w:r>
            <w:r w:rsidRPr="00A407A1">
              <w:t>trails/{trailId}/restorationRoutes</w:t>
            </w:r>
            <w:r w:rsidRPr="004B3541">
              <w:t>")</w:t>
            </w:r>
          </w:p>
        </w:tc>
        <w:tc>
          <w:tcPr>
            <w:tcW w:w="1713" w:type="dxa"/>
          </w:tcPr>
          <w:p w:rsidRPr="004B3541" w:rsidR="00EC0BD7" w:rsidP="0000069A" w:rsidRDefault="00EC0BD7" w14:paraId="29644822" w14:textId="77777777">
            <w:pPr>
              <w:jc w:val="center"/>
            </w:pPr>
            <w:r>
              <w:t>Route DTO</w:t>
            </w:r>
          </w:p>
        </w:tc>
        <w:tc>
          <w:tcPr>
            <w:tcW w:w="2039" w:type="dxa"/>
          </w:tcPr>
          <w:p w:rsidRPr="004B3541" w:rsidR="00EC0BD7" w:rsidP="0000069A" w:rsidRDefault="00EC0BD7" w14:paraId="07301014" w14:textId="77777777">
            <w:pPr>
              <w:jc w:val="center"/>
            </w:pPr>
          </w:p>
        </w:tc>
      </w:tr>
      <w:tr w:rsidR="00EC0BD7" w:rsidTr="5CEC656A" w14:paraId="3451122E" w14:textId="77777777">
        <w:tc>
          <w:tcPr>
            <w:tcW w:w="1066" w:type="dxa"/>
          </w:tcPr>
          <w:p w:rsidRPr="004B3541" w:rsidR="00EC0BD7" w:rsidP="0000069A" w:rsidRDefault="00EC0BD7" w14:paraId="565C731B" w14:textId="77777777">
            <w:pPr>
              <w:jc w:val="center"/>
            </w:pPr>
            <w:r>
              <w:t>Get</w:t>
            </w:r>
          </w:p>
        </w:tc>
        <w:tc>
          <w:tcPr>
            <w:tcW w:w="5071" w:type="dxa"/>
          </w:tcPr>
          <w:p w:rsidRPr="004B3541" w:rsidR="00EC0BD7" w:rsidP="0000069A" w:rsidRDefault="00EC0BD7" w14:paraId="33B8BB2F" w14:textId="77777777">
            <w:pPr>
              <w:jc w:val="center"/>
            </w:pPr>
            <w:r w:rsidRPr="004B3541">
              <w:t>@GetMapping</w:t>
            </w:r>
            <w:r>
              <w:t>(“</w:t>
            </w:r>
            <w:r w:rsidRPr="006D13E8">
              <w:t>/failureScenarios/{id}/impactedResources</w:t>
            </w:r>
            <w:r w:rsidRPr="004B3541">
              <w:t>")</w:t>
            </w:r>
          </w:p>
        </w:tc>
        <w:tc>
          <w:tcPr>
            <w:tcW w:w="1713" w:type="dxa"/>
          </w:tcPr>
          <w:p w:rsidR="00EC0BD7" w:rsidP="0000069A" w:rsidRDefault="00EC0BD7" w14:paraId="50F1D4E3" w14:textId="77777777">
            <w:pPr>
              <w:jc w:val="center"/>
            </w:pPr>
            <w:r>
              <w:t>Entity DTO</w:t>
            </w:r>
          </w:p>
        </w:tc>
        <w:tc>
          <w:tcPr>
            <w:tcW w:w="2039" w:type="dxa"/>
          </w:tcPr>
          <w:p w:rsidRPr="004B3541" w:rsidR="00EC0BD7" w:rsidP="0000069A" w:rsidRDefault="00EC0BD7" w14:paraId="6880E7FF" w14:textId="77777777">
            <w:pPr>
              <w:jc w:val="center"/>
            </w:pPr>
          </w:p>
        </w:tc>
      </w:tr>
      <w:tr w:rsidR="00EC0BD7" w:rsidTr="5CEC656A" w14:paraId="5CF78D9A" w14:textId="77777777">
        <w:tc>
          <w:tcPr>
            <w:tcW w:w="1066" w:type="dxa"/>
          </w:tcPr>
          <w:p w:rsidR="00EC0BD7" w:rsidP="0000069A" w:rsidRDefault="00EC0BD7" w14:paraId="253341CF" w14:textId="77777777">
            <w:pPr>
              <w:jc w:val="center"/>
            </w:pPr>
            <w:r>
              <w:t>Get</w:t>
            </w:r>
          </w:p>
        </w:tc>
        <w:tc>
          <w:tcPr>
            <w:tcW w:w="5071" w:type="dxa"/>
          </w:tcPr>
          <w:p w:rsidRPr="004B3541" w:rsidR="00EC0BD7" w:rsidP="0000069A" w:rsidRDefault="00EC0BD7" w14:paraId="3A706689" w14:textId="77777777">
            <w:pPr>
              <w:jc w:val="center"/>
            </w:pPr>
            <w:r w:rsidRPr="00E94830">
              <w:t>@GetMapping("/designs/{designId}/nras")</w:t>
            </w:r>
          </w:p>
        </w:tc>
        <w:tc>
          <w:tcPr>
            <w:tcW w:w="1713" w:type="dxa"/>
          </w:tcPr>
          <w:p w:rsidR="00EC0BD7" w:rsidP="0000069A" w:rsidRDefault="00EC0BD7" w14:paraId="051A626D" w14:textId="77777777">
            <w:pPr>
              <w:jc w:val="center"/>
            </w:pPr>
            <w:r>
              <w:t>NRA DTO</w:t>
            </w:r>
          </w:p>
        </w:tc>
        <w:tc>
          <w:tcPr>
            <w:tcW w:w="2039" w:type="dxa"/>
          </w:tcPr>
          <w:p w:rsidRPr="004B3541" w:rsidR="00EC0BD7" w:rsidP="0000069A" w:rsidRDefault="00EC0BD7" w14:paraId="603E9C1A" w14:textId="77777777">
            <w:pPr>
              <w:jc w:val="center"/>
            </w:pPr>
          </w:p>
        </w:tc>
      </w:tr>
    </w:tbl>
    <w:p w:rsidR="5CEC656A" w:rsidRDefault="5CEC656A" w14:paraId="53D0629C" w14:textId="01FB2A6E"/>
    <w:p w:rsidR="00EE42A4" w:rsidP="00EE42A4" w:rsidRDefault="00EE42A4" w14:paraId="6C35176D" w14:textId="3285D8E5">
      <w:pPr>
        <w:rPr>
          <w:lang w:val="en-GB"/>
        </w:rPr>
      </w:pPr>
    </w:p>
    <w:p w:rsidR="00EC0BD7" w:rsidP="00EE42A4" w:rsidRDefault="00EC0BD7" w14:paraId="53DE934B" w14:textId="1CC596BD">
      <w:pPr>
        <w:rPr>
          <w:lang w:val="en-GB"/>
        </w:rPr>
      </w:pPr>
    </w:p>
    <w:p w:rsidR="006631D1" w:rsidP="00D13BBE" w:rsidRDefault="006631D1" w14:paraId="78BE34CC" w14:textId="0864BAAD">
      <w:pPr>
        <w:pStyle w:val="Heading1"/>
        <w:rPr/>
      </w:pPr>
      <w:bookmarkStart w:name="_Toc1137282162" w:id="1420969880"/>
      <w:r w:rsidR="006631D1">
        <w:rPr/>
        <w:t>Test</w:t>
      </w:r>
      <w:r w:rsidR="006631D1">
        <w:rPr/>
        <w:t xml:space="preserve"> Strategy</w:t>
      </w:r>
      <w:bookmarkEnd w:id="1420969880"/>
    </w:p>
    <w:p w:rsidR="006631D1" w:rsidP="5FF476C0" w:rsidRDefault="00165F8A" w14:paraId="5EA64DE7" w14:textId="5F52F0FE">
      <w:pPr/>
      <w:r w:rsidR="00165F8A">
        <w:rPr/>
        <w:t xml:space="preserve">The use cases will be tested using Cucumber </w:t>
      </w:r>
      <w:r w:rsidR="00AE7462">
        <w:rPr/>
        <w:t>Feature</w:t>
      </w:r>
      <w:commentRangeStart w:id="224"/>
      <w:commentRangeStart w:id="225"/>
      <w:commentRangeStart w:id="226"/>
      <w:commentRangeEnd w:id="224"/>
      <w:r>
        <w:rPr>
          <w:rStyle w:val="CommentReference"/>
        </w:rPr>
        <w:commentReference w:id="224"/>
      </w:r>
      <w:commentRangeEnd w:id="225"/>
      <w:r>
        <w:rPr>
          <w:rStyle w:val="CommentReference"/>
        </w:rPr>
        <w:commentReference w:id="225"/>
      </w:r>
      <w:commentRangeEnd w:id="226"/>
      <w:r>
        <w:rPr>
          <w:rStyle w:val="CommentReference"/>
        </w:rPr>
        <w:commentReference w:id="226"/>
      </w:r>
      <w:r w:rsidR="008F7B63">
        <w:rPr/>
        <w:t>.</w:t>
      </w:r>
    </w:p>
    <w:p w:rsidR="00AE7462" w:rsidP="5FF476C0" w:rsidRDefault="00AE7462" w14:paraId="0BF427E7" w14:textId="0CF3AE1E">
      <w:pPr/>
      <w:r w:rsidR="00AE7462">
        <w:rPr/>
        <w:t xml:space="preserve">For </w:t>
      </w:r>
      <w:proofErr w:type="spellStart"/>
      <w:r w:rsidR="00AE7462">
        <w:rPr/>
        <w:t>Showroute</w:t>
      </w:r>
      <w:proofErr w:type="spellEnd"/>
      <w:r w:rsidR="00AE7462">
        <w:rPr/>
        <w:t xml:space="preserve"> and layer view:</w:t>
      </w:r>
    </w:p>
    <w:p w:rsidR="00AE7462" w:rsidP="5FF476C0" w:rsidRDefault="00AE7462" w14:paraId="7B6B76FB" w14:textId="24183DF1">
      <w:pPr>
        <w:pStyle w:val="ListParagraph"/>
        <w:numPr>
          <w:ilvl w:val="0"/>
          <w:numId w:val="23"/>
        </w:numPr>
        <w:rPr/>
      </w:pPr>
      <w:r w:rsidR="00AE7462">
        <w:rPr/>
        <w:t>Will be checking routes API returning correct response data</w:t>
      </w:r>
    </w:p>
    <w:p w:rsidR="00AE7462" w:rsidP="5FF476C0" w:rsidRDefault="00AE7462" w14:paraId="510CFBAD" w14:textId="27EBC8EB">
      <w:pPr>
        <w:pStyle w:val="ListParagraph"/>
        <w:numPr>
          <w:ilvl w:val="0"/>
          <w:numId w:val="23"/>
        </w:numPr>
        <w:rPr/>
      </w:pPr>
      <w:r w:rsidR="00AE7462">
        <w:rPr/>
        <w:t xml:space="preserve">Will be checking </w:t>
      </w:r>
      <w:proofErr w:type="spellStart"/>
      <w:r w:rsidR="00AE7462">
        <w:rPr/>
        <w:t>layerview</w:t>
      </w:r>
      <w:proofErr w:type="spellEnd"/>
      <w:r w:rsidR="00AE7462">
        <w:rPr/>
        <w:t xml:space="preserve"> DTO API response data</w:t>
      </w:r>
    </w:p>
    <w:p w:rsidR="00AE7462" w:rsidP="5FF476C0" w:rsidRDefault="00AE7462" w14:paraId="17B9C5D2" w14:textId="12BE5E93">
      <w:pPr>
        <w:pStyle w:val="ListParagraph"/>
        <w:numPr>
          <w:ilvl w:val="0"/>
          <w:numId w:val="23"/>
        </w:numPr>
        <w:rPr/>
      </w:pPr>
      <w:r w:rsidR="00AE7462">
        <w:rPr/>
        <w:t>Will be checking restoration routes API for a failure scenario</w:t>
      </w:r>
    </w:p>
    <w:p w:rsidR="00AE7462" w:rsidP="5FF476C0" w:rsidRDefault="00AE7462" w14:paraId="2C3EF99B" w14:textId="5932B2A4">
      <w:pPr/>
      <w:r w:rsidR="00AE7462">
        <w:rPr/>
        <w:t>For loading design:</w:t>
      </w:r>
    </w:p>
    <w:p w:rsidR="00AE7462" w:rsidP="5FF476C0" w:rsidRDefault="00AE7462" w14:paraId="08FC2881" w14:textId="71C6DBE8">
      <w:pPr>
        <w:pStyle w:val="ListParagraph"/>
        <w:numPr>
          <w:ilvl w:val="0"/>
          <w:numId w:val="25"/>
        </w:numPr>
        <w:rPr/>
      </w:pPr>
      <w:r w:rsidR="00AE7462">
        <w:rPr/>
        <w:t>Will be checking the respective entity read API returning correct response</w:t>
      </w:r>
    </w:p>
    <w:p w:rsidR="00AE7462" w:rsidP="5FF476C0" w:rsidRDefault="00AE7462" w14:paraId="74EF4000" w14:textId="3637B7EC">
      <w:pPr/>
      <w:r w:rsidR="00AE7462">
        <w:rPr/>
        <w:t xml:space="preserve">For </w:t>
      </w:r>
      <w:proofErr w:type="spellStart"/>
      <w:r w:rsidR="00AE7462">
        <w:rPr/>
        <w:t>Fastmode</w:t>
      </w:r>
      <w:proofErr w:type="spellEnd"/>
      <w:r w:rsidR="00AE7462">
        <w:rPr/>
        <w:t>:</w:t>
      </w:r>
    </w:p>
    <w:p w:rsidR="00AE7462" w:rsidP="5FF476C0" w:rsidRDefault="00AE7462" w14:paraId="1297ABE8" w14:textId="1AD9A475">
      <w:pPr>
        <w:pStyle w:val="ListParagraph"/>
        <w:numPr>
          <w:ilvl w:val="0"/>
          <w:numId w:val="25"/>
        </w:numPr>
        <w:rPr/>
      </w:pPr>
      <w:r w:rsidR="00AE7462">
        <w:rPr/>
        <w:t xml:space="preserve">Will test the </w:t>
      </w:r>
      <w:proofErr w:type="spellStart"/>
      <w:r w:rsidR="00AE7462">
        <w:rPr/>
        <w:t>fastmode</w:t>
      </w:r>
      <w:proofErr w:type="spellEnd"/>
      <w:r w:rsidR="00AE7462">
        <w:rPr/>
        <w:t xml:space="preserve"> API</w:t>
      </w:r>
    </w:p>
    <w:p w:rsidR="00AE7462" w:rsidP="5FF476C0" w:rsidRDefault="00890DA0" w14:paraId="2A86EC14" w14:textId="1AA20F89">
      <w:pPr>
        <w:pStyle w:val="ListParagraph"/>
        <w:numPr>
          <w:ilvl w:val="0"/>
          <w:numId w:val="25"/>
        </w:numPr>
        <w:rPr/>
      </w:pPr>
      <w:r w:rsidR="00890DA0">
        <w:rPr/>
        <w:t>W</w:t>
      </w:r>
      <w:r w:rsidR="00AE7462">
        <w:rPr/>
        <w:t xml:space="preserve">ill ensure the entities </w:t>
      </w:r>
      <w:r w:rsidR="005E5190">
        <w:rPr/>
        <w:t xml:space="preserve">are </w:t>
      </w:r>
      <w:r w:rsidR="00AE7462">
        <w:rPr/>
        <w:t>c</w:t>
      </w:r>
      <w:r w:rsidR="005E5190">
        <w:rPr/>
        <w:t>reate</w:t>
      </w:r>
      <w:r w:rsidR="00AE7462">
        <w:rPr/>
        <w:t xml:space="preserve">d properly with </w:t>
      </w:r>
      <w:proofErr w:type="spellStart"/>
      <w:r w:rsidR="00AE7462">
        <w:rPr/>
        <w:t>fastmode</w:t>
      </w:r>
      <w:proofErr w:type="spellEnd"/>
    </w:p>
    <w:p w:rsidR="00AE7462" w:rsidP="5FF476C0" w:rsidRDefault="00AE7462" w14:paraId="52E0F400" w14:textId="77777777">
      <w:pPr/>
      <w:r w:rsidR="00AE7462">
        <w:rPr/>
        <w:t>For Geocoding and user preferences:</w:t>
      </w:r>
    </w:p>
    <w:p w:rsidR="00AE7462" w:rsidP="5FF476C0" w:rsidRDefault="00AE7462" w14:paraId="237361C1" w14:textId="00AF68A5">
      <w:pPr>
        <w:pStyle w:val="ListParagraph"/>
        <w:numPr>
          <w:ilvl w:val="0"/>
          <w:numId w:val="24"/>
        </w:numPr>
        <w:rPr/>
      </w:pPr>
      <w:r w:rsidR="00AE7462">
        <w:rPr/>
        <w:t xml:space="preserve">Will be checking </w:t>
      </w:r>
      <w:proofErr w:type="spellStart"/>
      <w:r w:rsidR="00AE7462">
        <w:rPr/>
        <w:t>create,update,read</w:t>
      </w:r>
      <w:proofErr w:type="spellEnd"/>
      <w:r w:rsidR="00AE7462">
        <w:rPr/>
        <w:t xml:space="preserve"> and delete operations call</w:t>
      </w:r>
    </w:p>
    <w:p w:rsidR="00AE7462" w:rsidP="5FF476C0" w:rsidRDefault="00AE7462" w14:paraId="014A5C13" w14:textId="62C09FC6">
      <w:pPr>
        <w:pStyle w:val="ListParagraph"/>
        <w:numPr>
          <w:ilvl w:val="0"/>
          <w:numId w:val="24"/>
        </w:numPr>
        <w:rPr/>
      </w:pPr>
      <w:r w:rsidR="00AE7462">
        <w:rPr/>
        <w:t>For preferences will check if all preferences are deleted if a design got deleted.</w:t>
      </w:r>
    </w:p>
    <w:p w:rsidRPr="006631D1" w:rsidR="00F33254" w:rsidP="006631D1" w:rsidRDefault="00F33254" w14:paraId="4613FA72" w14:textId="77777777"/>
    <w:p w:rsidRPr="007643AA" w:rsidR="00550198" w:rsidP="5FF476C0" w:rsidRDefault="00023B39" w14:paraId="75872A86" w14:textId="1C0364FE">
      <w:pPr>
        <w:pStyle w:val="Heading1"/>
        <w:rPr>
          <w:rFonts w:eastAsia="Nokia Pure Headline"/>
        </w:rPr>
      </w:pPr>
      <w:bookmarkEnd w:id="199"/>
      <w:bookmarkStart w:name="_Toc799578738" w:id="764295341"/>
      <w:r w:rsidRPr="041D9DBD" w:rsidR="00023B39">
        <w:rPr>
          <w:rFonts w:eastAsia="Nokia Pure Headline"/>
        </w:rPr>
        <w:t>Open Issues</w:t>
      </w:r>
      <w:bookmarkEnd w:id="764295341"/>
      <w:r w:rsidRPr="041D9DBD" w:rsidR="00023B39">
        <w:rPr>
          <w:rFonts w:eastAsia="Nokia Pure Headline"/>
        </w:rPr>
        <w:t xml:space="preserve"> </w:t>
      </w:r>
    </w:p>
    <w:p w:rsidR="0003024A" w:rsidP="006D6D14" w:rsidRDefault="0003024A" w14:paraId="08392335" w14:textId="77777777">
      <w:pPr>
        <w:pStyle w:val="ListParagraph"/>
        <w:numPr>
          <w:ilvl w:val="0"/>
          <w:numId w:val="22"/>
        </w:numPr>
      </w:pPr>
      <w:r>
        <w:t>Heat map will not be supported</w:t>
      </w:r>
    </w:p>
    <w:p w:rsidR="00023B39" w:rsidP="006D6D14" w:rsidRDefault="0003024A" w14:paraId="5386622C" w14:textId="49F6724C">
      <w:pPr>
        <w:pStyle w:val="ListParagraph"/>
        <w:numPr>
          <w:ilvl w:val="0"/>
          <w:numId w:val="5"/>
        </w:numPr>
      </w:pPr>
      <w:r>
        <w:t>Search and Advanced search functionality will not be supported</w:t>
      </w:r>
    </w:p>
    <w:p w:rsidR="000D0279" w:rsidP="006D6D14" w:rsidRDefault="000D0279" w14:paraId="0E8BA401" w14:textId="5AF95E03">
      <w:pPr>
        <w:pStyle w:val="ListParagraph"/>
        <w:numPr>
          <w:ilvl w:val="0"/>
          <w:numId w:val="5"/>
        </w:numPr>
      </w:pPr>
      <w:r>
        <w:t>ODU, OTU, Section layers will be removed from Map</w:t>
      </w:r>
    </w:p>
    <w:p w:rsidR="00CA428E" w:rsidP="006D6D14" w:rsidRDefault="00CA428E" w14:paraId="0D7D2FF1" w14:textId="714E771D">
      <w:pPr>
        <w:pStyle w:val="ListParagraph"/>
        <w:numPr>
          <w:ilvl w:val="0"/>
          <w:numId w:val="5"/>
        </w:numPr>
      </w:pPr>
      <w:r>
        <w:t>The naming convention need to be confirmed</w:t>
      </w:r>
    </w:p>
    <w:p w:rsidRPr="00D15DFC" w:rsidR="0003024A" w:rsidP="000D0279" w:rsidRDefault="00CA428E" w14:paraId="21FAD49D" w14:textId="358FE661">
      <w:pPr>
        <w:pStyle w:val="ListParagraph"/>
        <w:numPr>
          <w:ilvl w:val="0"/>
          <w:numId w:val="5"/>
        </w:numPr>
        <w:rPr/>
      </w:pPr>
      <w:r w:rsidR="00CA428E">
        <w:rPr/>
        <w:t>SVT testing functionality will not be supported</w:t>
      </w:r>
    </w:p>
    <w:p w:rsidR="07B6F07D" w:rsidP="5FF476C0" w:rsidRDefault="07B6F07D" w14:paraId="48CCAD70" w14:textId="2CC01800">
      <w:pPr>
        <w:pStyle w:val="ListParagraph"/>
        <w:numPr>
          <w:ilvl w:val="0"/>
          <w:numId w:val="5"/>
        </w:numPr>
        <w:rPr/>
      </w:pPr>
      <w:r w:rsidR="07B6F07D">
        <w:rPr/>
        <w:t>For layer view, needed confirmation on the layer to be supported</w:t>
      </w:r>
    </w:p>
    <w:p w:rsidR="07B6F07D" w:rsidP="5FF476C0" w:rsidRDefault="07B6F07D" w14:paraId="694DA591" w14:textId="2158909B">
      <w:pPr>
        <w:pStyle w:val="ListParagraph"/>
        <w:numPr>
          <w:ilvl w:val="1"/>
          <w:numId w:val="5"/>
        </w:numPr>
        <w:rPr/>
      </w:pPr>
      <w:r w:rsidR="07B6F07D">
        <w:rPr/>
        <w:t>Proposals</w:t>
      </w:r>
      <w:r w:rsidR="07B6F07D">
        <w:rPr/>
        <w:t>:</w:t>
      </w:r>
    </w:p>
    <w:p w:rsidR="07B6F07D" w:rsidP="5FF476C0" w:rsidRDefault="07B6F07D" w14:paraId="53970FE3" w14:textId="3F686BEB">
      <w:pPr>
        <w:pStyle w:val="ListParagraph"/>
        <w:numPr>
          <w:ilvl w:val="2"/>
          <w:numId w:val="5"/>
        </w:numPr>
        <w:rPr/>
      </w:pPr>
      <w:r w:rsidR="07B6F07D">
        <w:rPr/>
        <w:t xml:space="preserve">For Trail -&gt; Trail, OCH, OMS, OTS, Span </w:t>
      </w:r>
    </w:p>
    <w:p w:rsidR="07B6F07D" w:rsidP="5FF476C0" w:rsidRDefault="07B6F07D" w14:paraId="411858CF" w14:textId="5B1C4325">
      <w:pPr>
        <w:pStyle w:val="ListParagraph"/>
        <w:numPr>
          <w:ilvl w:val="2"/>
          <w:numId w:val="5"/>
        </w:numPr>
        <w:rPr/>
      </w:pPr>
      <w:r w:rsidR="07B6F07D">
        <w:rPr/>
        <w:t>For service -&gt; Service, Trail, OCH, OMS, OTS, Span</w:t>
      </w:r>
    </w:p>
    <w:p w:rsidR="07B6F07D" w:rsidP="5FF476C0" w:rsidRDefault="07B6F07D" w14:paraId="05A3BC3E" w14:textId="3EAC340D">
      <w:pPr>
        <w:pStyle w:val="ListParagraph"/>
        <w:numPr>
          <w:ilvl w:val="0"/>
          <w:numId w:val="5"/>
        </w:numPr>
        <w:rPr/>
      </w:pPr>
      <w:r w:rsidR="07B6F07D">
        <w:rPr/>
        <w:t xml:space="preserve">Needed confirmation on show route requirements on functionalities </w:t>
      </w:r>
    </w:p>
    <w:p w:rsidR="007643AA" w:rsidP="00B76B4E" w:rsidRDefault="00B76B4E" w14:paraId="34FF1C98" w14:textId="18849362">
      <w:pPr>
        <w:pStyle w:val="Heading1"/>
        <w:rPr>
          <w:lang w:val="en-GB"/>
        </w:rPr>
      </w:pPr>
      <w:bookmarkStart w:name="_Toc71407373" w:id="488420458"/>
      <w:r w:rsidRPr="041D9DBD" w:rsidR="00B76B4E">
        <w:rPr>
          <w:lang w:val="en-GB"/>
        </w:rPr>
        <w:t>Appendix</w:t>
      </w:r>
      <w:bookmarkEnd w:id="488420458"/>
    </w:p>
    <w:p w:rsidR="00021097" w:rsidP="00021097" w:rsidRDefault="00B76B4E" w14:paraId="7555D15C" w14:textId="195CD81B">
      <w:pPr>
        <w:pStyle w:val="Heading2"/>
        <w:rPr/>
      </w:pPr>
      <w:bookmarkStart w:name="_Toc1576210825" w:id="627103435"/>
      <w:r w:rsidR="00B76B4E">
        <w:rPr/>
        <w:t>Configurations not supported</w:t>
      </w:r>
      <w:r w:rsidR="008F7B63">
        <w:rPr/>
        <w:t xml:space="preserve"> or limitations</w:t>
      </w:r>
      <w:bookmarkEnd w:id="627103435"/>
    </w:p>
    <w:p w:rsidRPr="00021097" w:rsidR="00021097" w:rsidRDefault="00021097" w14:paraId="3F1DECF4" w14:textId="0F6E70DD">
      <w:pPr>
        <w:pStyle w:val="Heading2"/>
        <w:rPr/>
      </w:pPr>
      <w:bookmarkStart w:name="_Toc1323527277" w:id="893295550"/>
      <w:r w:rsidR="00021097">
        <w:rPr/>
        <w:t>PlantUML</w:t>
      </w:r>
      <w:r w:rsidR="00021097">
        <w:rPr/>
        <w:t xml:space="preserve"> </w:t>
      </w:r>
      <w:r w:rsidR="00385C3F">
        <w:rPr/>
        <w:t xml:space="preserve">or Other </w:t>
      </w:r>
      <w:r w:rsidR="00021097">
        <w:rPr/>
        <w:t>Files for Diagrams in the Design Document</w:t>
      </w:r>
      <w:bookmarkEnd w:id="893295550"/>
    </w:p>
    <w:p w:rsidR="4A2FD5E3" w:rsidP="008C60CF" w:rsidRDefault="4A2FD5E3" w14:paraId="0CBBB209" w14:textId="5E43A1B6">
      <w:pPr>
        <w:pStyle w:val="Heading1"/>
        <w:rPr/>
      </w:pPr>
      <w:bookmarkStart w:name="_Toc1281095279" w:id="361806810"/>
      <w:r w:rsidR="4A2FD5E3">
        <w:rPr/>
        <w:t>Review Comments</w:t>
      </w:r>
      <w:bookmarkEnd w:id="361806810"/>
    </w:p>
    <w:p w:rsidR="062D47C9" w:rsidRDefault="062D47C9" w14:paraId="0B1E82B2" w14:textId="1FA5F73D">
      <w:r w:rsidRPr="062D47C9">
        <w:t xml:space="preserve">Track all the review comments here. </w:t>
      </w:r>
    </w:p>
    <w:sectPr w:rsidR="062D47C9" w:rsidSect="00B90B61">
      <w:headerReference w:type="default" r:id="rId51"/>
      <w:footerReference w:type="default" r:id="rId52"/>
      <w:pgSz w:w="12240" w:h="15840" w:orient="portrait" w:code="1"/>
      <w:pgMar w:top="1440" w:right="1440" w:bottom="1440" w:left="1440" w:header="567" w:footer="227"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I" w:author="Karthik Manavalan (EXT-Nokia)" w:date="2022-11-17T15:46:00Z" w:id="2">
    <w:p w:rsidR="265F7EEE" w:rsidRDefault="265F7EEE" w14:paraId="352CA113" w14:textId="7B0D5DFA">
      <w:pPr>
        <w:pStyle w:val="CommentText"/>
      </w:pPr>
      <w:r>
        <w:t xml:space="preserve">this basically includes all R4.0 supported functionalities, if </w:t>
      </w:r>
      <w:r w:rsidR="00BF2A77">
        <w:t>yes</w:t>
      </w:r>
      <w:r>
        <w:t xml:space="preserve"> add the statement, if No Mention what are the functionalities of R4.0 we are not covering here.</w:t>
      </w:r>
      <w:r>
        <w:annotationRef/>
      </w:r>
    </w:p>
  </w:comment>
  <w:comment w:initials="MI" w:author="Mohamed 6. Ibrahim (EXT-Nokia)" w:date="2022-11-22T11:15:00Z" w:id="3">
    <w:p w:rsidR="00813D41" w:rsidRDefault="00813D41" w14:paraId="6B7B3007" w14:textId="2E655EDE">
      <w:pPr>
        <w:pStyle w:val="CommentText"/>
      </w:pPr>
      <w:r>
        <w:rPr>
          <w:rStyle w:val="CommentReference"/>
        </w:rPr>
        <w:annotationRef/>
      </w:r>
      <w:r>
        <w:t>Added</w:t>
      </w:r>
    </w:p>
  </w:comment>
  <w:comment w:initials="KM(N" w:author="Karthik Manavalan (EXT-Nokia)" w:date="2022-11-25T11:06:00Z" w:id="4">
    <w:p w:rsidR="00A31862" w:rsidRDefault="00A31862" w14:paraId="1D7F5651" w14:textId="6BAD82C4">
      <w:pPr>
        <w:pStyle w:val="CommentText"/>
      </w:pPr>
      <w:r>
        <w:rPr>
          <w:rStyle w:val="CommentReference"/>
        </w:rPr>
        <w:annotationRef/>
      </w:r>
      <w:r>
        <w:t>ok</w:t>
      </w:r>
    </w:p>
  </w:comment>
  <w:comment w:initials="C(" w:author="Claudia Della Valle (Nokia)" w:date="2022-11-28T15:43:00Z" w:id="6">
    <w:p w:rsidR="1A0CCD15" w:rsidRDefault="1A0CCD15" w14:paraId="18D1E6C7" w14:textId="2AB127F8">
      <w:pPr>
        <w:pStyle w:val="CommentText"/>
      </w:pPr>
      <w:r>
        <w:t>What about moving site on map? what about geo-free view?</w:t>
      </w:r>
      <w:r>
        <w:rPr>
          <w:rStyle w:val="CommentReference"/>
        </w:rPr>
        <w:annotationRef/>
      </w:r>
    </w:p>
  </w:comment>
  <w:comment w:initials="MI" w:author="Karthik Manavalan (EXT-Nokia)" w:date="2022-11-17T16:02:00Z" w:id="8">
    <w:p w:rsidR="60E7AFB7" w:rsidRDefault="60E7AFB7" w14:paraId="672D1C85" w14:textId="55F935E4">
      <w:pPr>
        <w:pStyle w:val="CommentText"/>
      </w:pPr>
      <w:r>
        <w:t>DTO support for entities required here?</w:t>
      </w:r>
      <w:r>
        <w:annotationRef/>
      </w:r>
    </w:p>
  </w:comment>
  <w:comment w:initials="MI" w:author="Mohamed 6. Ibrahim (EXT-Nokia)" w:date="2022-11-22T11:15:00Z" w:id="9">
    <w:p w:rsidR="00813D41" w:rsidRDefault="00813D41" w14:paraId="01F54444" w14:textId="77D16B7B">
      <w:pPr>
        <w:pStyle w:val="CommentText"/>
      </w:pPr>
      <w:r>
        <w:rPr>
          <w:rStyle w:val="CommentReference"/>
        </w:rPr>
        <w:annotationRef/>
      </w:r>
      <w:r>
        <w:t>Yes we need, for some cases we will be adding some field if required</w:t>
      </w:r>
    </w:p>
  </w:comment>
  <w:comment w:initials="KM(N" w:author="Karthik Manavalan (EXT-Nokia)" w:date="2022-11-25T11:06:00Z" w:id="10">
    <w:p w:rsidR="00A31862" w:rsidRDefault="00A31862" w14:paraId="4EB4D247" w14:textId="10DA7914">
      <w:pPr>
        <w:pStyle w:val="CommentText"/>
      </w:pPr>
      <w:r>
        <w:rPr>
          <w:rStyle w:val="CommentReference"/>
        </w:rPr>
        <w:annotationRef/>
      </w:r>
      <w:r>
        <w:t>ok</w:t>
      </w:r>
    </w:p>
  </w:comment>
  <w:comment w:initials="MI" w:author="Karthik Manavalan (EXT-Nokia)" w:date="2022-11-17T16:00:00Z" w:id="11">
    <w:p w:rsidR="00813D41" w:rsidP="00813D41" w:rsidRDefault="00813D41" w14:paraId="7F1A5E3F" w14:textId="77777777">
      <w:pPr>
        <w:pStyle w:val="CommentText"/>
      </w:pPr>
      <w:r>
        <w:t>Not sure what preferences we are referring to here</w:t>
      </w:r>
      <w:r>
        <w:annotationRef/>
      </w:r>
    </w:p>
  </w:comment>
  <w:comment w:initials="MI" w:author="Mohamed 6. Ibrahim (EXT-Nokia)" w:date="2022-11-22T11:16:00Z" w:id="12">
    <w:p w:rsidR="00813D41" w:rsidP="00813D41" w:rsidRDefault="00813D41" w14:paraId="319E84BC" w14:textId="77777777">
      <w:pPr>
        <w:pStyle w:val="CommentText"/>
      </w:pPr>
      <w:r>
        <w:rPr>
          <w:rStyle w:val="CommentReference"/>
        </w:rPr>
        <w:annotationRef/>
      </w:r>
      <w:r>
        <w:t>User Preferences</w:t>
      </w:r>
    </w:p>
  </w:comment>
  <w:comment w:initials="KM(N" w:author="Karthik Manavalan (EXT-Nokia)" w:date="2022-11-25T11:06:00Z" w:id="13">
    <w:p w:rsidR="00A31862" w:rsidRDefault="00A31862" w14:paraId="2863BE5F" w14:textId="2A4BACA1">
      <w:pPr>
        <w:pStyle w:val="CommentText"/>
      </w:pPr>
      <w:r>
        <w:rPr>
          <w:rStyle w:val="CommentReference"/>
        </w:rPr>
        <w:annotationRef/>
      </w:r>
      <w:r>
        <w:t>ok</w:t>
      </w:r>
    </w:p>
  </w:comment>
  <w:comment w:initials="MI" w:author="Karthik Manavalan (EXT-Nokia)" w:date="2022-11-17T16:01:00Z" w:id="14">
    <w:p w:rsidR="60E7AFB7" w:rsidRDefault="60E7AFB7" w14:paraId="5A7C3F74" w14:textId="0C46D0A0">
      <w:pPr>
        <w:pStyle w:val="CommentText"/>
      </w:pPr>
      <w:r>
        <w:t>what about NRA interactions support?</w:t>
      </w:r>
      <w:r>
        <w:annotationRef/>
      </w:r>
      <w:r>
        <w:rPr>
          <w:rStyle w:val="CommentReference"/>
        </w:rPr>
        <w:annotationRef/>
      </w:r>
    </w:p>
  </w:comment>
  <w:comment w:initials="MI" w:author="Mohamed 6. Ibrahim (EXT-Nokia)" w:date="2022-11-22T11:17:00Z" w:id="15">
    <w:p w:rsidR="00813D41" w:rsidRDefault="00813D41" w14:paraId="2956DEDD" w14:textId="7E3DCDA3">
      <w:pPr>
        <w:pStyle w:val="CommentText"/>
      </w:pPr>
      <w:r>
        <w:rPr>
          <w:rStyle w:val="CommentReference"/>
        </w:rPr>
        <w:annotationRef/>
      </w:r>
      <w:r>
        <w:t xml:space="preserve">We only </w:t>
      </w:r>
      <w:r w:rsidR="00357C1F">
        <w:t>handle</w:t>
      </w:r>
      <w:r>
        <w:t xml:space="preserve"> UI interaction support for NRA</w:t>
      </w:r>
      <w:r>
        <w:rPr>
          <w:rStyle w:val="CommentReference"/>
        </w:rPr>
        <w:annotationRef/>
      </w:r>
    </w:p>
  </w:comment>
  <w:comment w:initials="KM(N" w:author="Karthik Manavalan (EXT-Nokia)" w:date="2022-11-24T18:58:00Z" w:id="16">
    <w:p w:rsidR="00134BD9" w:rsidRDefault="00134BD9" w14:paraId="4B631F71" w14:textId="7EDC2F13">
      <w:pPr>
        <w:pStyle w:val="CommentText"/>
      </w:pPr>
      <w:r>
        <w:rPr>
          <w:rStyle w:val="CommentReference"/>
        </w:rPr>
        <w:annotationRef/>
      </w:r>
      <w:r>
        <w:t>ok</w:t>
      </w:r>
      <w:r>
        <w:rPr>
          <w:rStyle w:val="CommentReference"/>
        </w:rPr>
        <w:annotationRef/>
      </w:r>
    </w:p>
  </w:comment>
  <w:comment w:initials="MI" w:author="Karthik Manavalan (EXT-Nokia)" w:date="2022-11-17T16:03:00Z" w:id="17">
    <w:p w:rsidR="60E7AFB7" w:rsidRDefault="60E7AFB7" w14:paraId="1B4A8282" w14:textId="560630C4">
      <w:pPr>
        <w:pStyle w:val="CommentText"/>
      </w:pPr>
      <w:r>
        <w:t>how the concurrency in Fast mode?</w:t>
      </w:r>
      <w:r>
        <w:annotationRef/>
      </w:r>
      <w:r>
        <w:rPr>
          <w:rStyle w:val="CommentReference"/>
        </w:rPr>
        <w:annotationRef/>
      </w:r>
    </w:p>
  </w:comment>
  <w:comment w:initials="MI" w:author="Mohamed 6. Ibrahim (EXT-Nokia)" w:date="2022-11-22T11:17:00Z" w:id="18">
    <w:p w:rsidR="00813D41" w:rsidRDefault="00813D41" w14:paraId="2312CF73" w14:textId="64F6A89D">
      <w:pPr>
        <w:pStyle w:val="CommentText"/>
      </w:pPr>
      <w:r>
        <w:rPr>
          <w:rStyle w:val="CommentReference"/>
        </w:rPr>
        <w:annotationRef/>
      </w:r>
      <w:r w:rsidR="00357C1F">
        <w:t>Fast mode</w:t>
      </w:r>
      <w:r>
        <w:t xml:space="preserve"> will be creating entities in </w:t>
      </w:r>
      <w:r w:rsidR="00357C1F">
        <w:t>parallel</w:t>
      </w:r>
      <w:r>
        <w:t>, so we have added it in concurrency</w:t>
      </w:r>
      <w:r>
        <w:rPr>
          <w:rStyle w:val="CommentReference"/>
        </w:rPr>
        <w:annotationRef/>
      </w:r>
    </w:p>
  </w:comment>
  <w:comment w:initials="KM(N" w:author="Karthik Manavalan (EXT-Nokia)" w:date="2022-11-24T17:43:00Z" w:id="19">
    <w:p w:rsidR="00357C1F" w:rsidRDefault="00357C1F" w14:paraId="0BAFAF96" w14:textId="67D57B18">
      <w:pPr>
        <w:pStyle w:val="CommentText"/>
      </w:pPr>
      <w:r>
        <w:rPr>
          <w:rStyle w:val="CommentReference"/>
        </w:rPr>
        <w:annotationRef/>
      </w:r>
      <w:r>
        <w:t>Ok understood</w:t>
      </w:r>
      <w:r>
        <w:rPr>
          <w:rStyle w:val="CommentReference"/>
        </w:rPr>
        <w:annotationRef/>
      </w:r>
    </w:p>
  </w:comment>
  <w:comment w:initials="C(" w:author="Claudia Della Valle (Nokia)" w:date="2022-11-29T14:59:00Z" w:id="21">
    <w:p w:rsidR="1A0CCD15" w:rsidRDefault="1A0CCD15" w14:paraId="2C9CB1BA" w14:textId="327F68B0">
      <w:pPr>
        <w:pStyle w:val="CommentText"/>
      </w:pPr>
      <w:r>
        <w:t>What about templates design menu? is this topic part of map document? I think that design menu for templates management should be mentioned</w:t>
      </w:r>
      <w:r>
        <w:rPr>
          <w:rStyle w:val="CommentReference"/>
        </w:rPr>
        <w:annotationRef/>
      </w:r>
    </w:p>
  </w:comment>
  <w:comment w:initials="K(" w:author="Karthik Manavalan (EXT-Nokia)" w:date="2022-11-21T15:35:00Z" w:id="22">
    <w:p w:rsidR="038F1894" w:rsidRDefault="038F1894" w14:paraId="626C0CA9" w14:textId="56348B93">
      <w:pPr>
        <w:pStyle w:val="CommentText"/>
      </w:pPr>
      <w:r>
        <w:t xml:space="preserve">is this operation different from the one which is initially loading the map? </w:t>
      </w:r>
      <w:r>
        <w:rPr>
          <w:rStyle w:val="CommentReference"/>
        </w:rPr>
        <w:annotationRef/>
      </w:r>
      <w:r>
        <w:rPr>
          <w:rStyle w:val="CommentReference"/>
        </w:rPr>
        <w:annotationRef/>
      </w:r>
    </w:p>
  </w:comment>
  <w:comment w:initials="MI" w:author="Mohamed 6. Ibrahim (EXT-Nokia)" w:date="2022-11-22T11:18:00Z" w:id="23">
    <w:p w:rsidR="00813D41" w:rsidRDefault="00813D41" w14:paraId="0731E86E" w14:textId="2BCD6D64">
      <w:pPr>
        <w:pStyle w:val="CommentText"/>
      </w:pPr>
      <w:r>
        <w:rPr>
          <w:rStyle w:val="CommentReference"/>
        </w:rPr>
        <w:annotationRef/>
      </w:r>
      <w:r>
        <w:t>We need to update the Map after performing run design so added reloading here</w:t>
      </w:r>
      <w:r>
        <w:rPr>
          <w:rStyle w:val="CommentReference"/>
        </w:rPr>
        <w:annotationRef/>
      </w:r>
    </w:p>
  </w:comment>
  <w:comment w:initials="KM(N" w:author="Karthik Manavalan (EXT-Nokia)" w:date="2022-11-24T17:44:00Z" w:id="24">
    <w:p w:rsidR="00357C1F" w:rsidRDefault="00357C1F" w14:paraId="65AF7217" w14:textId="58DCF167">
      <w:pPr>
        <w:pStyle w:val="CommentText"/>
      </w:pPr>
      <w:r>
        <w:rPr>
          <w:rStyle w:val="CommentReference"/>
        </w:rPr>
        <w:annotationRef/>
      </w:r>
      <w:r w:rsidR="00134BD9">
        <w:rPr>
          <w:rStyle w:val="CommentReference"/>
        </w:rPr>
        <w:t>ok</w:t>
      </w:r>
      <w:r>
        <w:rPr>
          <w:rStyle w:val="CommentReference"/>
        </w:rPr>
        <w:annotationRef/>
      </w:r>
    </w:p>
  </w:comment>
  <w:comment w:initials="MI" w:author="Karthik Manavalan (EXT-Nokia)" w:date="2022-11-17T16:05:00Z" w:id="26">
    <w:p w:rsidR="60E7AFB7" w:rsidRDefault="60E7AFB7" w14:paraId="5913114A" w14:textId="3A132AA5">
      <w:pPr>
        <w:pStyle w:val="CommentText"/>
      </w:pPr>
      <w:r>
        <w:t xml:space="preserve">interesting. Is there a Geocoding in EPT, if so how does it works? </w:t>
      </w:r>
      <w:r>
        <w:annotationRef/>
      </w:r>
      <w:r w:rsidR="0056645F">
        <w:t>Last time I remember we were taking about adding attribute to EPT site – what are we going to do here</w:t>
      </w:r>
    </w:p>
  </w:comment>
  <w:comment w:initials="MI" w:author="Mohamed 6. Ibrahim (EXT-Nokia)" w:date="2022-11-22T11:19:00Z" w:id="27">
    <w:p w:rsidR="00813D41" w:rsidRDefault="00813D41" w14:paraId="02EA4D74" w14:textId="4F721828">
      <w:pPr>
        <w:pStyle w:val="CommentText"/>
      </w:pPr>
      <w:r>
        <w:rPr>
          <w:rStyle w:val="CommentReference"/>
        </w:rPr>
        <w:annotationRef/>
      </w:r>
      <w:r>
        <w:t>This is to store geocodingAPI data</w:t>
      </w:r>
    </w:p>
  </w:comment>
  <w:comment w:initials="KM(N" w:author="Karthik Manavalan (EXT-Nokia)" w:date="2022-11-24T18:59:00Z" w:id="28">
    <w:p w:rsidR="00134BD9" w:rsidRDefault="00134BD9" w14:paraId="7191B606" w14:textId="3FAEC6BB">
      <w:pPr>
        <w:pStyle w:val="CommentText"/>
      </w:pPr>
      <w:r>
        <w:rPr>
          <w:rStyle w:val="CommentReference"/>
        </w:rPr>
        <w:annotationRef/>
      </w:r>
      <w:r>
        <w:t>I understand but where are we storing the Geo coding data, inside the EPT object or separately in the DB</w:t>
      </w:r>
    </w:p>
  </w:comment>
  <w:comment w:initials="KM(N" w:author="Karthik Manavalan (EXT-Nokia)" w:date="2022-11-25T11:06:00Z" w:id="29">
    <w:p w:rsidR="00A31862" w:rsidRDefault="00A31862" w14:paraId="342A67CB" w14:textId="7EDA63E7">
      <w:pPr>
        <w:pStyle w:val="CommentText"/>
      </w:pPr>
      <w:r>
        <w:rPr>
          <w:rStyle w:val="CommentReference"/>
        </w:rPr>
        <w:annotationRef/>
      </w:r>
      <w:r>
        <w:t>ok</w:t>
      </w:r>
    </w:p>
  </w:comment>
  <w:comment w:initials="MI" w:author="Karthik Manavalan (EXT-Nokia)" w:date="2022-11-17T16:07:00Z" w:id="32">
    <w:p w:rsidR="60E7AFB7" w:rsidRDefault="60E7AFB7" w14:paraId="6EC4C73F" w14:textId="777C9359">
      <w:pPr>
        <w:pStyle w:val="CommentText"/>
      </w:pPr>
      <w:r>
        <w:t>All 4.0 supported customer networks are supported here.</w:t>
      </w:r>
      <w:r>
        <w:annotationRef/>
      </w:r>
    </w:p>
  </w:comment>
  <w:comment w:initials="MI" w:author="Mohamed 6. Ibrahim (EXT-Nokia)" w:date="2022-11-22T11:20:00Z" w:id="33">
    <w:p w:rsidR="00813D41" w:rsidRDefault="00813D41" w14:paraId="6724C0F1" w14:textId="3E8F8D47">
      <w:pPr>
        <w:pStyle w:val="CommentText"/>
      </w:pPr>
      <w:r>
        <w:rPr>
          <w:rStyle w:val="CommentReference"/>
        </w:rPr>
        <w:annotationRef/>
      </w:r>
      <w:r>
        <w:t>Done</w:t>
      </w:r>
    </w:p>
  </w:comment>
  <w:comment w:initials="KM(N" w:author="Karthik Manavalan (EXT-Nokia)" w:date="2022-11-25T11:07:00Z" w:id="34">
    <w:p w:rsidR="00A31862" w:rsidRDefault="00A31862" w14:paraId="1B377FD8" w14:textId="6CEDCD82">
      <w:pPr>
        <w:pStyle w:val="CommentText"/>
      </w:pPr>
      <w:r>
        <w:rPr>
          <w:rStyle w:val="CommentReference"/>
        </w:rPr>
        <w:annotationRef/>
      </w:r>
      <w:r>
        <w:t>ok</w:t>
      </w:r>
    </w:p>
  </w:comment>
  <w:comment w:initials="MK(I" w:author="Karthik Manavalan (EXT-Nokia)" w:date="2022-11-21T15:42:00Z" w:id="83">
    <w:p w:rsidR="0056645F" w:rsidRDefault="0056645F" w14:paraId="775CA644" w14:textId="44053C6E">
      <w:pPr>
        <w:pStyle w:val="CommentText"/>
      </w:pPr>
      <w:r>
        <w:rPr>
          <w:rStyle w:val="CommentReference"/>
        </w:rPr>
        <w:annotationRef/>
      </w:r>
      <w:r>
        <w:t>Are we going to handle entity selection between Map and Table and Table to Table?</w:t>
      </w:r>
    </w:p>
  </w:comment>
  <w:comment w:initials="MI" w:author="Mohamed 6. Ibrahim (EXT-Nokia)" w:date="2022-11-22T11:21:00Z" w:id="84">
    <w:p w:rsidR="00FD3EEF" w:rsidRDefault="00FD3EEF" w14:paraId="168B0CD6" w14:textId="4B335E50">
      <w:pPr>
        <w:pStyle w:val="CommentText"/>
      </w:pPr>
      <w:r>
        <w:rPr>
          <w:rStyle w:val="CommentReference"/>
        </w:rPr>
        <w:annotationRef/>
      </w:r>
      <w:r>
        <w:t>Yes it is mentioned below</w:t>
      </w:r>
    </w:p>
  </w:comment>
  <w:comment w:initials="KM(N" w:author="Karthik Manavalan (EXT-Nokia)" w:date="2022-11-25T11:07:00Z" w:id="85">
    <w:p w:rsidR="00A31862" w:rsidRDefault="00A31862" w14:paraId="79F1E969" w14:textId="78B7C3CF">
      <w:pPr>
        <w:pStyle w:val="CommentText"/>
      </w:pPr>
      <w:r>
        <w:rPr>
          <w:rStyle w:val="CommentReference"/>
        </w:rPr>
        <w:annotationRef/>
      </w:r>
      <w:r>
        <w:t>ok</w:t>
      </w:r>
    </w:p>
  </w:comment>
  <w:comment w:initials="KM(N" w:author="Karthik Manavalan (EXT-Nokia)" w:date="2022-11-24T20:15:00Z" w:id="86">
    <w:p w:rsidR="00953755" w:rsidRDefault="00953755" w14:paraId="593D85A6" w14:textId="0F866377">
      <w:pPr>
        <w:pStyle w:val="CommentText"/>
      </w:pPr>
      <w:r>
        <w:rPr>
          <w:rStyle w:val="CommentReference"/>
        </w:rPr>
        <w:annotationRef/>
      </w:r>
      <w:r>
        <w:t>Add a small section give a brief and highlight if it is UI only and following R4 behavior</w:t>
      </w:r>
    </w:p>
  </w:comment>
  <w:comment w:initials="KM(N" w:author="Karthik Manavalan (EXT-Nokia)" w:date="2022-11-25T11:11:00Z" w:id="87">
    <w:p w:rsidR="00A31862" w:rsidRDefault="00A31862" w14:paraId="320576BD" w14:textId="4C8EF9E8">
      <w:pPr>
        <w:pStyle w:val="CommentText"/>
      </w:pPr>
      <w:r>
        <w:rPr>
          <w:rStyle w:val="CommentReference"/>
        </w:rPr>
        <w:annotationRef/>
      </w:r>
      <w:r>
        <w:t>ok</w:t>
      </w:r>
    </w:p>
  </w:comment>
  <w:comment w:initials="MK(I" w:author="Karthik Manavalan (EXT-Nokia)" w:date="2022-11-21T15:41:00Z" w:id="90">
    <w:p w:rsidR="0056645F" w:rsidRDefault="0056645F" w14:paraId="0C57DBB4" w14:textId="20A1B9AB">
      <w:pPr>
        <w:pStyle w:val="CommentText"/>
      </w:pPr>
      <w:r>
        <w:rPr>
          <w:rStyle w:val="CommentReference"/>
        </w:rPr>
        <w:annotationRef/>
      </w:r>
      <w:r>
        <w:t>Window to window communication works independently on the data model, it serialize the data and send whatever it is – is my understanding correct.</w:t>
      </w:r>
    </w:p>
  </w:comment>
  <w:comment w:initials="MI" w:author="Mohamed 6. Ibrahim (EXT-Nokia)" w:date="2022-11-22T11:21:00Z" w:id="91">
    <w:p w:rsidR="00FD3EEF" w:rsidRDefault="00FD3EEF" w14:paraId="0CB60885" w14:textId="2A9B31AB">
      <w:pPr>
        <w:pStyle w:val="CommentText"/>
      </w:pPr>
      <w:r>
        <w:rPr>
          <w:rStyle w:val="CommentReference"/>
        </w:rPr>
        <w:annotationRef/>
      </w:r>
      <w:r>
        <w:t>Yes for ex: NRA we need to send data across the window, added required to indicate only for such cases not for all</w:t>
      </w:r>
    </w:p>
  </w:comment>
  <w:comment w:initials="KM(N" w:author="Karthik Manavalan (EXT-Nokia)" w:date="2022-11-24T20:20:00Z" w:id="88">
    <w:p w:rsidR="007931F5" w:rsidRDefault="007931F5" w14:paraId="2FA28DAE" w14:textId="10A32A37">
      <w:pPr>
        <w:pStyle w:val="CommentText"/>
      </w:pPr>
      <w:r>
        <w:rPr>
          <w:rStyle w:val="CommentReference"/>
        </w:rPr>
        <w:annotationRef/>
      </w:r>
      <w:r>
        <w:t>Add a brief that no changes are expected</w:t>
      </w:r>
    </w:p>
  </w:comment>
  <w:comment w:initials="KM(N" w:author="Karthik Manavalan (EXT-Nokia)" w:date="2022-11-25T11:11:00Z" w:id="89">
    <w:p w:rsidR="00A31862" w:rsidRDefault="00A31862" w14:paraId="5BE1BEC1" w14:textId="6A935A8B">
      <w:pPr>
        <w:pStyle w:val="CommentText"/>
      </w:pPr>
      <w:r>
        <w:rPr>
          <w:rStyle w:val="CommentReference"/>
        </w:rPr>
        <w:annotationRef/>
      </w:r>
      <w:r>
        <w:t>ok</w:t>
      </w:r>
    </w:p>
  </w:comment>
  <w:comment w:initials="MK(I" w:author="Karthik Manavalan (EXT-Nokia)" w:date="2022-11-21T15:43:00Z" w:id="94">
    <w:p w:rsidR="0056645F" w:rsidRDefault="0056645F" w14:paraId="17EC0EC5" w14:textId="64B96F6A">
      <w:pPr>
        <w:pStyle w:val="CommentText"/>
      </w:pPr>
      <w:r>
        <w:rPr>
          <w:rStyle w:val="CommentReference"/>
        </w:rPr>
        <w:annotationRef/>
      </w:r>
      <w:r>
        <w:t>Why is this not supported and is there a confirmation from SE for this.</w:t>
      </w:r>
      <w:r>
        <w:rPr>
          <w:rStyle w:val="CommentReference"/>
        </w:rPr>
        <w:annotationRef/>
      </w:r>
    </w:p>
  </w:comment>
  <w:comment w:initials="MI" w:author="Mohamed 6. Ibrahim (EXT-Nokia)" w:date="2022-11-22T11:22:00Z" w:id="95">
    <w:p w:rsidR="00FD3EEF" w:rsidRDefault="00FD3EEF" w14:paraId="1ECD36A1" w14:textId="0AF068C6">
      <w:pPr>
        <w:pStyle w:val="CommentText"/>
      </w:pPr>
      <w:r>
        <w:rPr>
          <w:rStyle w:val="CommentReference"/>
        </w:rPr>
        <w:annotationRef/>
      </w:r>
      <w:r>
        <w:t>Mailed SE</w:t>
      </w:r>
      <w:r>
        <w:rPr>
          <w:rStyle w:val="CommentReference"/>
        </w:rPr>
        <w:annotationRef/>
      </w:r>
    </w:p>
  </w:comment>
  <w:comment w:initials="KM(N" w:author="Karthik Manavalan (EXT-Nokia)" w:date="2022-11-24T19:23:00Z" w:id="96">
    <w:p w:rsidR="002B180C" w:rsidRDefault="002B180C" w14:paraId="7CD8AB76" w14:textId="2E78D84B">
      <w:pPr>
        <w:pStyle w:val="CommentText"/>
      </w:pPr>
      <w:r>
        <w:rPr>
          <w:rStyle w:val="CommentReference"/>
        </w:rPr>
        <w:annotationRef/>
      </w:r>
      <w:r>
        <w:t>ok</w:t>
      </w:r>
      <w:r>
        <w:rPr>
          <w:rStyle w:val="CommentReference"/>
        </w:rPr>
        <w:annotationRef/>
      </w:r>
    </w:p>
  </w:comment>
  <w:comment w:initials="MK(I" w:author="Karthik Manavalan (EXT-Nokia)" w:date="2022-11-21T15:44:00Z" w:id="97">
    <w:p w:rsidR="0056645F" w:rsidRDefault="0056645F" w14:paraId="38F42D52" w14:textId="3BAB2A0D">
      <w:pPr>
        <w:pStyle w:val="CommentText"/>
      </w:pPr>
      <w:r>
        <w:rPr>
          <w:rStyle w:val="CommentReference"/>
        </w:rPr>
        <w:annotationRef/>
      </w:r>
      <w:r>
        <w:t>Same here</w:t>
      </w:r>
      <w:r>
        <w:rPr>
          <w:rStyle w:val="CommentReference"/>
        </w:rPr>
        <w:annotationRef/>
      </w:r>
    </w:p>
  </w:comment>
  <w:comment w:initials="MI" w:author="Mohamed 6. Ibrahim (EXT-Nokia)" w:date="2022-11-22T11:22:00Z" w:id="98">
    <w:p w:rsidR="00FD3EEF" w:rsidRDefault="00FD3EEF" w14:paraId="43F03C63" w14:textId="0F0C7C6F">
      <w:pPr>
        <w:pStyle w:val="CommentText"/>
      </w:pPr>
      <w:r>
        <w:rPr>
          <w:rStyle w:val="CommentReference"/>
        </w:rPr>
        <w:annotationRef/>
      </w:r>
      <w:r>
        <w:t>Mailed SE</w:t>
      </w:r>
      <w:r>
        <w:rPr>
          <w:rStyle w:val="CommentReference"/>
        </w:rPr>
        <w:annotationRef/>
      </w:r>
    </w:p>
  </w:comment>
  <w:comment w:initials="KM(N" w:author="Karthik Manavalan (EXT-Nokia)" w:date="2022-11-24T19:23:00Z" w:id="99">
    <w:p w:rsidR="002B180C" w:rsidRDefault="002B180C" w14:paraId="1B3685EA" w14:textId="28346378">
      <w:pPr>
        <w:pStyle w:val="CommentText"/>
      </w:pPr>
      <w:r>
        <w:rPr>
          <w:rStyle w:val="CommentReference"/>
        </w:rPr>
        <w:annotationRef/>
      </w:r>
      <w:r>
        <w:t>ok</w:t>
      </w:r>
      <w:r>
        <w:rPr>
          <w:rStyle w:val="CommentReference"/>
        </w:rPr>
        <w:annotationRef/>
      </w:r>
    </w:p>
  </w:comment>
  <w:comment w:initials="MK(I" w:author="Karthik Manavalan (EXT-Nokia)" w:date="2022-11-21T15:44:00Z" w:id="100">
    <w:p w:rsidR="0056645F" w:rsidRDefault="0056645F" w14:paraId="30790E7D" w14:textId="1E4FED1B">
      <w:pPr>
        <w:pStyle w:val="CommentText"/>
      </w:pPr>
      <w:r>
        <w:rPr>
          <w:rStyle w:val="CommentReference"/>
        </w:rPr>
        <w:annotationRef/>
      </w:r>
      <w:r>
        <w:t>This is the debug mode used by development, right? Is this feature exposed to customers?</w:t>
      </w:r>
      <w:r>
        <w:rPr>
          <w:rStyle w:val="CommentReference"/>
        </w:rPr>
        <w:annotationRef/>
      </w:r>
    </w:p>
  </w:comment>
  <w:comment w:initials="MI" w:author="Mohamed 6. Ibrahim (EXT-Nokia)" w:date="2022-11-22T11:22:00Z" w:id="101">
    <w:p w:rsidR="00FD3EEF" w:rsidRDefault="00FD3EEF" w14:paraId="6D0E689E" w14:textId="05C13D84">
      <w:pPr>
        <w:pStyle w:val="CommentText"/>
      </w:pPr>
      <w:r>
        <w:rPr>
          <w:rStyle w:val="CommentReference"/>
        </w:rPr>
        <w:annotationRef/>
      </w:r>
      <w:r>
        <w:t>No only for SVT testing purpose</w:t>
      </w:r>
      <w:r>
        <w:rPr>
          <w:rStyle w:val="CommentReference"/>
        </w:rPr>
        <w:annotationRef/>
      </w:r>
    </w:p>
  </w:comment>
  <w:comment w:initials="KM(N" w:author="Karthik Manavalan (EXT-Nokia)" w:date="2022-11-24T19:23:00Z" w:id="102">
    <w:p w:rsidR="002B180C" w:rsidRDefault="002B180C" w14:paraId="34A77BA2" w14:textId="57C427C5">
      <w:pPr>
        <w:pStyle w:val="CommentText"/>
      </w:pPr>
      <w:r>
        <w:rPr>
          <w:rStyle w:val="CommentReference"/>
        </w:rPr>
        <w:annotationRef/>
      </w:r>
      <w:r>
        <w:t>ok</w:t>
      </w:r>
      <w:r>
        <w:rPr>
          <w:rStyle w:val="CommentReference"/>
        </w:rPr>
        <w:annotationRef/>
      </w:r>
    </w:p>
  </w:comment>
  <w:comment w:initials="NV" w:author="Nachaal Veerappan (iDEAS-ER&amp;D)" w:date="2022-11-23T19:01:00Z" w:id="104">
    <w:p w:rsidR="00D43A7D" w:rsidRDefault="00D43A7D" w14:paraId="334598B9" w14:textId="00F0021E">
      <w:pPr>
        <w:pStyle w:val="CommentText"/>
      </w:pPr>
      <w:r>
        <w:rPr>
          <w:rStyle w:val="CommentReference"/>
        </w:rPr>
        <w:annotationRef/>
      </w:r>
      <w:r>
        <w:t>Respective EPT engine interface which will be used are specified as part of the explanation for each workflow.</w:t>
      </w:r>
    </w:p>
  </w:comment>
  <w:comment w:initials="MK(I" w:author="Karthik Manavalan (EXT-Nokia)" w:date="2022-11-21T15:45:00Z" w:id="107">
    <w:p w:rsidR="0056645F" w:rsidRDefault="0056645F" w14:paraId="7B47D5F5" w14:textId="6A956620">
      <w:pPr>
        <w:pStyle w:val="CommentText"/>
      </w:pPr>
      <w:r>
        <w:rPr>
          <w:rStyle w:val="CommentReference"/>
        </w:rPr>
        <w:annotationRef/>
      </w:r>
      <w:r>
        <w:t>No details about the DataMap? How is it now and what data are needed from EPT, the conversion? Is there any considerations to use MapDto? A single data call, something like that?</w:t>
      </w:r>
    </w:p>
  </w:comment>
  <w:comment w:initials="MI" w:author="Mohamed 6. Ibrahim (EXT-Nokia)" w:date="2022-11-22T11:23:00Z" w:id="108">
    <w:p w:rsidR="00FD3EEF" w:rsidRDefault="00FD3EEF" w14:paraId="61619FEE" w14:textId="4C320E34">
      <w:pPr>
        <w:pStyle w:val="CommentText"/>
      </w:pPr>
      <w:r>
        <w:rPr>
          <w:rStyle w:val="CommentReference"/>
        </w:rPr>
        <w:annotationRef/>
      </w:r>
      <w:r>
        <w:t>We believe the DTO will be more lean towards UI model if not will make some adjustments in UI model and save it accordingly</w:t>
      </w:r>
    </w:p>
  </w:comment>
  <w:comment w:initials="KM(N" w:author="Karthik Manavalan (EXT-Nokia)" w:date="2022-11-24T19:24:00Z" w:id="109">
    <w:p w:rsidR="002B180C" w:rsidRDefault="002B180C" w14:paraId="6D0E87BD" w14:textId="6504DE67">
      <w:pPr>
        <w:pStyle w:val="CommentText"/>
      </w:pPr>
      <w:r>
        <w:t xml:space="preserve">For now, its ok. </w:t>
      </w:r>
      <w:r>
        <w:rPr>
          <w:rStyle w:val="CommentReference"/>
        </w:rPr>
        <w:annotationRef/>
      </w:r>
      <w:r>
        <w:t>Please consider the option of single Map DTO</w:t>
      </w:r>
    </w:p>
  </w:comment>
  <w:comment w:initials="C(" w:author="Claudia Della Valle (Nokia)" w:date="2022-11-29T15:21:00Z" w:id="112">
    <w:p w:rsidR="1A0CCD15" w:rsidRDefault="1A0CCD15" w14:paraId="3D3C2B2D" w14:textId="577C14F5">
      <w:pPr>
        <w:pStyle w:val="CommentText"/>
      </w:pPr>
      <w:r>
        <w:t>I don't see any mention about geo and geo free view...is this feature lost?</w:t>
      </w:r>
      <w:r>
        <w:rPr>
          <w:rStyle w:val="CommentReference"/>
        </w:rPr>
        <w:annotationRef/>
      </w:r>
    </w:p>
  </w:comment>
  <w:comment w:initials="MK(I" w:author="Karthik Manavalan (EXT-Nokia)" w:date="2022-11-21T15:47:00Z" w:id="113">
    <w:p w:rsidR="0056645F" w:rsidRDefault="0056645F" w14:paraId="007BD842" w14:textId="7606EC5C">
      <w:pPr>
        <w:pStyle w:val="CommentText"/>
      </w:pPr>
      <w:r>
        <w:rPr>
          <w:rStyle w:val="CommentReference"/>
        </w:rPr>
        <w:annotationRef/>
      </w:r>
      <w:r>
        <w:t>Will this be supported by this feature or dependent on Template feature?</w:t>
      </w:r>
      <w:r>
        <w:rPr>
          <w:rStyle w:val="CommentReference"/>
        </w:rPr>
        <w:annotationRef/>
      </w:r>
    </w:p>
  </w:comment>
  <w:comment w:initials="MI" w:author="Mohamed 6. Ibrahim (EXT-Nokia)" w:date="2022-11-22T11:23:00Z" w:id="114">
    <w:p w:rsidR="00FD3EEF" w:rsidRDefault="00FD3EEF" w14:paraId="3757B530" w14:textId="48945CB6">
      <w:pPr>
        <w:pStyle w:val="CommentText"/>
      </w:pPr>
      <w:r>
        <w:rPr>
          <w:rStyle w:val="CommentReference"/>
        </w:rPr>
        <w:annotationRef/>
      </w:r>
      <w:r>
        <w:t>Yes we have mentioned in impacted areas</w:t>
      </w:r>
      <w:r>
        <w:rPr>
          <w:rStyle w:val="CommentReference"/>
        </w:rPr>
        <w:annotationRef/>
      </w:r>
    </w:p>
  </w:comment>
  <w:comment w:initials="KM(N" w:author="Karthik Manavalan (EXT-Nokia)" w:date="2022-11-24T19:25:00Z" w:id="115">
    <w:p w:rsidR="002B180C" w:rsidRDefault="002B180C" w14:paraId="06D51134" w14:textId="74B163BD">
      <w:pPr>
        <w:pStyle w:val="CommentText"/>
      </w:pPr>
      <w:r>
        <w:rPr>
          <w:rStyle w:val="CommentReference"/>
        </w:rPr>
        <w:annotationRef/>
      </w:r>
      <w:r>
        <w:t>ok</w:t>
      </w:r>
      <w:r>
        <w:rPr>
          <w:rStyle w:val="CommentReference"/>
        </w:rPr>
        <w:annotationRef/>
      </w:r>
    </w:p>
  </w:comment>
  <w:comment w:initials="MK(I" w:author="Karthik Manavalan (EXT-Nokia)" w:date="2022-11-21T15:48:00Z" w:id="116">
    <w:p w:rsidR="0056645F" w:rsidRDefault="0056645F" w14:paraId="02A67751" w14:textId="341B0B91">
      <w:pPr>
        <w:pStyle w:val="CommentText"/>
      </w:pPr>
      <w:r>
        <w:rPr>
          <w:rStyle w:val="CommentReference"/>
        </w:rPr>
        <w:annotationRef/>
      </w:r>
      <w:r>
        <w:t>Same here – Any confirmation from SE?</w:t>
      </w:r>
      <w:r>
        <w:rPr>
          <w:rStyle w:val="CommentReference"/>
        </w:rPr>
        <w:annotationRef/>
      </w:r>
    </w:p>
  </w:comment>
  <w:comment w:initials="MI" w:author="Mohamed 6. Ibrahim (EXT-Nokia)" w:date="2022-11-22T11:24:00Z" w:id="117">
    <w:p w:rsidR="00FD3EEF" w:rsidRDefault="00FD3EEF" w14:paraId="7EB5850F" w14:textId="261C321B">
      <w:pPr>
        <w:pStyle w:val="CommentText"/>
      </w:pPr>
      <w:r>
        <w:rPr>
          <w:rStyle w:val="CommentReference"/>
        </w:rPr>
        <w:annotationRef/>
      </w:r>
      <w:r>
        <w:t>Mailed SE</w:t>
      </w:r>
      <w:r>
        <w:rPr>
          <w:rStyle w:val="CommentReference"/>
        </w:rPr>
        <w:annotationRef/>
      </w:r>
    </w:p>
  </w:comment>
  <w:comment w:initials="KM(N" w:author="Karthik Manavalan (EXT-Nokia)" w:date="2022-11-24T19:25:00Z" w:id="118">
    <w:p w:rsidR="002B180C" w:rsidRDefault="002B180C" w14:paraId="544C4BBC" w14:textId="24FA29FD">
      <w:pPr>
        <w:pStyle w:val="CommentText"/>
      </w:pPr>
      <w:r>
        <w:rPr>
          <w:rStyle w:val="CommentReference"/>
        </w:rPr>
        <w:annotationRef/>
      </w:r>
      <w:r>
        <w:t>ok</w:t>
      </w:r>
      <w:r>
        <w:rPr>
          <w:rStyle w:val="CommentReference"/>
        </w:rPr>
        <w:annotationRef/>
      </w:r>
    </w:p>
  </w:comment>
  <w:comment w:initials="MK(I" w:author="Karthik Manavalan (EXT-Nokia)" w:date="2022-11-21T15:48:00Z" w:id="119">
    <w:p w:rsidR="0056645F" w:rsidRDefault="0056645F" w14:paraId="0C979577" w14:textId="28FE021F">
      <w:pPr>
        <w:pStyle w:val="CommentText"/>
      </w:pPr>
      <w:r>
        <w:rPr>
          <w:rStyle w:val="CommentReference"/>
        </w:rPr>
        <w:annotationRef/>
      </w:r>
      <w:r>
        <w:t>This functionality is same as WPR4.0 ?</w:t>
      </w:r>
      <w:r>
        <w:rPr>
          <w:rStyle w:val="CommentReference"/>
        </w:rPr>
        <w:annotationRef/>
      </w:r>
    </w:p>
  </w:comment>
  <w:comment w:initials="MI" w:author="Mohamed 6. Ibrahim (EXT-Nokia)" w:date="2022-11-22T11:24:00Z" w:id="120">
    <w:p w:rsidR="00FD3EEF" w:rsidRDefault="00FD3EEF" w14:paraId="22BAEFBB" w14:textId="59B9FA2C">
      <w:pPr>
        <w:pStyle w:val="CommentText"/>
      </w:pPr>
      <w:r>
        <w:rPr>
          <w:rStyle w:val="CommentReference"/>
        </w:rPr>
        <w:annotationRef/>
      </w:r>
      <w:r>
        <w:t>Yes but saving data will be different, which was explained in DB structure</w:t>
      </w:r>
      <w:r>
        <w:rPr>
          <w:rStyle w:val="CommentReference"/>
        </w:rPr>
        <w:annotationRef/>
      </w:r>
    </w:p>
  </w:comment>
  <w:comment w:initials="KM(N" w:author="Karthik Manavalan (EXT-Nokia)" w:date="2022-11-24T19:25:00Z" w:id="121">
    <w:p w:rsidR="002B180C" w:rsidRDefault="002B180C" w14:paraId="2C298F5A" w14:textId="7705529C">
      <w:pPr>
        <w:pStyle w:val="CommentText"/>
      </w:pPr>
      <w:r>
        <w:rPr>
          <w:rStyle w:val="CommentReference"/>
        </w:rPr>
        <w:annotationRef/>
      </w:r>
      <w:r>
        <w:t>ok</w:t>
      </w:r>
      <w:r>
        <w:rPr>
          <w:rStyle w:val="CommentReference"/>
        </w:rPr>
        <w:annotationRef/>
      </w:r>
    </w:p>
  </w:comment>
  <w:comment w:initials="MK(I" w:author="Karthik Manavalan (EXT-Nokia)" w:date="2022-11-21T15:49:00Z" w:id="124">
    <w:p w:rsidR="00414AFC" w:rsidRDefault="00414AFC" w14:paraId="683DE994" w14:textId="5130F80B">
      <w:pPr>
        <w:pStyle w:val="CommentText"/>
      </w:pPr>
      <w:r>
        <w:rPr>
          <w:rStyle w:val="CommentReference"/>
        </w:rPr>
        <w:annotationRef/>
      </w:r>
      <w:r>
        <w:t>So how are we planning to keep this DB table in sync with EPT operations?</w:t>
      </w:r>
    </w:p>
  </w:comment>
  <w:comment w:initials="MI" w:author="Mohamed 6. Ibrahim (EXT-Nokia)" w:date="2022-11-22T11:24:00Z" w:id="125">
    <w:p w:rsidR="00FD3EEF" w:rsidRDefault="00FD3EEF" w14:paraId="4EBF5E5A" w14:textId="21DE816E">
      <w:pPr>
        <w:pStyle w:val="CommentText"/>
      </w:pPr>
      <w:r>
        <w:rPr>
          <w:rStyle w:val="CommentReference"/>
        </w:rPr>
        <w:annotationRef/>
      </w:r>
      <w:r>
        <w:t>No need to sync with EPT since it is Geocoding API data</w:t>
      </w:r>
    </w:p>
  </w:comment>
  <w:comment w:initials="KM(N" w:author="Karthik Manavalan (EXT-Nokia)" w:date="2022-11-25T11:07:00Z" w:id="126">
    <w:p w:rsidR="00A31862" w:rsidRDefault="00A31862" w14:paraId="3CDFDD27" w14:textId="76E38D87">
      <w:pPr>
        <w:pStyle w:val="CommentText"/>
      </w:pPr>
      <w:r>
        <w:rPr>
          <w:rStyle w:val="CommentReference"/>
        </w:rPr>
        <w:annotationRef/>
      </w:r>
      <w:r>
        <w:t>ok</w:t>
      </w:r>
    </w:p>
  </w:comment>
  <w:comment w:initials="MK(I" w:author="Karthik Manavalan (EXT-Nokia)" w:date="2022-11-21T15:51:00Z" w:id="131">
    <w:p w:rsidR="00414AFC" w:rsidRDefault="00414AFC" w14:paraId="5EA89510" w14:textId="058C7B54">
      <w:pPr>
        <w:pStyle w:val="CommentText"/>
      </w:pPr>
      <w:r>
        <w:rPr>
          <w:rStyle w:val="CommentReference"/>
        </w:rPr>
        <w:annotationRef/>
      </w:r>
      <w:r>
        <w:t>I don’t see a DTO conversions – is the UI Map expected to use the EPT engine response as it is?</w:t>
      </w:r>
    </w:p>
  </w:comment>
  <w:comment w:initials="MI" w:author="Mohamed 6. Ibrahim (EXT-Nokia)" w:date="2022-11-22T11:25:00Z" w:id="132">
    <w:p w:rsidR="00FD3EEF" w:rsidRDefault="00FD3EEF" w14:paraId="701810DB" w14:textId="68A3204E">
      <w:pPr>
        <w:pStyle w:val="CommentText"/>
      </w:pPr>
      <w:r>
        <w:rPr>
          <w:rStyle w:val="CommentReference"/>
        </w:rPr>
        <w:annotationRef/>
      </w:r>
      <w:r>
        <w:t xml:space="preserve">We believe the DTO will be more lean towards UI model if not will make some adjustments in UI model and use it </w:t>
      </w:r>
    </w:p>
  </w:comment>
  <w:comment w:initials="KM(N" w:author="Karthik Manavalan (EXT-Nokia)" w:date="2022-11-25T11:08:00Z" w:id="133">
    <w:p w:rsidR="00A31862" w:rsidRDefault="00A31862" w14:paraId="12B969AF" w14:textId="660F602B">
      <w:pPr>
        <w:pStyle w:val="CommentText"/>
      </w:pPr>
      <w:r>
        <w:rPr>
          <w:rStyle w:val="CommentReference"/>
        </w:rPr>
        <w:annotationRef/>
      </w:r>
      <w:r>
        <w:t>ok</w:t>
      </w:r>
    </w:p>
  </w:comment>
  <w:comment w:initials="C(" w:author="Claudia Della Valle (Nokia)" w:date="2022-11-29T15:22:00Z" w:id="136">
    <w:p w:rsidR="1A0CCD15" w:rsidRDefault="1A0CCD15" w14:paraId="34362D3E" w14:textId="26226E66">
      <w:pPr>
        <w:pStyle w:val="CommentText"/>
      </w:pPr>
      <w:r>
        <w:t>Is fast mode still relying on templates?</w:t>
      </w:r>
      <w:r>
        <w:rPr>
          <w:rStyle w:val="CommentReference"/>
        </w:rPr>
        <w:annotationRef/>
      </w:r>
    </w:p>
  </w:comment>
  <w:comment w:initials="MK(I" w:author="Karthik Manavalan (EXT-Nokia)" w:date="2022-11-21T16:58:00Z" w:id="140">
    <w:p w:rsidR="00903DBA" w:rsidRDefault="00903DBA" w14:paraId="3A7AC0A6" w14:textId="66071D9E">
      <w:pPr>
        <w:pStyle w:val="CommentText"/>
      </w:pPr>
      <w:r>
        <w:rPr>
          <w:rStyle w:val="CommentReference"/>
        </w:rPr>
        <w:annotationRef/>
      </w:r>
      <w:r>
        <w:t>No DTO? There is no sperate flow for Error control.</w:t>
      </w:r>
    </w:p>
  </w:comment>
  <w:comment w:initials="IM6(I" w:author="Mohamed 6. Ibrahim (EXT-Nokia)" w:date="2022-11-22T14:08:00Z" w:id="141">
    <w:p w:rsidR="0053531F" w:rsidRDefault="0053531F" w14:paraId="0C77D75D" w14:textId="5C6433FF">
      <w:pPr>
        <w:pStyle w:val="CommentText"/>
      </w:pPr>
      <w:r>
        <w:rPr>
          <w:rStyle w:val="CommentReference"/>
        </w:rPr>
        <w:annotationRef/>
      </w:r>
      <w:r>
        <w:rPr>
          <w:rStyle w:val="CommentReference"/>
        </w:rPr>
        <w:t>We will collecting necessary info and club into a DTO and send it. The errors will be captured as for the scenario while collecting necessary info and will,be sent.</w:t>
      </w:r>
    </w:p>
  </w:comment>
  <w:comment w:initials="KM(N" w:author="Karthik Manavalan (EXT-Nokia)" w:date="2022-11-24T19:28:00Z" w:id="142">
    <w:p w:rsidR="002B180C" w:rsidRDefault="002B180C" w14:paraId="223F215C" w14:textId="18E8EC92">
      <w:pPr>
        <w:pStyle w:val="CommentText"/>
      </w:pPr>
      <w:r>
        <w:rPr>
          <w:rStyle w:val="CommentReference"/>
        </w:rPr>
        <w:annotationRef/>
      </w:r>
      <w:r>
        <w:t>I am referring about the diagram. Errors are coming out of EPT engine inside the entity response. No separate flow for Error as it is shown here.</w:t>
      </w:r>
    </w:p>
  </w:comment>
  <w:comment w:initials="KM(N" w:author="Karthik Manavalan (EXT-Nokia)" w:date="2022-11-25T11:09:00Z" w:id="143">
    <w:p w:rsidR="00A31862" w:rsidRDefault="00A31862" w14:paraId="76E9503F" w14:textId="7D0CE667">
      <w:pPr>
        <w:pStyle w:val="CommentText"/>
      </w:pPr>
      <w:r>
        <w:rPr>
          <w:rStyle w:val="CommentReference"/>
        </w:rPr>
        <w:annotationRef/>
      </w:r>
      <w:r>
        <w:t>good</w:t>
      </w:r>
    </w:p>
  </w:comment>
  <w:comment w:initials="C(" w:author="Claudia Della Valle (Nokia)" w:date="2022-11-29T15:25:00Z" w:id="139">
    <w:p w:rsidR="1A0CCD15" w:rsidRDefault="1A0CCD15" w14:paraId="26F2E976" w14:textId="287CC445">
      <w:pPr>
        <w:pStyle w:val="CommentText"/>
      </w:pPr>
      <w:r>
        <w:t>Also Service and trail should be supported in layer view, this is very important. I can support in mapping traffic model between WP and EPT. EPT has service, trail, t-link and wdm links. They should be mapped to Service, trail, OCH and OMS.</w:t>
      </w:r>
      <w:r>
        <w:rPr>
          <w:rStyle w:val="CommentReference"/>
        </w:rPr>
        <w:annotationRef/>
      </w:r>
    </w:p>
  </w:comment>
  <w:comment w:initials="MK(I" w:author="Karthik Manavalan (EXT-Nokia)" w:date="2022-11-21T16:39:00Z" w:id="146">
    <w:p w:rsidR="007449D7" w:rsidRDefault="007449D7" w14:paraId="141D3B73" w14:textId="77777777">
      <w:pPr>
        <w:pStyle w:val="CommentText"/>
      </w:pPr>
      <w:r>
        <w:rPr>
          <w:rStyle w:val="CommentReference"/>
        </w:rPr>
        <w:annotationRef/>
      </w:r>
      <w:r>
        <w:t>There are too many multi directional arrows and intermediate steps making the understanding very complex.</w:t>
      </w:r>
    </w:p>
    <w:p w:rsidR="007449D7" w:rsidRDefault="007449D7" w14:paraId="66463A4D" w14:textId="77777777">
      <w:pPr>
        <w:pStyle w:val="CommentText"/>
      </w:pPr>
      <w:r>
        <w:t>For Ex: There is no separate error case from EPT engine, the response from engine is a standard response. The error handling might be handled in the service layer.</w:t>
      </w:r>
    </w:p>
    <w:p w:rsidR="007449D7" w:rsidRDefault="007449D7" w14:paraId="4E7AA800" w14:textId="6C952C90">
      <w:pPr>
        <w:pStyle w:val="CommentText"/>
      </w:pPr>
      <w:r>
        <w:t>Why the arrow from “WSP method for Load Design” going back to “Loading Design API”?</w:t>
      </w:r>
    </w:p>
    <w:p w:rsidR="007449D7" w:rsidRDefault="007449D7" w14:paraId="39877612" w14:textId="02CEB176">
      <w:pPr>
        <w:pStyle w:val="CommentText"/>
      </w:pPr>
    </w:p>
  </w:comment>
  <w:comment w:initials="IM6(I" w:author="Mohamed 6. Ibrahim (EXT-Nokia)" w:date="2022-11-22T14:58:00Z" w:id="147">
    <w:p w:rsidR="00FE05F0" w:rsidRDefault="00FE05F0" w14:paraId="569EE8D4" w14:textId="09E3ADB5">
      <w:pPr>
        <w:pStyle w:val="CommentText"/>
      </w:pPr>
      <w:r>
        <w:rPr>
          <w:rStyle w:val="CommentReference"/>
        </w:rPr>
        <w:annotationRef/>
      </w:r>
      <w:r>
        <w:t>changed</w:t>
      </w:r>
    </w:p>
  </w:comment>
  <w:comment w:initials="KM(N" w:author="Karthik Manavalan (EXT-Nokia)" w:date="2022-11-24T19:30:00Z" w:id="148">
    <w:p w:rsidR="002B180C" w:rsidRDefault="002B180C" w14:paraId="3AC85DA1" w14:textId="03D0A563">
      <w:pPr>
        <w:pStyle w:val="CommentText"/>
      </w:pPr>
      <w:r>
        <w:rPr>
          <w:rStyle w:val="CommentReference"/>
        </w:rPr>
        <w:annotationRef/>
      </w:r>
      <w:r w:rsidR="007931F5">
        <w:t>Make simple block diagram – without any big statements in it.</w:t>
      </w:r>
    </w:p>
  </w:comment>
  <w:comment w:initials="KM(N" w:author="Karthik Manavalan (EXT-Nokia)" w:date="2022-11-25T11:10:00Z" w:id="149">
    <w:p w:rsidR="00A31862" w:rsidRDefault="00A31862" w14:paraId="72EFE890" w14:textId="4B717D53">
      <w:pPr>
        <w:pStyle w:val="CommentText"/>
      </w:pPr>
      <w:r>
        <w:rPr>
          <w:rStyle w:val="CommentReference"/>
        </w:rPr>
        <w:annotationRef/>
      </w:r>
      <w:r>
        <w:t>good</w:t>
      </w:r>
    </w:p>
  </w:comment>
  <w:comment w:initials="C(" w:author="Claudia Della Valle (Nokia)" w:date="2022-11-29T15:32:00Z" w:id="158">
    <w:p w:rsidR="1A0CCD15" w:rsidRDefault="1A0CCD15" w14:paraId="340B37EB" w14:textId="4D6FFFFE">
      <w:pPr>
        <w:pStyle w:val="CommentText"/>
      </w:pPr>
      <w:r>
        <w:t xml:space="preserve">Is the layer filter going to be updated according to new model? I guess some edges/vertices types should be removed. </w:t>
      </w:r>
      <w:r>
        <w:rPr>
          <w:rStyle w:val="CommentReference"/>
        </w:rPr>
        <w:annotationRef/>
      </w:r>
    </w:p>
  </w:comment>
  <w:comment w:initials="C(" w:author="Claudia Della Valle (Nokia)" w:date="2022-11-29T15:32:00Z" w:id="167">
    <w:p w:rsidR="1A0CCD15" w:rsidRDefault="1A0CCD15" w14:paraId="54EC05CB" w14:textId="42610556">
      <w:pPr>
        <w:pStyle w:val="CommentText"/>
      </w:pPr>
      <w:r>
        <w:t>Is layer view going to be available both for service and trail demands?In WP it was available both for service and trail request. in WSP should be the same.</w:t>
      </w:r>
      <w:r>
        <w:rPr>
          <w:rStyle w:val="CommentReference"/>
        </w:rPr>
        <w:annotationRef/>
      </w:r>
    </w:p>
  </w:comment>
  <w:comment w:initials="C(" w:author="Claudia Della Valle (Nokia)" w:date="2022-11-29T15:47:00Z" w:id="168">
    <w:p w:rsidR="1A0CCD15" w:rsidRDefault="1A0CCD15" w14:paraId="46E87AEB" w14:textId="6CC031F3">
      <w:pPr>
        <w:pStyle w:val="CommentText"/>
      </w:pPr>
      <w:r>
        <w:t>Is it possible to add a UI example of how Layer view will evolve? I am interested in seeing the layers.</w:t>
      </w:r>
      <w:r>
        <w:rPr>
          <w:rStyle w:val="CommentReference"/>
        </w:rPr>
        <w:annotationRef/>
      </w:r>
    </w:p>
  </w:comment>
  <w:comment w:initials="MK(I" w:author="Karthik Manavalan (EXT-Nokia)" w:date="2022-11-21T17:01:00Z" w:id="169">
    <w:p w:rsidR="0038626F" w:rsidRDefault="0038626F" w14:paraId="69C553BF" w14:textId="12F13181">
      <w:pPr>
        <w:pStyle w:val="CommentText"/>
      </w:pPr>
      <w:r>
        <w:rPr>
          <w:rStyle w:val="CommentReference"/>
        </w:rPr>
        <w:annotationRef/>
      </w:r>
      <w:r>
        <w:t>Same her why Complete, Valid?</w:t>
      </w:r>
      <w:r>
        <w:rPr>
          <w:rStyle w:val="CommentReference"/>
        </w:rPr>
        <w:annotationRef/>
      </w:r>
    </w:p>
  </w:comment>
  <w:comment w:initials="MI" w:author="Mohamed 6. Ibrahim (EXT-Nokia)" w:date="2022-11-22T13:57:00Z" w:id="170">
    <w:p w:rsidR="00041DC5" w:rsidRDefault="00041DC5" w14:paraId="65FEB2D0" w14:textId="321CE0C6">
      <w:pPr>
        <w:pStyle w:val="CommentText"/>
      </w:pPr>
      <w:r>
        <w:rPr>
          <w:rStyle w:val="CommentReference"/>
        </w:rPr>
        <w:annotationRef/>
      </w:r>
      <w:r>
        <w:t>changed</w:t>
      </w:r>
      <w:r>
        <w:rPr>
          <w:rStyle w:val="CommentReference"/>
        </w:rPr>
        <w:annotationRef/>
      </w:r>
    </w:p>
  </w:comment>
  <w:comment w:initials="KM(N" w:author="Karthik Manavalan (EXT-Nokia)" w:date="2022-11-24T20:29:00Z" w:id="171">
    <w:p w:rsidR="007931F5" w:rsidRDefault="007931F5" w14:paraId="7665800F" w14:textId="1C5246E3">
      <w:pPr>
        <w:pStyle w:val="CommentText"/>
      </w:pPr>
      <w:r>
        <w:rPr>
          <w:rStyle w:val="CommentReference"/>
        </w:rPr>
        <w:annotationRef/>
      </w:r>
      <w:r>
        <w:t>ok</w:t>
      </w:r>
      <w:r>
        <w:rPr>
          <w:rStyle w:val="CommentReference"/>
        </w:rPr>
        <w:annotationRef/>
      </w:r>
    </w:p>
  </w:comment>
  <w:comment w:initials="C(" w:author="Claudia Della Valle (Nokia)" w:date="2022-11-29T15:46:00Z" w:id="174">
    <w:p w:rsidR="1A0CCD15" w:rsidRDefault="1A0CCD15" w14:paraId="7CB6B9A6" w14:textId="1632FD33">
      <w:pPr>
        <w:pStyle w:val="CommentText"/>
      </w:pPr>
      <w:r>
        <w:t>Also Show route should be available for both service and trail</w:t>
      </w:r>
      <w:r>
        <w:rPr>
          <w:rStyle w:val="CommentReference"/>
        </w:rPr>
        <w:annotationRef/>
      </w:r>
    </w:p>
  </w:comment>
  <w:comment w:initials="C(" w:author="Claudia Della Valle (Nokia)" w:date="2022-11-29T15:47:00Z" w:id="175">
    <w:p w:rsidR="1A0CCD15" w:rsidRDefault="1A0CCD15" w14:paraId="079D8A31" w14:textId="35332CDE">
      <w:pPr>
        <w:pStyle w:val="CommentText"/>
      </w:pPr>
      <w:r>
        <w:t>Is it possible to add some show route  UI examples?</w:t>
      </w:r>
      <w:r>
        <w:rPr>
          <w:rStyle w:val="CommentReference"/>
        </w:rPr>
        <w:annotationRef/>
      </w:r>
    </w:p>
  </w:comment>
  <w:comment w:initials="MK(I" w:author="Karthik Manavalan (EXT-Nokia)" w:date="2022-11-21T17:00:00Z" w:id="176">
    <w:p w:rsidR="0038626F" w:rsidRDefault="0038626F" w14:paraId="77DC93FF" w14:textId="2B049498">
      <w:pPr>
        <w:pStyle w:val="CommentText"/>
      </w:pPr>
      <w:r>
        <w:rPr>
          <w:rStyle w:val="CommentReference"/>
        </w:rPr>
        <w:annotationRef/>
      </w:r>
      <w:r>
        <w:t>Interesting, what happens when a demand is Complete, Invalid or Unverified, it would still be routed and having a route. Why this condition?</w:t>
      </w:r>
      <w:r>
        <w:rPr>
          <w:rStyle w:val="CommentReference"/>
        </w:rPr>
        <w:annotationRef/>
      </w:r>
    </w:p>
  </w:comment>
  <w:comment w:initials="MI" w:author="Mohamed 6. Ibrahim (EXT-Nokia)" w:date="2022-11-22T13:56:00Z" w:id="177">
    <w:p w:rsidR="00041DC5" w:rsidRDefault="00041DC5" w14:paraId="13F93E9C" w14:textId="5836E077">
      <w:pPr>
        <w:pStyle w:val="CommentText"/>
      </w:pPr>
      <w:r>
        <w:rPr>
          <w:rStyle w:val="CommentReference"/>
        </w:rPr>
        <w:annotationRef/>
      </w:r>
      <w:r>
        <w:t>Changed</w:t>
      </w:r>
      <w:r>
        <w:rPr>
          <w:rStyle w:val="CommentReference"/>
        </w:rPr>
        <w:annotationRef/>
      </w:r>
    </w:p>
  </w:comment>
  <w:comment w:initials="KM(N" w:author="Karthik Manavalan (EXT-Nokia)" w:date="2022-11-24T20:29:00Z" w:id="178">
    <w:p w:rsidR="007931F5" w:rsidRDefault="007931F5" w14:paraId="1B763E85" w14:textId="788A03D0">
      <w:pPr>
        <w:pStyle w:val="CommentText"/>
      </w:pPr>
      <w:r>
        <w:rPr>
          <w:rStyle w:val="CommentReference"/>
        </w:rPr>
        <w:annotationRef/>
      </w:r>
      <w:r>
        <w:t>ok</w:t>
      </w:r>
      <w:r>
        <w:rPr>
          <w:rStyle w:val="CommentReference"/>
        </w:rPr>
        <w:annotationRef/>
      </w:r>
    </w:p>
  </w:comment>
  <w:comment w:initials="C(" w:author="Claudia Della Valle (Nokia)" w:date="2022-11-29T15:49:00Z" w:id="204">
    <w:p w:rsidR="1A0CCD15" w:rsidRDefault="1A0CCD15" w14:paraId="5A9BFDB2" w14:textId="719F875B">
      <w:pPr>
        <w:pStyle w:val="CommentText"/>
      </w:pPr>
      <w:r>
        <w:t>I think we should review layers naming with Claudio Colombo and Pietro Grandi.</w:t>
      </w:r>
      <w:r>
        <w:rPr>
          <w:rStyle w:val="CommentReference"/>
        </w:rPr>
        <w:annotationRef/>
      </w:r>
    </w:p>
  </w:comment>
  <w:comment w:initials="C(" w:author="Claudia Della Valle (Nokia)" w:date="2022-11-29T15:53:00Z" w:id="209">
    <w:p w:rsidR="1A0CCD15" w:rsidRDefault="1A0CCD15" w14:paraId="42394609" w14:textId="516EF60C">
      <w:pPr>
        <w:pStyle w:val="CommentText"/>
      </w:pPr>
      <w:r>
        <w:t>I think we have to review layers presence and naming. I see some layers are missing</w:t>
      </w:r>
      <w:r>
        <w:rPr>
          <w:rStyle w:val="CommentReference"/>
        </w:rPr>
        <w:annotationRef/>
      </w:r>
    </w:p>
  </w:comment>
  <w:comment w:initials="MK(I" w:author="Karthik Manavalan (EXT-Nokia)" w:date="2022-11-21T17:10:00Z" w:id="224">
    <w:p w:rsidR="00BF2A77" w:rsidRDefault="00BF2A77" w14:paraId="50F7CFD9" w14:textId="1BFA76B5">
      <w:pPr>
        <w:pStyle w:val="CommentText"/>
      </w:pPr>
      <w:r>
        <w:rPr>
          <w:rStyle w:val="CommentReference"/>
        </w:rPr>
        <w:annotationRef/>
      </w:r>
      <w:r>
        <w:t xml:space="preserve">Kind of test cases anticipated here, not just simple cucumber test cases. For </w:t>
      </w:r>
      <w:r w:rsidR="002B180C">
        <w:t>Example,</w:t>
      </w:r>
      <w:r>
        <w:t xml:space="preserve"> how do you test Show Route via cucumber test case</w:t>
      </w:r>
      <w:r>
        <w:rPr>
          <w:rStyle w:val="CommentReference"/>
        </w:rPr>
        <w:annotationRef/>
      </w:r>
    </w:p>
  </w:comment>
  <w:comment w:initials="MI" w:author="Mohamed 6. Ibrahim (EXT-Nokia)" w:date="2022-11-22T13:47:00Z" w:id="225">
    <w:p w:rsidR="00AE7462" w:rsidRDefault="00AE7462" w14:paraId="0220845A" w14:textId="71577EA8">
      <w:pPr>
        <w:pStyle w:val="CommentText"/>
      </w:pPr>
      <w:r>
        <w:rPr>
          <w:rStyle w:val="CommentReference"/>
        </w:rPr>
        <w:annotationRef/>
      </w:r>
      <w:r>
        <w:t>Added generic testcases going to cover</w:t>
      </w:r>
      <w:r>
        <w:rPr>
          <w:rStyle w:val="CommentReference"/>
        </w:rPr>
        <w:annotationRef/>
      </w:r>
    </w:p>
  </w:comment>
  <w:comment w:initials="KM(N" w:author="Karthik Manavalan (EXT-Nokia)" w:date="2022-11-24T19:31:00Z" w:id="226">
    <w:p w:rsidR="002B180C" w:rsidRDefault="002B180C" w14:paraId="32F199A6" w14:textId="36EEC3A3">
      <w:pPr>
        <w:pStyle w:val="CommentText"/>
      </w:pPr>
      <w:r>
        <w:rPr>
          <w:rStyle w:val="CommentReference"/>
        </w:rPr>
        <w:annotationRef/>
      </w:r>
      <w:r>
        <w:t>Ok</w:t>
      </w:r>
      <w:r>
        <w:rPr>
          <w:rStyle w:val="CommentReference"/>
        </w:rPr>
        <w:annotationRef/>
      </w:r>
    </w:p>
  </w:comment>
  <w:comment w:initials="M(" w:author="Mohamed 6. Ibrahim (EXT-Nokia)" w:date="2022-12-02T20:52:26" w:id="805697286">
    <w:p w:rsidR="5FF476C0" w:rsidRDefault="5FF476C0" w14:paraId="6B4A4AB5" w14:textId="19493CE8">
      <w:pPr>
        <w:pStyle w:val="CommentText"/>
      </w:pPr>
      <w:r w:rsidR="5FF476C0">
        <w:rPr/>
        <w:t>I have mentioned the dependency under UI/Visualization section</w:t>
      </w:r>
      <w:r>
        <w:rPr>
          <w:rStyle w:val="CommentReference"/>
        </w:rPr>
        <w:annotationRef/>
      </w:r>
    </w:p>
  </w:comment>
  <w:comment w:initials="M(" w:author="Mohamed 6. Ibrahim (EXT-Nokia)" w:date="2022-12-02T20:53:06" w:id="1853602135">
    <w:p w:rsidR="5FF476C0" w:rsidRDefault="5FF476C0" w14:paraId="2A5E574A" w14:textId="395A9FE8">
      <w:pPr>
        <w:pStyle w:val="CommentText"/>
      </w:pPr>
      <w:r w:rsidR="5FF476C0">
        <w:rPr/>
        <w:t>Yea thanks for pointing out I have added it in the requirement</w:t>
      </w:r>
      <w:r>
        <w:rPr>
          <w:rStyle w:val="CommentReference"/>
        </w:rPr>
        <w:annotationRef/>
      </w:r>
    </w:p>
  </w:comment>
  <w:comment w:initials="M(" w:author="Mohamed 6. Ibrahim (EXT-Nokia)" w:date="2022-12-02T20:53:44" w:id="716144201">
    <w:p w:rsidR="5FF476C0" w:rsidRDefault="5FF476C0" w14:paraId="3EEAF624" w14:textId="7B2A4CF7">
      <w:pPr>
        <w:pStyle w:val="CommentText"/>
      </w:pPr>
      <w:r w:rsidR="5FF476C0">
        <w:rPr/>
        <w:t>yes It will be depending on the templates, we expect templates team support here. Added in the document as well</w:t>
      </w:r>
      <w:r>
        <w:rPr>
          <w:rStyle w:val="CommentReference"/>
        </w:rPr>
        <w:annotationRef/>
      </w:r>
    </w:p>
  </w:comment>
  <w:comment w:initials="M(" w:author="Mohamed 6. Ibrahim (EXT-Nokia)" w:date="2022-12-02T20:55:05" w:id="160155281">
    <w:p w:rsidR="5FF476C0" w:rsidRDefault="5FF476C0" w14:paraId="0AE45112" w14:textId="49613390">
      <w:pPr>
        <w:pStyle w:val="CommentText"/>
      </w:pPr>
      <w:r w:rsidR="5FF476C0">
        <w:rPr/>
        <w:t>Yes, will be applicable for trail and service. Will add it under open issues for layer to be displayed</w:t>
      </w:r>
      <w:r>
        <w:rPr>
          <w:rStyle w:val="CommentReference"/>
        </w:rPr>
        <w:annotationRef/>
      </w:r>
    </w:p>
  </w:comment>
  <w:comment w:initials="M(" w:author="Mohamed 6. Ibrahim (EXT-Nokia)" w:date="2022-12-02T20:55:35" w:id="885059307">
    <w:p w:rsidR="5FF476C0" w:rsidRDefault="5FF476C0" w14:paraId="6294A8E7" w14:textId="288C43E0">
      <w:pPr>
        <w:pStyle w:val="CommentText"/>
      </w:pPr>
      <w:r w:rsidR="5FF476C0">
        <w:rPr/>
        <w:t>Yes based on the supported layers we will adjust the menu</w:t>
      </w:r>
      <w:r>
        <w:rPr>
          <w:rStyle w:val="CommentReference"/>
        </w:rPr>
        <w:annotationRef/>
      </w:r>
    </w:p>
  </w:comment>
  <w:comment w:initials="M(" w:author="Mohamed 6. Ibrahim (EXT-Nokia)" w:date="2022-12-02T20:55:43" w:id="1616071174">
    <w:p w:rsidR="5FF476C0" w:rsidRDefault="5FF476C0" w14:paraId="606B38B1" w14:textId="03984F77">
      <w:pPr>
        <w:pStyle w:val="CommentText"/>
      </w:pPr>
      <w:r w:rsidR="5FF476C0">
        <w:rPr/>
        <w:t>yes</w:t>
      </w:r>
      <w:r>
        <w:rPr>
          <w:rStyle w:val="CommentReference"/>
        </w:rPr>
        <w:annotationRef/>
      </w:r>
    </w:p>
  </w:comment>
  <w:comment w:initials="M(" w:author="Mohamed 6. Ibrahim (EXT-Nokia)" w:date="2022-12-02T20:55:58" w:id="1651124308">
    <w:p w:rsidR="5FF476C0" w:rsidRDefault="5FF476C0" w14:paraId="6DFBBF22" w14:textId="252A62AD">
      <w:pPr>
        <w:pStyle w:val="CommentText"/>
      </w:pPr>
      <w:r w:rsidR="5FF476C0">
        <w:rPr/>
        <w:t>Added in User interface section</w:t>
      </w:r>
      <w:r>
        <w:rPr>
          <w:rStyle w:val="CommentReference"/>
        </w:rPr>
        <w:annotationRef/>
      </w:r>
    </w:p>
  </w:comment>
  <w:comment w:initials="M(" w:author="Mohamed 6. Ibrahim (EXT-Nokia)" w:date="2022-12-02T20:56:05" w:id="543476619">
    <w:p w:rsidR="5FF476C0" w:rsidRDefault="5FF476C0" w14:paraId="0A8C9974" w14:textId="12333D18">
      <w:pPr>
        <w:pStyle w:val="CommentText"/>
      </w:pPr>
      <w:r w:rsidR="5FF476C0">
        <w:rPr/>
        <w:t>yes</w:t>
      </w:r>
      <w:r>
        <w:rPr>
          <w:rStyle w:val="CommentReference"/>
        </w:rPr>
        <w:annotationRef/>
      </w:r>
    </w:p>
  </w:comment>
  <w:comment w:initials="M(" w:author="Mohamed 6. Ibrahim (EXT-Nokia)" w:date="2022-12-02T20:56:17" w:id="2089319237">
    <w:p w:rsidR="5FF476C0" w:rsidRDefault="5FF476C0" w14:paraId="15D2F0D8" w14:textId="04421627">
      <w:pPr>
        <w:pStyle w:val="CommentText"/>
      </w:pPr>
      <w:r w:rsidR="5FF476C0">
        <w:rPr/>
        <w:t>added some in UI section</w:t>
      </w:r>
      <w:r>
        <w:rPr>
          <w:rStyle w:val="CommentReference"/>
        </w:rPr>
        <w:annotationRef/>
      </w:r>
    </w:p>
  </w:comment>
  <w:comment w:initials="M(" w:author="Mohamed 6. Ibrahim (EXT-Nokia)" w:date="2022-12-02T21:00:23" w:id="1294333306">
    <w:p w:rsidR="5FF476C0" w:rsidRDefault="5FF476C0" w14:paraId="5C450E0B" w14:textId="1B0EFEA8">
      <w:pPr>
        <w:pStyle w:val="CommentText"/>
      </w:pPr>
      <w:r w:rsidR="5FF476C0">
        <w:rPr/>
        <w:t>added in open issues</w:t>
      </w:r>
      <w:r>
        <w:rPr>
          <w:rStyle w:val="CommentReference"/>
        </w:rPr>
        <w:annotationRef/>
      </w:r>
    </w:p>
  </w:comment>
  <w:comment w:initials="M(" w:author="Mohamed 6. Ibrahim (EXT-Nokia)" w:date="2022-12-02T21:00:36" w:id="228611853">
    <w:p w:rsidR="5FF476C0" w:rsidRDefault="5FF476C0" w14:paraId="0422FC7C" w14:textId="6EB5195F">
      <w:pPr>
        <w:pStyle w:val="CommentText"/>
      </w:pPr>
      <w:r w:rsidR="5FF476C0">
        <w:rPr/>
        <w:t>added in open issues</w:t>
      </w:r>
      <w:r>
        <w:rPr>
          <w:rStyle w:val="CommentReference"/>
        </w:rPr>
        <w:annotationRef/>
      </w:r>
    </w:p>
  </w:comment>
  <w:comment w:initials="M(" w:author="Mohamed 6. Ibrahim (EXT-Nokia)" w:date="2022-12-02T21:04:06" w:id="870088324">
    <w:p w:rsidR="5FF476C0" w:rsidRDefault="5FF476C0" w14:paraId="342BF5C8" w14:textId="1622C384">
      <w:pPr>
        <w:pStyle w:val="CommentText"/>
      </w:pPr>
      <w:r w:rsidR="5FF476C0">
        <w:rPr/>
        <w:t>added in the requirement</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352CA113"/>
  <w15:commentEx w15:done="0" w15:paraId="6B7B3007" w15:paraIdParent="352CA113"/>
  <w15:commentEx w15:done="0" w15:paraId="1D7F5651" w15:paraIdParent="352CA113"/>
  <w15:commentEx w15:done="0" w15:paraId="18D1E6C7"/>
  <w15:commentEx w15:done="0" w15:paraId="672D1C85"/>
  <w15:commentEx w15:done="0" w15:paraId="01F54444" w15:paraIdParent="672D1C85"/>
  <w15:commentEx w15:done="0" w15:paraId="4EB4D247" w15:paraIdParent="672D1C85"/>
  <w15:commentEx w15:done="0" w15:paraId="7F1A5E3F"/>
  <w15:commentEx w15:done="0" w15:paraId="319E84BC" w15:paraIdParent="7F1A5E3F"/>
  <w15:commentEx w15:done="0" w15:paraId="2863BE5F" w15:paraIdParent="7F1A5E3F"/>
  <w15:commentEx w15:done="0" w15:paraId="5A7C3F74"/>
  <w15:commentEx w15:done="0" w15:paraId="2956DEDD" w15:paraIdParent="5A7C3F74"/>
  <w15:commentEx w15:done="0" w15:paraId="4B631F71" w15:paraIdParent="5A7C3F74"/>
  <w15:commentEx w15:done="0" w15:paraId="1B4A8282"/>
  <w15:commentEx w15:done="0" w15:paraId="2312CF73" w15:paraIdParent="1B4A8282"/>
  <w15:commentEx w15:done="0" w15:paraId="0BAFAF96" w15:paraIdParent="1B4A8282"/>
  <w15:commentEx w15:done="0" w15:paraId="2C9CB1BA"/>
  <w15:commentEx w15:done="0" w15:paraId="626C0CA9"/>
  <w15:commentEx w15:done="0" w15:paraId="0731E86E" w15:paraIdParent="626C0CA9"/>
  <w15:commentEx w15:done="0" w15:paraId="65AF7217" w15:paraIdParent="626C0CA9"/>
  <w15:commentEx w15:done="0" w15:paraId="5913114A"/>
  <w15:commentEx w15:done="0" w15:paraId="02EA4D74" w15:paraIdParent="5913114A"/>
  <w15:commentEx w15:done="0" w15:paraId="7191B606" w15:paraIdParent="5913114A"/>
  <w15:commentEx w15:done="0" w15:paraId="342A67CB" w15:paraIdParent="5913114A"/>
  <w15:commentEx w15:done="0" w15:paraId="6EC4C73F"/>
  <w15:commentEx w15:done="0" w15:paraId="6724C0F1" w15:paraIdParent="6EC4C73F"/>
  <w15:commentEx w15:done="0" w15:paraId="1B377FD8" w15:paraIdParent="6EC4C73F"/>
  <w15:commentEx w15:done="0" w15:paraId="775CA644"/>
  <w15:commentEx w15:done="0" w15:paraId="168B0CD6" w15:paraIdParent="775CA644"/>
  <w15:commentEx w15:done="0" w15:paraId="79F1E969" w15:paraIdParent="775CA644"/>
  <w15:commentEx w15:done="0" w15:paraId="593D85A6"/>
  <w15:commentEx w15:done="0" w15:paraId="320576BD" w15:paraIdParent="593D85A6"/>
  <w15:commentEx w15:done="0" w15:paraId="0C57DBB4"/>
  <w15:commentEx w15:done="0" w15:paraId="0CB60885" w15:paraIdParent="0C57DBB4"/>
  <w15:commentEx w15:done="0" w15:paraId="2FA28DAE"/>
  <w15:commentEx w15:done="0" w15:paraId="5BE1BEC1" w15:paraIdParent="2FA28DAE"/>
  <w15:commentEx w15:done="0" w15:paraId="17EC0EC5"/>
  <w15:commentEx w15:done="0" w15:paraId="1ECD36A1" w15:paraIdParent="17EC0EC5"/>
  <w15:commentEx w15:done="0" w15:paraId="7CD8AB76" w15:paraIdParent="17EC0EC5"/>
  <w15:commentEx w15:done="0" w15:paraId="38F42D52"/>
  <w15:commentEx w15:done="0" w15:paraId="43F03C63" w15:paraIdParent="38F42D52"/>
  <w15:commentEx w15:done="0" w15:paraId="1B3685EA" w15:paraIdParent="38F42D52"/>
  <w15:commentEx w15:done="0" w15:paraId="30790E7D"/>
  <w15:commentEx w15:done="0" w15:paraId="6D0E689E" w15:paraIdParent="30790E7D"/>
  <w15:commentEx w15:done="0" w15:paraId="34A77BA2" w15:paraIdParent="30790E7D"/>
  <w15:commentEx w15:done="0" w15:paraId="334598B9"/>
  <w15:commentEx w15:done="0" w15:paraId="7B47D5F5"/>
  <w15:commentEx w15:done="0" w15:paraId="61619FEE" w15:paraIdParent="7B47D5F5"/>
  <w15:commentEx w15:done="0" w15:paraId="6D0E87BD" w15:paraIdParent="7B47D5F5"/>
  <w15:commentEx w15:done="0" w15:paraId="3D3C2B2D"/>
  <w15:commentEx w15:done="0" w15:paraId="007BD842"/>
  <w15:commentEx w15:done="0" w15:paraId="3757B530" w15:paraIdParent="007BD842"/>
  <w15:commentEx w15:done="0" w15:paraId="06D51134" w15:paraIdParent="007BD842"/>
  <w15:commentEx w15:done="0" w15:paraId="02A67751"/>
  <w15:commentEx w15:done="0" w15:paraId="7EB5850F" w15:paraIdParent="02A67751"/>
  <w15:commentEx w15:done="0" w15:paraId="544C4BBC" w15:paraIdParent="02A67751"/>
  <w15:commentEx w15:done="0" w15:paraId="0C979577"/>
  <w15:commentEx w15:done="0" w15:paraId="22BAEFBB" w15:paraIdParent="0C979577"/>
  <w15:commentEx w15:done="0" w15:paraId="2C298F5A" w15:paraIdParent="0C979577"/>
  <w15:commentEx w15:done="0" w15:paraId="683DE994"/>
  <w15:commentEx w15:done="0" w15:paraId="4EBF5E5A" w15:paraIdParent="683DE994"/>
  <w15:commentEx w15:done="0" w15:paraId="3CDFDD27" w15:paraIdParent="683DE994"/>
  <w15:commentEx w15:done="0" w15:paraId="5EA89510"/>
  <w15:commentEx w15:done="0" w15:paraId="701810DB" w15:paraIdParent="5EA89510"/>
  <w15:commentEx w15:done="0" w15:paraId="12B969AF" w15:paraIdParent="5EA89510"/>
  <w15:commentEx w15:done="0" w15:paraId="34362D3E"/>
  <w15:commentEx w15:done="0" w15:paraId="3A7AC0A6"/>
  <w15:commentEx w15:done="0" w15:paraId="0C77D75D" w15:paraIdParent="3A7AC0A6"/>
  <w15:commentEx w15:done="0" w15:paraId="223F215C" w15:paraIdParent="3A7AC0A6"/>
  <w15:commentEx w15:done="0" w15:paraId="76E9503F" w15:paraIdParent="3A7AC0A6"/>
  <w15:commentEx w15:done="0" w15:paraId="26F2E976"/>
  <w15:commentEx w15:done="0" w15:paraId="39877612"/>
  <w15:commentEx w15:done="0" w15:paraId="569EE8D4" w15:paraIdParent="39877612"/>
  <w15:commentEx w15:done="0" w15:paraId="3AC85DA1" w15:paraIdParent="39877612"/>
  <w15:commentEx w15:done="0" w15:paraId="72EFE890" w15:paraIdParent="39877612"/>
  <w15:commentEx w15:done="0" w15:paraId="340B37EB"/>
  <w15:commentEx w15:done="0" w15:paraId="54EC05CB"/>
  <w15:commentEx w15:done="0" w15:paraId="46E87AEB"/>
  <w15:commentEx w15:done="0" w15:paraId="69C553BF"/>
  <w15:commentEx w15:done="0" w15:paraId="65FEB2D0" w15:paraIdParent="69C553BF"/>
  <w15:commentEx w15:done="0" w15:paraId="7665800F" w15:paraIdParent="69C553BF"/>
  <w15:commentEx w15:done="0" w15:paraId="7CB6B9A6"/>
  <w15:commentEx w15:done="0" w15:paraId="079D8A31"/>
  <w15:commentEx w15:done="0" w15:paraId="77DC93FF"/>
  <w15:commentEx w15:done="0" w15:paraId="13F93E9C" w15:paraIdParent="77DC93FF"/>
  <w15:commentEx w15:done="0" w15:paraId="1B763E85" w15:paraIdParent="77DC93FF"/>
  <w15:commentEx w15:done="0" w15:paraId="5A9BFDB2"/>
  <w15:commentEx w15:done="0" w15:paraId="42394609"/>
  <w15:commentEx w15:done="0" w15:paraId="50F7CFD9"/>
  <w15:commentEx w15:done="0" w15:paraId="0220845A" w15:paraIdParent="50F7CFD9"/>
  <w15:commentEx w15:done="0" w15:paraId="32F199A6" w15:paraIdParent="50F7CFD9"/>
  <w15:commentEx w15:done="0" w15:paraId="6B4A4AB5" w15:paraIdParent="2C9CB1BA"/>
  <w15:commentEx w15:done="0" w15:paraId="2A5E574A" w15:paraIdParent="3D3C2B2D"/>
  <w15:commentEx w15:done="0" w15:paraId="3EEAF624" w15:paraIdParent="34362D3E"/>
  <w15:commentEx w15:done="0" w15:paraId="0AE45112" w15:paraIdParent="26F2E976"/>
  <w15:commentEx w15:done="0" w15:paraId="6294A8E7" w15:paraIdParent="340B37EB"/>
  <w15:commentEx w15:done="0" w15:paraId="606B38B1" w15:paraIdParent="54EC05CB"/>
  <w15:commentEx w15:done="0" w15:paraId="6DFBBF22" w15:paraIdParent="46E87AEB"/>
  <w15:commentEx w15:done="0" w15:paraId="0A8C9974" w15:paraIdParent="7CB6B9A6"/>
  <w15:commentEx w15:done="0" w15:paraId="15D2F0D8" w15:paraIdParent="079D8A31"/>
  <w15:commentEx w15:done="0" w15:paraId="5C450E0B" w15:paraIdParent="5A9BFDB2"/>
  <w15:commentEx w15:done="0" w15:paraId="0422FC7C" w15:paraIdParent="42394609"/>
  <w15:commentEx w15:done="0" w15:paraId="342BF5C8" w15:paraIdParent="18D1E6C7"/>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5D56AD1E" w16cex:dateUtc="2022-11-17T10:16:00Z"/>
  <w16cex:commentExtensible w16cex:durableId="27272DC0" w16cex:dateUtc="2022-11-22T05:45:00Z"/>
  <w16cex:commentExtensible w16cex:durableId="272B2045" w16cex:dateUtc="2022-11-25T05:36:00Z"/>
  <w16cex:commentExtensible w16cex:durableId="4E62FA23" w16cex:dateUtc="2022-11-28T14:43:00Z"/>
  <w16cex:commentExtensible w16cex:durableId="409F5699" w16cex:dateUtc="2022-11-17T10:32:00Z"/>
  <w16cex:commentExtensible w16cex:durableId="27272DD6" w16cex:dateUtc="2022-11-22T05:45:00Z"/>
  <w16cex:commentExtensible w16cex:durableId="272B2046" w16cex:dateUtc="2022-11-25T05:36:00Z"/>
  <w16cex:commentExtensible w16cex:durableId="4080B40F" w16cex:dateUtc="2022-11-17T10:30:00Z"/>
  <w16cex:commentExtensible w16cex:durableId="27272E0D" w16cex:dateUtc="2022-11-22T05:46:00Z"/>
  <w16cex:commentExtensible w16cex:durableId="272B2047" w16cex:dateUtc="2022-11-25T05:36:00Z"/>
  <w16cex:commentExtensible w16cex:durableId="19CC37B9" w16cex:dateUtc="2022-11-17T10:31:00Z"/>
  <w16cex:commentExtensible w16cex:durableId="27272E41" w16cex:dateUtc="2022-11-22T05:47:00Z"/>
  <w16cex:commentExtensible w16cex:durableId="272A3D40" w16cex:dateUtc="2022-11-24T13:28:00Z"/>
  <w16cex:commentExtensible w16cex:durableId="2F573607" w16cex:dateUtc="2022-11-17T10:33:00Z"/>
  <w16cex:commentExtensible w16cex:durableId="27272E5E" w16cex:dateUtc="2022-11-22T05:47:00Z"/>
  <w16cex:commentExtensible w16cex:durableId="272A2BB4" w16cex:dateUtc="2022-11-24T12:13:00Z"/>
  <w16cex:commentExtensible w16cex:durableId="18EE5165" w16cex:dateUtc="2022-11-29T13:59:00Z"/>
  <w16cex:commentExtensible w16cex:durableId="7DCF6AE1" w16cex:dateUtc="2022-11-21T10:05:00Z"/>
  <w16cex:commentExtensible w16cex:durableId="27272E87" w16cex:dateUtc="2022-11-22T05:48:00Z"/>
  <w16cex:commentExtensible w16cex:durableId="272A2BE5" w16cex:dateUtc="2022-11-24T12:14:00Z"/>
  <w16cex:commentExtensible w16cex:durableId="6CD82C36" w16cex:dateUtc="2022-11-17T10:35:00Z"/>
  <w16cex:commentExtensible w16cex:durableId="27272EBE" w16cex:dateUtc="2022-11-22T05:49:00Z"/>
  <w16cex:commentExtensible w16cex:durableId="272A3D88" w16cex:dateUtc="2022-11-24T13:29:00Z"/>
  <w16cex:commentExtensible w16cex:durableId="272B204D" w16cex:dateUtc="2022-11-25T05:36:00Z"/>
  <w16cex:commentExtensible w16cex:durableId="35292A0D" w16cex:dateUtc="2022-11-17T10:37:00Z"/>
  <w16cex:commentExtensible w16cex:durableId="27272F01" w16cex:dateUtc="2022-11-22T05:50:00Z"/>
  <w16cex:commentExtensible w16cex:durableId="272B2056" w16cex:dateUtc="2022-11-25T05:37:00Z"/>
  <w16cex:commentExtensible w16cex:durableId="27261B01" w16cex:dateUtc="2022-11-21T10:12:00Z"/>
  <w16cex:commentExtensible w16cex:durableId="27272F1F" w16cex:dateUtc="2022-11-22T05:51:00Z"/>
  <w16cex:commentExtensible w16cex:durableId="272B205F" w16cex:dateUtc="2022-11-25T05:37:00Z"/>
  <w16cex:commentExtensible w16cex:durableId="272A4F65" w16cex:dateUtc="2022-11-24T14:45:00Z"/>
  <w16cex:commentExtensible w16cex:durableId="272B2155" w16cex:dateUtc="2022-11-25T05:41:00Z"/>
  <w16cex:commentExtensible w16cex:durableId="27261AAE" w16cex:dateUtc="2022-11-21T10:11:00Z"/>
  <w16cex:commentExtensible w16cex:durableId="27272F2A" w16cex:dateUtc="2022-11-22T05:51:00Z"/>
  <w16cex:commentExtensible w16cex:durableId="272A509D" w16cex:dateUtc="2022-11-24T14:50:00Z"/>
  <w16cex:commentExtensible w16cex:durableId="272B2151" w16cex:dateUtc="2022-11-25T05:41:00Z"/>
  <w16cex:commentExtensible w16cex:durableId="27261B38" w16cex:dateUtc="2022-11-21T10:13:00Z"/>
  <w16cex:commentExtensible w16cex:durableId="27272F71" w16cex:dateUtc="2022-11-22T05:52:00Z"/>
  <w16cex:commentExtensible w16cex:durableId="272A434E" w16cex:dateUtc="2022-11-24T13:53:00Z"/>
  <w16cex:commentExtensible w16cex:durableId="27261B56" w16cex:dateUtc="2022-11-21T10:14:00Z"/>
  <w16cex:commentExtensible w16cex:durableId="27272F76" w16cex:dateUtc="2022-11-22T05:52:00Z"/>
  <w16cex:commentExtensible w16cex:durableId="272A434B" w16cex:dateUtc="2022-11-24T13:53:00Z"/>
  <w16cex:commentExtensible w16cex:durableId="27261B68" w16cex:dateUtc="2022-11-21T10:14:00Z"/>
  <w16cex:commentExtensible w16cex:durableId="27272F7D" w16cex:dateUtc="2022-11-22T05:52:00Z"/>
  <w16cex:commentExtensible w16cex:durableId="272A4347" w16cex:dateUtc="2022-11-24T13:53:00Z"/>
  <w16cex:commentExtensible w16cex:durableId="2728ECA6" w16cex:dateUtc="2022-11-23T13:31:00Z"/>
  <w16cex:commentExtensible w16cex:durableId="27261BB1" w16cex:dateUtc="2022-11-21T10:15:00Z"/>
  <w16cex:commentExtensible w16cex:durableId="27272F94" w16cex:dateUtc="2022-11-22T05:53:00Z"/>
  <w16cex:commentExtensible w16cex:durableId="272A4366" w16cex:dateUtc="2022-11-24T13:54:00Z"/>
  <w16cex:commentExtensible w16cex:durableId="101F1EB2" w16cex:dateUtc="2022-11-29T14:21:00Z"/>
  <w16cex:commentExtensible w16cex:durableId="27261C17" w16cex:dateUtc="2022-11-21T10:17:00Z"/>
  <w16cex:commentExtensible w16cex:durableId="27272FCF" w16cex:dateUtc="2022-11-22T05:53:00Z"/>
  <w16cex:commentExtensible w16cex:durableId="272A43A1" w16cex:dateUtc="2022-11-24T13:55:00Z"/>
  <w16cex:commentExtensible w16cex:durableId="27261C37" w16cex:dateUtc="2022-11-21T10:18:00Z"/>
  <w16cex:commentExtensible w16cex:durableId="27272FDF" w16cex:dateUtc="2022-11-22T05:54:00Z"/>
  <w16cex:commentExtensible w16cex:durableId="272A43A5" w16cex:dateUtc="2022-11-24T13:55:00Z"/>
  <w16cex:commentExtensible w16cex:durableId="27261C52" w16cex:dateUtc="2022-11-21T10:18:00Z"/>
  <w16cex:commentExtensible w16cex:durableId="27272FE7" w16cex:dateUtc="2022-11-22T05:54:00Z"/>
  <w16cex:commentExtensible w16cex:durableId="272A43BC" w16cex:dateUtc="2022-11-24T13:55:00Z"/>
  <w16cex:commentExtensible w16cex:durableId="27261CA2" w16cex:dateUtc="2022-11-21T10:19:00Z"/>
  <w16cex:commentExtensible w16cex:durableId="27272FFE" w16cex:dateUtc="2022-11-22T05:54:00Z"/>
  <w16cex:commentExtensible w16cex:durableId="272B208E" w16cex:dateUtc="2022-11-25T05:37:00Z"/>
  <w16cex:commentExtensible w16cex:durableId="27261CF2" w16cex:dateUtc="2022-11-21T10:21:00Z"/>
  <w16cex:commentExtensible w16cex:durableId="27273024" w16cex:dateUtc="2022-11-22T05:55:00Z"/>
  <w16cex:commentExtensible w16cex:durableId="272B2095" w16cex:dateUtc="2022-11-25T05:38:00Z"/>
  <w16cex:commentExtensible w16cex:durableId="20C44621" w16cex:dateUtc="2022-11-29T14:22:00Z"/>
  <w16cex:commentExtensible w16cex:durableId="27262CA5" w16cex:dateUtc="2022-11-21T11:28:00Z"/>
  <w16cex:commentExtensible w16cex:durableId="27275658" w16cex:dateUtc="2022-11-22T08:38:00Z"/>
  <w16cex:commentExtensible w16cex:durableId="272A4459" w16cex:dateUtc="2022-11-24T13:58:00Z"/>
  <w16cex:commentExtensible w16cex:durableId="272B2107" w16cex:dateUtc="2022-11-25T05:39:00Z"/>
  <w16cex:commentExtensible w16cex:durableId="05974EC5" w16cex:dateUtc="2022-11-29T14:25:00Z"/>
  <w16cex:commentExtensible w16cex:durableId="27262839" w16cex:dateUtc="2022-11-21T11:09:00Z"/>
  <w16cex:commentExtensible w16cex:durableId="2727621E" w16cex:dateUtc="2022-11-22T09:28:00Z"/>
  <w16cex:commentExtensible w16cex:durableId="272A44C0" w16cex:dateUtc="2022-11-24T14:00:00Z"/>
  <w16cex:commentExtensible w16cex:durableId="272B2117" w16cex:dateUtc="2022-11-25T05:40:00Z"/>
  <w16cex:commentExtensible w16cex:durableId="078364E0" w16cex:dateUtc="2022-11-29T14:32:00Z"/>
  <w16cex:commentExtensible w16cex:durableId="18EE42F0" w16cex:dateUtc="2022-11-29T14:32:00Z"/>
  <w16cex:commentExtensible w16cex:durableId="538FC01B" w16cex:dateUtc="2022-11-29T14:47:00Z"/>
  <w16cex:commentExtensible w16cex:durableId="27262D56" w16cex:dateUtc="2022-11-21T11:31:00Z"/>
  <w16cex:commentExtensible w16cex:durableId="272753B5" w16cex:dateUtc="2022-11-22T08:27:00Z"/>
  <w16cex:commentExtensible w16cex:durableId="272A52BB" w16cex:dateUtc="2022-11-24T14:59:00Z"/>
  <w16cex:commentExtensible w16cex:durableId="1577BD92" w16cex:dateUtc="2022-11-29T14:46:00Z"/>
  <w16cex:commentExtensible w16cex:durableId="5C64DE4A" w16cex:dateUtc="2022-11-29T14:47:00Z"/>
  <w16cex:commentExtensible w16cex:durableId="27262D16" w16cex:dateUtc="2022-11-21T11:30:00Z"/>
  <w16cex:commentExtensible w16cex:durableId="27275384" w16cex:dateUtc="2022-11-22T08:26:00Z"/>
  <w16cex:commentExtensible w16cex:durableId="272A52BE" w16cex:dateUtc="2022-11-24T14:59:00Z"/>
  <w16cex:commentExtensible w16cex:durableId="06E3F58D" w16cex:dateUtc="2022-11-29T14:49:00Z"/>
  <w16cex:commentExtensible w16cex:durableId="1545B5C8" w16cex:dateUtc="2022-11-29T14:53:00Z"/>
  <w16cex:commentExtensible w16cex:durableId="27262FA0" w16cex:dateUtc="2022-11-21T11:40:00Z"/>
  <w16cex:commentExtensible w16cex:durableId="2727517F" w16cex:dateUtc="2022-11-22T08:17:00Z"/>
  <w16cex:commentExtensible w16cex:durableId="272A4511" w16cex:dateUtc="2022-11-24T14:01:00Z"/>
  <w16cex:commentExtensible w16cex:durableId="01D8BEA0" w16cex:dateUtc="2022-12-02T15:22:26.203Z"/>
  <w16cex:commentExtensible w16cex:durableId="60EC8BE4" w16cex:dateUtc="2022-12-02T15:23:06.957Z"/>
  <w16cex:commentExtensible w16cex:durableId="05822132" w16cex:dateUtc="2022-12-02T15:23:44.544Z"/>
  <w16cex:commentExtensible w16cex:durableId="0BA601CE" w16cex:dateUtc="2022-12-02T15:25:05.835Z"/>
  <w16cex:commentExtensible w16cex:durableId="25E7FC86" w16cex:dateUtc="2022-12-02T15:25:35.263Z"/>
  <w16cex:commentExtensible w16cex:durableId="588793CC" w16cex:dateUtc="2022-12-02T15:25:43.287Z"/>
  <w16cex:commentExtensible w16cex:durableId="1EB6A692" w16cex:dateUtc="2022-12-02T15:25:58.998Z"/>
  <w16cex:commentExtensible w16cex:durableId="13709005" w16cex:dateUtc="2022-12-02T15:26:05.316Z"/>
  <w16cex:commentExtensible w16cex:durableId="02F87F2A" w16cex:dateUtc="2022-12-02T15:26:17.036Z"/>
  <w16cex:commentExtensible w16cex:durableId="14ABA7C4" w16cex:dateUtc="2022-12-02T15:30:23.158Z"/>
  <w16cex:commentExtensible w16cex:durableId="45580711" w16cex:dateUtc="2022-12-02T15:30:36.233Z"/>
  <w16cex:commentExtensible w16cex:durableId="63D86153" w16cex:dateUtc="2022-12-02T15:34:06.429Z"/>
</w16cex:commentsExtensible>
</file>

<file path=word/commentsIds.xml><?xml version="1.0" encoding="utf-8"?>
<w16cid:commentsIds xmlns:mc="http://schemas.openxmlformats.org/markup-compatibility/2006" xmlns:w16cid="http://schemas.microsoft.com/office/word/2016/wordml/cid" mc:Ignorable="w16cid">
  <w16cid:commentId w16cid:paraId="352CA113" w16cid:durableId="5D56AD1E"/>
  <w16cid:commentId w16cid:paraId="6B7B3007" w16cid:durableId="27272DC0"/>
  <w16cid:commentId w16cid:paraId="1D7F5651" w16cid:durableId="272B2045"/>
  <w16cid:commentId w16cid:paraId="18D1E6C7" w16cid:durableId="4E62FA23"/>
  <w16cid:commentId w16cid:paraId="672D1C85" w16cid:durableId="409F5699"/>
  <w16cid:commentId w16cid:paraId="01F54444" w16cid:durableId="27272DD6"/>
  <w16cid:commentId w16cid:paraId="4EB4D247" w16cid:durableId="272B2046"/>
  <w16cid:commentId w16cid:paraId="7F1A5E3F" w16cid:durableId="4080B40F"/>
  <w16cid:commentId w16cid:paraId="319E84BC" w16cid:durableId="27272E0D"/>
  <w16cid:commentId w16cid:paraId="2863BE5F" w16cid:durableId="272B2047"/>
  <w16cid:commentId w16cid:paraId="5A7C3F74" w16cid:durableId="19CC37B9"/>
  <w16cid:commentId w16cid:paraId="2956DEDD" w16cid:durableId="27272E41"/>
  <w16cid:commentId w16cid:paraId="4B631F71" w16cid:durableId="272A3D40"/>
  <w16cid:commentId w16cid:paraId="1B4A8282" w16cid:durableId="2F573607"/>
  <w16cid:commentId w16cid:paraId="2312CF73" w16cid:durableId="27272E5E"/>
  <w16cid:commentId w16cid:paraId="0BAFAF96" w16cid:durableId="272A2BB4"/>
  <w16cid:commentId w16cid:paraId="2C9CB1BA" w16cid:durableId="18EE5165"/>
  <w16cid:commentId w16cid:paraId="626C0CA9" w16cid:durableId="7DCF6AE1"/>
  <w16cid:commentId w16cid:paraId="0731E86E" w16cid:durableId="27272E87"/>
  <w16cid:commentId w16cid:paraId="65AF7217" w16cid:durableId="272A2BE5"/>
  <w16cid:commentId w16cid:paraId="5913114A" w16cid:durableId="6CD82C36"/>
  <w16cid:commentId w16cid:paraId="02EA4D74" w16cid:durableId="27272EBE"/>
  <w16cid:commentId w16cid:paraId="7191B606" w16cid:durableId="272A3D88"/>
  <w16cid:commentId w16cid:paraId="342A67CB" w16cid:durableId="272B204D"/>
  <w16cid:commentId w16cid:paraId="6EC4C73F" w16cid:durableId="35292A0D"/>
  <w16cid:commentId w16cid:paraId="6724C0F1" w16cid:durableId="27272F01"/>
  <w16cid:commentId w16cid:paraId="1B377FD8" w16cid:durableId="272B2056"/>
  <w16cid:commentId w16cid:paraId="775CA644" w16cid:durableId="27261B01"/>
  <w16cid:commentId w16cid:paraId="168B0CD6" w16cid:durableId="27272F1F"/>
  <w16cid:commentId w16cid:paraId="79F1E969" w16cid:durableId="272B205F"/>
  <w16cid:commentId w16cid:paraId="593D85A6" w16cid:durableId="272A4F65"/>
  <w16cid:commentId w16cid:paraId="320576BD" w16cid:durableId="272B2155"/>
  <w16cid:commentId w16cid:paraId="0C57DBB4" w16cid:durableId="27261AAE"/>
  <w16cid:commentId w16cid:paraId="0CB60885" w16cid:durableId="27272F2A"/>
  <w16cid:commentId w16cid:paraId="2FA28DAE" w16cid:durableId="272A509D"/>
  <w16cid:commentId w16cid:paraId="5BE1BEC1" w16cid:durableId="272B2151"/>
  <w16cid:commentId w16cid:paraId="17EC0EC5" w16cid:durableId="27261B38"/>
  <w16cid:commentId w16cid:paraId="1ECD36A1" w16cid:durableId="27272F71"/>
  <w16cid:commentId w16cid:paraId="7CD8AB76" w16cid:durableId="272A434E"/>
  <w16cid:commentId w16cid:paraId="38F42D52" w16cid:durableId="27261B56"/>
  <w16cid:commentId w16cid:paraId="43F03C63" w16cid:durableId="27272F76"/>
  <w16cid:commentId w16cid:paraId="1B3685EA" w16cid:durableId="272A434B"/>
  <w16cid:commentId w16cid:paraId="30790E7D" w16cid:durableId="27261B68"/>
  <w16cid:commentId w16cid:paraId="6D0E689E" w16cid:durableId="27272F7D"/>
  <w16cid:commentId w16cid:paraId="34A77BA2" w16cid:durableId="272A4347"/>
  <w16cid:commentId w16cid:paraId="334598B9" w16cid:durableId="2728ECA6"/>
  <w16cid:commentId w16cid:paraId="7B47D5F5" w16cid:durableId="27261BB1"/>
  <w16cid:commentId w16cid:paraId="61619FEE" w16cid:durableId="27272F94"/>
  <w16cid:commentId w16cid:paraId="6D0E87BD" w16cid:durableId="272A4366"/>
  <w16cid:commentId w16cid:paraId="3D3C2B2D" w16cid:durableId="101F1EB2"/>
  <w16cid:commentId w16cid:paraId="007BD842" w16cid:durableId="27261C17"/>
  <w16cid:commentId w16cid:paraId="3757B530" w16cid:durableId="27272FCF"/>
  <w16cid:commentId w16cid:paraId="06D51134" w16cid:durableId="272A43A1"/>
  <w16cid:commentId w16cid:paraId="02A67751" w16cid:durableId="27261C37"/>
  <w16cid:commentId w16cid:paraId="7EB5850F" w16cid:durableId="27272FDF"/>
  <w16cid:commentId w16cid:paraId="544C4BBC" w16cid:durableId="272A43A5"/>
  <w16cid:commentId w16cid:paraId="0C979577" w16cid:durableId="27261C52"/>
  <w16cid:commentId w16cid:paraId="22BAEFBB" w16cid:durableId="27272FE7"/>
  <w16cid:commentId w16cid:paraId="2C298F5A" w16cid:durableId="272A43BC"/>
  <w16cid:commentId w16cid:paraId="683DE994" w16cid:durableId="27261CA2"/>
  <w16cid:commentId w16cid:paraId="4EBF5E5A" w16cid:durableId="27272FFE"/>
  <w16cid:commentId w16cid:paraId="3CDFDD27" w16cid:durableId="272B208E"/>
  <w16cid:commentId w16cid:paraId="5EA89510" w16cid:durableId="27261CF2"/>
  <w16cid:commentId w16cid:paraId="701810DB" w16cid:durableId="27273024"/>
  <w16cid:commentId w16cid:paraId="12B969AF" w16cid:durableId="272B2095"/>
  <w16cid:commentId w16cid:paraId="34362D3E" w16cid:durableId="20C44621"/>
  <w16cid:commentId w16cid:paraId="3A7AC0A6" w16cid:durableId="27262CA5"/>
  <w16cid:commentId w16cid:paraId="0C77D75D" w16cid:durableId="27275658"/>
  <w16cid:commentId w16cid:paraId="223F215C" w16cid:durableId="272A4459"/>
  <w16cid:commentId w16cid:paraId="76E9503F" w16cid:durableId="272B2107"/>
  <w16cid:commentId w16cid:paraId="26F2E976" w16cid:durableId="05974EC5"/>
  <w16cid:commentId w16cid:paraId="39877612" w16cid:durableId="27262839"/>
  <w16cid:commentId w16cid:paraId="569EE8D4" w16cid:durableId="2727621E"/>
  <w16cid:commentId w16cid:paraId="3AC85DA1" w16cid:durableId="272A44C0"/>
  <w16cid:commentId w16cid:paraId="72EFE890" w16cid:durableId="272B2117"/>
  <w16cid:commentId w16cid:paraId="340B37EB" w16cid:durableId="078364E0"/>
  <w16cid:commentId w16cid:paraId="54EC05CB" w16cid:durableId="18EE42F0"/>
  <w16cid:commentId w16cid:paraId="46E87AEB" w16cid:durableId="538FC01B"/>
  <w16cid:commentId w16cid:paraId="69C553BF" w16cid:durableId="27262D56"/>
  <w16cid:commentId w16cid:paraId="65FEB2D0" w16cid:durableId="272753B5"/>
  <w16cid:commentId w16cid:paraId="7665800F" w16cid:durableId="272A52BB"/>
  <w16cid:commentId w16cid:paraId="7CB6B9A6" w16cid:durableId="1577BD92"/>
  <w16cid:commentId w16cid:paraId="079D8A31" w16cid:durableId="5C64DE4A"/>
  <w16cid:commentId w16cid:paraId="77DC93FF" w16cid:durableId="27262D16"/>
  <w16cid:commentId w16cid:paraId="13F93E9C" w16cid:durableId="27275384"/>
  <w16cid:commentId w16cid:paraId="1B763E85" w16cid:durableId="272A52BE"/>
  <w16cid:commentId w16cid:paraId="5A9BFDB2" w16cid:durableId="06E3F58D"/>
  <w16cid:commentId w16cid:paraId="42394609" w16cid:durableId="1545B5C8"/>
  <w16cid:commentId w16cid:paraId="50F7CFD9" w16cid:durableId="27262FA0"/>
  <w16cid:commentId w16cid:paraId="0220845A" w16cid:durableId="2727517F"/>
  <w16cid:commentId w16cid:paraId="32F199A6" w16cid:durableId="272A4511"/>
  <w16cid:commentId w16cid:paraId="6B4A4AB5" w16cid:durableId="01D8BEA0"/>
  <w16cid:commentId w16cid:paraId="2A5E574A" w16cid:durableId="60EC8BE4"/>
  <w16cid:commentId w16cid:paraId="3EEAF624" w16cid:durableId="05822132"/>
  <w16cid:commentId w16cid:paraId="0AE45112" w16cid:durableId="0BA601CE"/>
  <w16cid:commentId w16cid:paraId="6294A8E7" w16cid:durableId="25E7FC86"/>
  <w16cid:commentId w16cid:paraId="606B38B1" w16cid:durableId="588793CC"/>
  <w16cid:commentId w16cid:paraId="6DFBBF22" w16cid:durableId="1EB6A692"/>
  <w16cid:commentId w16cid:paraId="0A8C9974" w16cid:durableId="13709005"/>
  <w16cid:commentId w16cid:paraId="15D2F0D8" w16cid:durableId="02F87F2A"/>
  <w16cid:commentId w16cid:paraId="5C450E0B" w16cid:durableId="14ABA7C4"/>
  <w16cid:commentId w16cid:paraId="0422FC7C" w16cid:durableId="45580711"/>
  <w16cid:commentId w16cid:paraId="342BF5C8" w16cid:durableId="63D861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77362" w:rsidP="00716C1A" w:rsidRDefault="00177362" w14:paraId="008B885B" w14:textId="77777777">
      <w:r>
        <w:separator/>
      </w:r>
    </w:p>
  </w:endnote>
  <w:endnote w:type="continuationSeparator" w:id="0">
    <w:p w:rsidR="00177362" w:rsidP="00716C1A" w:rsidRDefault="00177362" w14:paraId="479CE639" w14:textId="77777777">
      <w:r>
        <w:continuationSeparator/>
      </w:r>
    </w:p>
  </w:endnote>
  <w:endnote w:type="continuationNotice" w:id="1">
    <w:p w:rsidR="00177362" w:rsidRDefault="00177362" w14:paraId="4AB321FF"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kia Pure Text">
    <w:altName w:val="Leelawadee UI"/>
    <w:panose1 w:val="020B0504040602060303"/>
    <w:charset w:val="00"/>
    <w:family w:val="swiss"/>
    <w:pitch w:val="variable"/>
    <w:sig w:usb0="A00002FF" w:usb1="700078FB" w:usb2="0001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okia Pure Headline Light">
    <w:altName w:val="Sylfaen"/>
    <w:panose1 w:val="020B0304040602060303"/>
    <w:charset w:val="00"/>
    <w:family w:val="swiss"/>
    <w:pitch w:val="variable"/>
    <w:sig w:usb0="A00006EF" w:usb1="5000205B" w:usb2="00000000" w:usb3="00000000" w:csb0="0000019F" w:csb1="00000000"/>
  </w:font>
  <w:font w:name="Nokia Pure Text DFL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Nokia Pure Headline">
    <w:altName w:val="Sylfaen"/>
    <w:panose1 w:val="020B0504040602060303"/>
    <w:charset w:val="00"/>
    <w:family w:val="swiss"/>
    <w:pitch w:val="variable"/>
    <w:sig w:usb0="A00006EF" w:usb1="500020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205" w:type="dxa"/>
      <w:tblCellMar>
        <w:left w:w="0" w:type="dxa"/>
        <w:right w:w="0" w:type="dxa"/>
      </w:tblCellMar>
      <w:tblLook w:val="04A0" w:firstRow="1" w:lastRow="0" w:firstColumn="1" w:lastColumn="0" w:noHBand="0" w:noVBand="1"/>
    </w:tblPr>
    <w:tblGrid>
      <w:gridCol w:w="3685"/>
      <w:gridCol w:w="3685"/>
      <w:gridCol w:w="2835"/>
    </w:tblGrid>
    <w:tr w:rsidRPr="000D5C23" w:rsidR="00356906" w:rsidTr="27E113E4" w14:paraId="6A346652" w14:textId="77777777">
      <w:trPr>
        <w:trHeight w:val="540"/>
      </w:trPr>
      <w:tc>
        <w:tcPr>
          <w:tcW w:w="3685" w:type="dxa"/>
          <w:shd w:val="clear" w:color="auto" w:fill="auto"/>
          <w:hideMark/>
        </w:tcPr>
        <w:p w:rsidRPr="000D5C23" w:rsidR="00356906" w:rsidP="53DF29DB" w:rsidRDefault="00F31AD8" w14:paraId="597D547E" w14:textId="7B72681D">
          <w:pPr>
            <w:spacing w:line="240" w:lineRule="auto"/>
            <w:rPr>
              <w:sz w:val="16"/>
              <w:szCs w:val="16"/>
            </w:rPr>
          </w:pPr>
          <w:r>
            <w:rPr>
              <w:noProof/>
            </w:rPr>
            <w:pict w14:anchorId="0AD32039">
              <v:shapetype id="_x0000_t202" coordsize="21600,21600" o:spt="202" path="m,l,21600r21600,l21600,xe">
                <v:stroke joinstyle="miter"/>
                <v:path gradientshapeok="t" o:connecttype="rect"/>
              </v:shapetype>
              <v:shape id="MSIPCM10c04f3f8e1b70bbe6916ceb" style="position:absolute;margin-left:0;margin-top:757.1pt;width:612pt;height:19.9pt;z-index:251658240;mso-position-horizontal-relative:page;mso-position-vertical-relative:page;v-text-anchor:bottom" alt="{&quot;HashCode&quot;:-1386971202,&quot;Height&quot;:792.0,&quot;Width&quot;:612.0,&quot;Placement&quot;:&quot;Footer&quot;,&quot;Index&quot;:&quot;Primary&quot;,&quot;Section&quot;:1,&quot;Top&quot;:0.0,&quot;Left&quot;:0.0}" o:spid="_x0000_s1025" o:allowincell="f" filled="f" stroked="f" type="#_x0000_t202">
                <v:textbox inset=",0,,0">
                  <w:txbxContent>
                    <w:p w:rsidRPr="00B579ED" w:rsidR="00B579ED" w:rsidP="00B579ED" w:rsidRDefault="00B579ED" w14:paraId="6849D22B" w14:textId="7310AE2F">
                      <w:pPr>
                        <w:spacing w:after="0"/>
                        <w:jc w:val="center"/>
                        <w:rPr>
                          <w:color w:val="001753"/>
                          <w:sz w:val="16"/>
                        </w:rPr>
                      </w:pPr>
                      <w:r w:rsidRPr="00B579ED">
                        <w:rPr>
                          <w:color w:val="001753"/>
                          <w:sz w:val="16"/>
                        </w:rPr>
                        <w:t>Nokia internal use</w:t>
                      </w:r>
                    </w:p>
                  </w:txbxContent>
                </v:textbox>
                <w10:wrap anchorx="page" anchory="page"/>
              </v:shape>
            </w:pict>
          </w:r>
          <w:r w:rsidRPr="53DF29DB" w:rsidR="00356906">
            <w:fldChar w:fldCharType="begin"/>
          </w:r>
          <w:r w:rsidRPr="000D5C23" w:rsidR="00356906">
            <w:rPr>
              <w:sz w:val="16"/>
            </w:rPr>
            <w:instrText xml:space="preserve"> DATE \@ "M/d/yyyy" </w:instrText>
          </w:r>
          <w:r w:rsidRPr="53DF29DB" w:rsidR="00356906">
            <w:rPr>
              <w:sz w:val="16"/>
            </w:rPr>
            <w:fldChar w:fldCharType="separate"/>
          </w:r>
          <w:r w:rsidR="008E2C78">
            <w:rPr>
              <w:noProof/>
              <w:sz w:val="16"/>
            </w:rPr>
            <w:t>12/1/2022</w:t>
          </w:r>
          <w:r w:rsidRPr="53DF29DB" w:rsidR="00356906">
            <w:fldChar w:fldCharType="end"/>
          </w:r>
          <w:r w:rsidRPr="53DF29DB" w:rsidR="00356906">
            <w:rPr>
              <w:sz w:val="16"/>
              <w:szCs w:val="16"/>
            </w:rPr>
            <w:t xml:space="preserve"> </w:t>
          </w:r>
          <w:sdt>
            <w:sdtPr>
              <w:rPr>
                <w:sz w:val="16"/>
                <w:szCs w:val="16"/>
              </w:rPr>
              <w:alias w:val="Title"/>
              <w:tag w:val=""/>
              <w:id w:val="667522092"/>
              <w:placeholder>
                <w:docPart w:val="4AA7A582ECBA4D7B8E7FFEB7C61D3CED"/>
              </w:placeholder>
              <w:dataBinding w:prefixMappings="xmlns:ns0='http://purl.org/dc/elements/1.1/' xmlns:ns1='http://schemas.openxmlformats.org/package/2006/metadata/core-properties' " w:xpath="/ns1:coreProperties[1]/ns0:title[1]" w:storeItemID="{6C3C8BC8-F283-45AE-878A-BAB7291924A1}"/>
              <w:text/>
            </w:sdtPr>
            <w:sdtEndPr/>
            <w:sdtContent>
              <w:r w:rsidR="003E2239">
                <w:rPr>
                  <w:sz w:val="16"/>
                  <w:szCs w:val="16"/>
                </w:rPr>
                <w:t>WSP-515 Map</w:t>
              </w:r>
            </w:sdtContent>
          </w:sdt>
        </w:p>
        <w:p w:rsidRPr="008C60CF" w:rsidR="00356906" w:rsidP="008C60CF" w:rsidRDefault="00356906" w14:paraId="33F4963D" w14:textId="13914FB9">
          <w:pPr>
            <w:spacing w:line="240" w:lineRule="auto"/>
            <w:rPr>
              <w:noProof/>
              <w:sz w:val="16"/>
              <w:szCs w:val="16"/>
            </w:rPr>
          </w:pPr>
          <w:r w:rsidRPr="008C60CF">
            <w:rPr>
              <w:noProof/>
              <w:sz w:val="16"/>
              <w:szCs w:val="16"/>
            </w:rPr>
            <w:fldChar w:fldCharType="begin"/>
          </w:r>
          <w:r w:rsidRPr="000D5C23">
            <w:rPr>
              <w:sz w:val="16"/>
            </w:rPr>
            <w:instrText xml:space="preserve"> PAGE  \* Arabic  \* MERGEFORMAT </w:instrText>
          </w:r>
          <w:r w:rsidRPr="008C60CF">
            <w:rPr>
              <w:sz w:val="16"/>
            </w:rPr>
            <w:fldChar w:fldCharType="separate"/>
          </w:r>
          <w:r w:rsidRPr="008C60CF">
            <w:rPr>
              <w:noProof/>
              <w:sz w:val="16"/>
              <w:szCs w:val="16"/>
            </w:rPr>
            <w:t>3</w:t>
          </w:r>
          <w:r w:rsidRPr="008C60CF">
            <w:rPr>
              <w:noProof/>
              <w:sz w:val="16"/>
              <w:szCs w:val="16"/>
            </w:rPr>
            <w:fldChar w:fldCharType="end"/>
          </w:r>
          <w:r w:rsidRPr="008C60CF">
            <w:rPr>
              <w:sz w:val="16"/>
              <w:szCs w:val="16"/>
            </w:rPr>
            <w:t xml:space="preserve"> / </w:t>
          </w:r>
          <w:r w:rsidRPr="008C60CF">
            <w:rPr>
              <w:noProof/>
              <w:sz w:val="16"/>
              <w:szCs w:val="16"/>
            </w:rPr>
            <w:fldChar w:fldCharType="begin"/>
          </w:r>
          <w:r w:rsidRPr="000D5C23">
            <w:rPr>
              <w:sz w:val="16"/>
            </w:rPr>
            <w:instrText xml:space="preserve"> NUMPAGES  \* Arabic  \* MERGEFORMAT </w:instrText>
          </w:r>
          <w:r w:rsidRPr="008C60CF">
            <w:rPr>
              <w:sz w:val="16"/>
            </w:rPr>
            <w:fldChar w:fldCharType="separate"/>
          </w:r>
          <w:r w:rsidRPr="008C60CF">
            <w:rPr>
              <w:noProof/>
              <w:sz w:val="16"/>
              <w:szCs w:val="16"/>
            </w:rPr>
            <w:t>10</w:t>
          </w:r>
          <w:r w:rsidRPr="008C60CF">
            <w:rPr>
              <w:noProof/>
              <w:sz w:val="16"/>
              <w:szCs w:val="16"/>
            </w:rPr>
            <w:fldChar w:fldCharType="end"/>
          </w:r>
        </w:p>
        <w:p w:rsidRPr="000D5C23" w:rsidR="00356906" w:rsidP="000D5C23" w:rsidRDefault="00356906" w14:paraId="0F3CABC7" w14:textId="77777777">
          <w:pPr>
            <w:spacing w:line="240" w:lineRule="auto"/>
            <w:rPr>
              <w:sz w:val="16"/>
            </w:rPr>
          </w:pPr>
        </w:p>
      </w:tc>
      <w:tc>
        <w:tcPr>
          <w:tcW w:w="3685" w:type="dxa"/>
          <w:shd w:val="clear" w:color="auto" w:fill="auto"/>
        </w:tcPr>
        <w:p w:rsidRPr="000D5C23" w:rsidR="00356906" w:rsidP="00E83A44" w:rsidRDefault="00356906" w14:paraId="5B08B5D1" w14:textId="77777777">
          <w:pPr>
            <w:spacing w:line="240" w:lineRule="auto"/>
            <w:rPr>
              <w:sz w:val="16"/>
            </w:rPr>
          </w:pPr>
        </w:p>
      </w:tc>
      <w:tc>
        <w:tcPr>
          <w:tcW w:w="2835" w:type="dxa"/>
          <w:shd w:val="clear" w:color="auto" w:fill="auto"/>
          <w:hideMark/>
        </w:tcPr>
        <w:p w:rsidRPr="008C60CF" w:rsidR="00356906" w:rsidP="008C60CF" w:rsidRDefault="00356906" w14:paraId="1E6769D7" w14:textId="77777777">
          <w:pPr>
            <w:spacing w:line="240" w:lineRule="auto"/>
            <w:jc w:val="right"/>
            <w:rPr>
              <w:rFonts w:ascii="Calibri" w:hAnsi="Calibri"/>
              <w:color w:val="222222"/>
              <w:sz w:val="16"/>
              <w:szCs w:val="16"/>
              <w:lang w:eastAsia="en-GB"/>
            </w:rPr>
          </w:pPr>
          <w:r w:rsidRPr="008C60CF">
            <w:rPr>
              <w:sz w:val="16"/>
              <w:szCs w:val="16"/>
              <w:lang w:eastAsia="en-GB"/>
            </w:rPr>
            <w:t>© 2018 Nokia</w:t>
          </w:r>
        </w:p>
      </w:tc>
    </w:tr>
  </w:tbl>
  <w:p w:rsidRPr="00716C1A" w:rsidR="00356906" w:rsidP="00716C1A" w:rsidRDefault="00356906" w14:paraId="16DEB4AB" w14:textId="1E5EEC99">
    <w:pPr>
      <w:pStyle w:val="Footer"/>
      <w:spacing w:after="120"/>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77362" w:rsidP="00716C1A" w:rsidRDefault="00177362" w14:paraId="11AC5AA4" w14:textId="77777777">
      <w:r>
        <w:separator/>
      </w:r>
    </w:p>
  </w:footnote>
  <w:footnote w:type="continuationSeparator" w:id="0">
    <w:p w:rsidR="00177362" w:rsidP="00716C1A" w:rsidRDefault="00177362" w14:paraId="48973557" w14:textId="77777777">
      <w:r>
        <w:continuationSeparator/>
      </w:r>
    </w:p>
  </w:footnote>
  <w:footnote w:type="continuationNotice" w:id="1">
    <w:p w:rsidR="00177362" w:rsidRDefault="00177362" w14:paraId="75A6CB6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Pr="008179D0" w:rsidR="00356906" w:rsidP="00716C1A" w:rsidRDefault="00356906" w14:paraId="53C2D745" w14:textId="77777777">
    <w:r>
      <w:rPr>
        <w:noProof/>
        <w:lang w:eastAsia="zh-CN"/>
      </w:rPr>
      <w:drawing>
        <wp:anchor distT="0" distB="0" distL="114300" distR="114300" simplePos="0" relativeHeight="251666432" behindDoc="1" locked="0" layoutInCell="1" allowOverlap="1" wp14:anchorId="695BA09D" wp14:editId="6A83BEDC">
          <wp:simplePos x="0" y="0"/>
          <wp:positionH relativeFrom="page">
            <wp:posOffset>431800</wp:posOffset>
          </wp:positionH>
          <wp:positionV relativeFrom="page">
            <wp:posOffset>71755</wp:posOffset>
          </wp:positionV>
          <wp:extent cx="6980555" cy="1656080"/>
          <wp:effectExtent l="0" t="0" r="0" b="0"/>
          <wp:wrapNone/>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l="180" t="3780" r="2936" b="-285"/>
                  <a:stretch>
                    <a:fillRect/>
                  </a:stretch>
                </pic:blipFill>
                <pic:spPr bwMode="auto">
                  <a:xfrm>
                    <a:off x="0" y="0"/>
                    <a:ext cx="6980555" cy="16560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5">
    <w:nsid w:val="125cae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F5023CF"/>
    <w:multiLevelType w:val="hybridMultilevel"/>
    <w:tmpl w:val="027810A2"/>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cs="Courier New"/>
      </w:rPr>
    </w:lvl>
    <w:lvl w:ilvl="2" w:tplc="40090001">
      <w:start w:val="1"/>
      <w:numFmt w:val="bullet"/>
      <w:lvlText w:val=""/>
      <w:lvlJc w:val="left"/>
      <w:pPr>
        <w:ind w:left="2160" w:hanging="360"/>
      </w:pPr>
      <w:rPr>
        <w:rFonts w:hint="default" w:ascii="Symbol" w:hAnsi="Symbol"/>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1AFD0CB4"/>
    <w:multiLevelType w:val="hybridMultilevel"/>
    <w:tmpl w:val="EFB80684"/>
    <w:lvl w:ilvl="0" w:tplc="40090001">
      <w:start w:val="1"/>
      <w:numFmt w:val="bullet"/>
      <w:lvlText w:val=""/>
      <w:lvlJc w:val="left"/>
      <w:pPr>
        <w:ind w:left="780" w:hanging="360"/>
      </w:pPr>
      <w:rPr>
        <w:rFonts w:hint="default" w:ascii="Symbol" w:hAnsi="Symbol"/>
      </w:rPr>
    </w:lvl>
    <w:lvl w:ilvl="1" w:tplc="40090003" w:tentative="1">
      <w:start w:val="1"/>
      <w:numFmt w:val="bullet"/>
      <w:lvlText w:val="o"/>
      <w:lvlJc w:val="left"/>
      <w:pPr>
        <w:ind w:left="1500" w:hanging="360"/>
      </w:pPr>
      <w:rPr>
        <w:rFonts w:hint="default" w:ascii="Courier New" w:hAnsi="Courier New" w:cs="Courier New"/>
      </w:rPr>
    </w:lvl>
    <w:lvl w:ilvl="2" w:tplc="40090005" w:tentative="1">
      <w:start w:val="1"/>
      <w:numFmt w:val="bullet"/>
      <w:lvlText w:val=""/>
      <w:lvlJc w:val="left"/>
      <w:pPr>
        <w:ind w:left="2220" w:hanging="360"/>
      </w:pPr>
      <w:rPr>
        <w:rFonts w:hint="default" w:ascii="Wingdings" w:hAnsi="Wingdings"/>
      </w:rPr>
    </w:lvl>
    <w:lvl w:ilvl="3" w:tplc="40090001" w:tentative="1">
      <w:start w:val="1"/>
      <w:numFmt w:val="bullet"/>
      <w:lvlText w:val=""/>
      <w:lvlJc w:val="left"/>
      <w:pPr>
        <w:ind w:left="2940" w:hanging="360"/>
      </w:pPr>
      <w:rPr>
        <w:rFonts w:hint="default" w:ascii="Symbol" w:hAnsi="Symbol"/>
      </w:rPr>
    </w:lvl>
    <w:lvl w:ilvl="4" w:tplc="40090003" w:tentative="1">
      <w:start w:val="1"/>
      <w:numFmt w:val="bullet"/>
      <w:lvlText w:val="o"/>
      <w:lvlJc w:val="left"/>
      <w:pPr>
        <w:ind w:left="3660" w:hanging="360"/>
      </w:pPr>
      <w:rPr>
        <w:rFonts w:hint="default" w:ascii="Courier New" w:hAnsi="Courier New" w:cs="Courier New"/>
      </w:rPr>
    </w:lvl>
    <w:lvl w:ilvl="5" w:tplc="40090005" w:tentative="1">
      <w:start w:val="1"/>
      <w:numFmt w:val="bullet"/>
      <w:lvlText w:val=""/>
      <w:lvlJc w:val="left"/>
      <w:pPr>
        <w:ind w:left="4380" w:hanging="360"/>
      </w:pPr>
      <w:rPr>
        <w:rFonts w:hint="default" w:ascii="Wingdings" w:hAnsi="Wingdings"/>
      </w:rPr>
    </w:lvl>
    <w:lvl w:ilvl="6" w:tplc="40090001" w:tentative="1">
      <w:start w:val="1"/>
      <w:numFmt w:val="bullet"/>
      <w:lvlText w:val=""/>
      <w:lvlJc w:val="left"/>
      <w:pPr>
        <w:ind w:left="5100" w:hanging="360"/>
      </w:pPr>
      <w:rPr>
        <w:rFonts w:hint="default" w:ascii="Symbol" w:hAnsi="Symbol"/>
      </w:rPr>
    </w:lvl>
    <w:lvl w:ilvl="7" w:tplc="40090003" w:tentative="1">
      <w:start w:val="1"/>
      <w:numFmt w:val="bullet"/>
      <w:lvlText w:val="o"/>
      <w:lvlJc w:val="left"/>
      <w:pPr>
        <w:ind w:left="5820" w:hanging="360"/>
      </w:pPr>
      <w:rPr>
        <w:rFonts w:hint="default" w:ascii="Courier New" w:hAnsi="Courier New" w:cs="Courier New"/>
      </w:rPr>
    </w:lvl>
    <w:lvl w:ilvl="8" w:tplc="40090005" w:tentative="1">
      <w:start w:val="1"/>
      <w:numFmt w:val="bullet"/>
      <w:lvlText w:val=""/>
      <w:lvlJc w:val="left"/>
      <w:pPr>
        <w:ind w:left="6540" w:hanging="360"/>
      </w:pPr>
      <w:rPr>
        <w:rFonts w:hint="default" w:ascii="Wingdings" w:hAnsi="Wingdings"/>
      </w:rPr>
    </w:lvl>
  </w:abstractNum>
  <w:abstractNum w:abstractNumId="2" w15:restartNumberingAfterBreak="0">
    <w:nsid w:val="22AD06CC"/>
    <w:multiLevelType w:val="hybridMultilevel"/>
    <w:tmpl w:val="C982073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2F3C3A0D"/>
    <w:multiLevelType w:val="hybridMultilevel"/>
    <w:tmpl w:val="BDF25C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A15ED2"/>
    <w:multiLevelType w:val="hybridMultilevel"/>
    <w:tmpl w:val="D56C2B7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33590CBD"/>
    <w:multiLevelType w:val="multilevel"/>
    <w:tmpl w:val="C89213E6"/>
    <w:lvl w:ilvl="0">
      <w:start w:val="1"/>
      <w:numFmt w:val="decimal"/>
      <w:pStyle w:val="Heading1"/>
      <w:lvlText w:val="%1"/>
      <w:lvlJc w:val="left"/>
      <w:pPr>
        <w:ind w:left="5387" w:hanging="851"/>
      </w:pPr>
    </w:lvl>
    <w:lvl w:ilvl="1">
      <w:start w:val="1"/>
      <w:numFmt w:val="decimal"/>
      <w:pStyle w:val="Heading2"/>
      <w:lvlText w:val="%1.%2"/>
      <w:lvlJc w:val="left"/>
      <w:pPr>
        <w:ind w:left="851" w:hanging="851"/>
      </w:pPr>
      <w:rPr>
        <w:rFonts w:hint="default"/>
        <w:color w:val="124191"/>
      </w:rPr>
    </w:lvl>
    <w:lvl w:ilvl="2">
      <w:start w:val="1"/>
      <w:numFmt w:val="decimal"/>
      <w:pStyle w:val="Heading3"/>
      <w:lvlText w:val="%1.%2.%3"/>
      <w:lvlJc w:val="left"/>
      <w:pPr>
        <w:ind w:left="851" w:hanging="851"/>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851" w:hanging="851"/>
      </w:pPr>
      <w:rPr>
        <w:rFonts w:hint="default"/>
        <w:i w:val="0"/>
      </w:rPr>
    </w:lvl>
    <w:lvl w:ilvl="4">
      <w:start w:val="1"/>
      <w:numFmt w:val="decimal"/>
      <w:pStyle w:val="Heading5"/>
      <w:lvlText w:val="%1.%2.%3.%4.%5"/>
      <w:lvlJc w:val="left"/>
      <w:pPr>
        <w:ind w:left="1021" w:hanging="1021"/>
      </w:pPr>
      <w:rPr>
        <w:rFonts w:hint="default"/>
      </w:rPr>
    </w:lvl>
    <w:lvl w:ilvl="5">
      <w:start w:val="1"/>
      <w:numFmt w:val="decimal"/>
      <w:pStyle w:val="Heading6"/>
      <w:lvlText w:val="%1.%2.%3.%4.%5.%6"/>
      <w:lvlJc w:val="left"/>
      <w:pPr>
        <w:ind w:left="1021" w:hanging="1021"/>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247" w:hanging="1247"/>
      </w:pPr>
      <w:rPr>
        <w:rFonts w:hint="default"/>
      </w:rPr>
    </w:lvl>
  </w:abstractNum>
  <w:abstractNum w:abstractNumId="6" w15:restartNumberingAfterBreak="0">
    <w:nsid w:val="36982D77"/>
    <w:multiLevelType w:val="multilevel"/>
    <w:tmpl w:val="D486C028"/>
    <w:styleLink w:val="Nokia"/>
    <w:lvl w:ilvl="0">
      <w:start w:val="1"/>
      <w:numFmt w:val="decimal"/>
      <w:lvlText w:val="%1."/>
      <w:lvlJc w:val="left"/>
      <w:pPr>
        <w:ind w:left="357" w:hanging="357"/>
      </w:pPr>
      <w:rPr>
        <w:rFonts w:hint="default" w:ascii="Nokia Pure Text" w:hAnsi="Nokia Pure Text"/>
      </w:rPr>
    </w:lvl>
    <w:lvl w:ilvl="1">
      <w:start w:val="1"/>
      <w:numFmt w:val="decimal"/>
      <w:lvlText w:val="%1.%2"/>
      <w:lvlJc w:val="left"/>
      <w:pPr>
        <w:ind w:left="1434" w:hanging="357"/>
      </w:pPr>
      <w:rPr>
        <w:rFonts w:hint="default"/>
      </w:rPr>
    </w:lvl>
    <w:lvl w:ilvl="2">
      <w:start w:val="1"/>
      <w:numFmt w:val="decimal"/>
      <w:lvlText w:val="%1.%2.%3"/>
      <w:lvlJc w:val="right"/>
      <w:pPr>
        <w:ind w:left="2511" w:hanging="357"/>
      </w:pPr>
      <w:rPr>
        <w:rFonts w:hint="default"/>
      </w:rPr>
    </w:lvl>
    <w:lvl w:ilvl="3">
      <w:start w:val="1"/>
      <w:numFmt w:val="decimal"/>
      <w:lvlText w:val="%1.%2.%3.%4"/>
      <w:lvlJc w:val="left"/>
      <w:pPr>
        <w:ind w:left="3588" w:hanging="357"/>
      </w:pPr>
      <w:rPr>
        <w:rFonts w:hint="default"/>
      </w:rPr>
    </w:lvl>
    <w:lvl w:ilvl="4">
      <w:start w:val="1"/>
      <w:numFmt w:val="lowerLetter"/>
      <w:lvlText w:val="%5."/>
      <w:lvlJc w:val="left"/>
      <w:pPr>
        <w:ind w:left="4665" w:hanging="357"/>
      </w:pPr>
      <w:rPr>
        <w:rFonts w:hint="default"/>
      </w:rPr>
    </w:lvl>
    <w:lvl w:ilvl="5">
      <w:start w:val="1"/>
      <w:numFmt w:val="lowerRoman"/>
      <w:lvlText w:val="%6."/>
      <w:lvlJc w:val="right"/>
      <w:pPr>
        <w:ind w:left="5742" w:hanging="357"/>
      </w:pPr>
      <w:rPr>
        <w:rFonts w:hint="default"/>
      </w:rPr>
    </w:lvl>
    <w:lvl w:ilvl="6">
      <w:start w:val="1"/>
      <w:numFmt w:val="decimal"/>
      <w:lvlText w:val="%7."/>
      <w:lvlJc w:val="left"/>
      <w:pPr>
        <w:ind w:left="6819" w:hanging="357"/>
      </w:pPr>
      <w:rPr>
        <w:rFonts w:hint="default"/>
      </w:rPr>
    </w:lvl>
    <w:lvl w:ilvl="7">
      <w:start w:val="1"/>
      <w:numFmt w:val="lowerLetter"/>
      <w:lvlText w:val="%8."/>
      <w:lvlJc w:val="left"/>
      <w:pPr>
        <w:ind w:left="7896" w:hanging="357"/>
      </w:pPr>
      <w:rPr>
        <w:rFonts w:hint="default"/>
      </w:rPr>
    </w:lvl>
    <w:lvl w:ilvl="8">
      <w:start w:val="1"/>
      <w:numFmt w:val="lowerRoman"/>
      <w:lvlText w:val="%9."/>
      <w:lvlJc w:val="right"/>
      <w:pPr>
        <w:ind w:left="8973" w:hanging="357"/>
      </w:pPr>
      <w:rPr>
        <w:rFonts w:hint="default"/>
      </w:rPr>
    </w:lvl>
  </w:abstractNum>
  <w:abstractNum w:abstractNumId="7" w15:restartNumberingAfterBreak="0">
    <w:nsid w:val="3BEB730D"/>
    <w:multiLevelType w:val="hybridMultilevel"/>
    <w:tmpl w:val="4FE2E75C"/>
    <w:lvl w:ilvl="0" w:tplc="6EE49B0E">
      <w:start w:val="1"/>
      <w:numFmt w:val="bullet"/>
      <w:pStyle w:val="ListParagraph"/>
      <w:lvlText w:val=""/>
      <w:lvlJc w:val="left"/>
      <w:pPr>
        <w:tabs>
          <w:tab w:val="num" w:pos="720"/>
        </w:tabs>
        <w:ind w:left="720" w:hanging="360"/>
      </w:pPr>
      <w:rPr>
        <w:rFonts w:hint="default" w:ascii="Symbol" w:hAnsi="Symbol"/>
        <w:color w:val="001135"/>
      </w:rPr>
    </w:lvl>
    <w:lvl w:ilvl="1" w:tplc="0C98989C">
      <w:start w:val="1"/>
      <w:numFmt w:val="bullet"/>
      <w:lvlText w:val=""/>
      <w:lvlJc w:val="left"/>
      <w:pPr>
        <w:tabs>
          <w:tab w:val="num" w:pos="1134"/>
        </w:tabs>
        <w:ind w:left="1134" w:hanging="414"/>
      </w:pPr>
      <w:rPr>
        <w:rFonts w:hint="default" w:ascii="Symbol" w:hAnsi="Symbol"/>
      </w:rPr>
    </w:lvl>
    <w:lvl w:ilvl="2" w:tplc="159A2CC0">
      <w:start w:val="1"/>
      <w:numFmt w:val="bullet"/>
      <w:lvlText w:val=""/>
      <w:lvlJc w:val="left"/>
      <w:pPr>
        <w:tabs>
          <w:tab w:val="num" w:pos="1491"/>
        </w:tabs>
        <w:ind w:left="1491" w:hanging="357"/>
      </w:pPr>
      <w:rPr>
        <w:rFonts w:hint="default" w:ascii="Symbol" w:hAnsi="Symbol"/>
      </w:rPr>
    </w:lvl>
    <w:lvl w:ilvl="3" w:tplc="1F127732">
      <w:start w:val="1"/>
      <w:numFmt w:val="bullet"/>
      <w:lvlText w:val=""/>
      <w:lvlJc w:val="left"/>
      <w:pPr>
        <w:tabs>
          <w:tab w:val="num" w:pos="1848"/>
        </w:tabs>
        <w:ind w:left="1848" w:hanging="357"/>
      </w:pPr>
      <w:rPr>
        <w:rFonts w:hint="default" w:ascii="Symbol" w:hAnsi="Symbol"/>
      </w:rPr>
    </w:lvl>
    <w:lvl w:ilvl="4" w:tplc="5BF2BE20">
      <w:start w:val="1"/>
      <w:numFmt w:val="bullet"/>
      <w:lvlText w:val=""/>
      <w:lvlJc w:val="left"/>
      <w:pPr>
        <w:tabs>
          <w:tab w:val="num" w:pos="2211"/>
        </w:tabs>
        <w:ind w:left="2211" w:hanging="363"/>
      </w:pPr>
      <w:rPr>
        <w:rFonts w:hint="default" w:ascii="Symbol" w:hAnsi="Symbol"/>
        <w:color w:val="001135"/>
      </w:rPr>
    </w:lvl>
    <w:lvl w:ilvl="5" w:tplc="48B84DBE">
      <w:start w:val="1"/>
      <w:numFmt w:val="bullet"/>
      <w:lvlText w:val=""/>
      <w:lvlJc w:val="left"/>
      <w:pPr>
        <w:tabs>
          <w:tab w:val="num" w:pos="2569"/>
        </w:tabs>
        <w:ind w:left="2569" w:hanging="358"/>
      </w:pPr>
      <w:rPr>
        <w:rFonts w:hint="default" w:ascii="Symbol" w:hAnsi="Symbol"/>
      </w:rPr>
    </w:lvl>
    <w:lvl w:ilvl="6" w:tplc="CC32477A">
      <w:start w:val="1"/>
      <w:numFmt w:val="bullet"/>
      <w:lvlText w:val=""/>
      <w:lvlJc w:val="left"/>
      <w:pPr>
        <w:tabs>
          <w:tab w:val="num" w:pos="2926"/>
        </w:tabs>
        <w:ind w:left="2926" w:hanging="357"/>
      </w:pPr>
      <w:rPr>
        <w:rFonts w:hint="default" w:ascii="Symbol" w:hAnsi="Symbol"/>
        <w:color w:val="001135"/>
      </w:rPr>
    </w:lvl>
    <w:lvl w:ilvl="7" w:tplc="AA2277FE">
      <w:start w:val="1"/>
      <w:numFmt w:val="bullet"/>
      <w:lvlText w:val=""/>
      <w:lvlJc w:val="left"/>
      <w:pPr>
        <w:tabs>
          <w:tab w:val="num" w:pos="3289"/>
        </w:tabs>
        <w:ind w:left="3289" w:hanging="363"/>
      </w:pPr>
      <w:rPr>
        <w:rFonts w:hint="default" w:ascii="Symbol" w:hAnsi="Symbol"/>
      </w:rPr>
    </w:lvl>
    <w:lvl w:ilvl="8" w:tplc="DC7AE30C">
      <w:start w:val="1"/>
      <w:numFmt w:val="bullet"/>
      <w:lvlText w:val=""/>
      <w:lvlJc w:val="left"/>
      <w:pPr>
        <w:ind w:left="6480" w:hanging="360"/>
      </w:pPr>
      <w:rPr>
        <w:rFonts w:hint="default" w:ascii="Wingdings" w:hAnsi="Wingdings"/>
      </w:rPr>
    </w:lvl>
  </w:abstractNum>
  <w:abstractNum w:abstractNumId="8" w15:restartNumberingAfterBreak="0">
    <w:nsid w:val="4CA94797"/>
    <w:multiLevelType w:val="hybridMultilevel"/>
    <w:tmpl w:val="BF5263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52913B1C"/>
    <w:multiLevelType w:val="hybridMultilevel"/>
    <w:tmpl w:val="C31CA5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53604D20"/>
    <w:multiLevelType w:val="multilevel"/>
    <w:tmpl w:val="F456110E"/>
    <w:lvl w:ilvl="0">
      <w:start w:val="1"/>
      <w:numFmt w:val="decimal"/>
      <w:pStyle w:val="Simplenumbering"/>
      <w:lvlText w:val="%1."/>
      <w:lvlJc w:val="left"/>
      <w:pPr>
        <w:tabs>
          <w:tab w:val="num" w:pos="720"/>
        </w:tabs>
        <w:ind w:left="720" w:hanging="363"/>
      </w:pPr>
      <w:rPr>
        <w:rFonts w:hint="default"/>
      </w:rPr>
    </w:lvl>
    <w:lvl w:ilvl="1">
      <w:start w:val="1"/>
      <w:numFmt w:val="decimal"/>
      <w:lvlText w:val="%1.%2."/>
      <w:lvlJc w:val="left"/>
      <w:pPr>
        <w:tabs>
          <w:tab w:val="num" w:pos="1247"/>
        </w:tabs>
        <w:ind w:left="1247" w:hanging="527"/>
      </w:pPr>
      <w:rPr>
        <w:rFonts w:hint="default"/>
      </w:rPr>
    </w:lvl>
    <w:lvl w:ilvl="2">
      <w:start w:val="1"/>
      <w:numFmt w:val="decimal"/>
      <w:lvlText w:val="%1.%2.%3."/>
      <w:lvlJc w:val="left"/>
      <w:pPr>
        <w:tabs>
          <w:tab w:val="num" w:pos="1814"/>
        </w:tabs>
        <w:ind w:left="1814" w:hanging="680"/>
      </w:pPr>
      <w:rPr>
        <w:rFonts w:hint="default"/>
      </w:rPr>
    </w:lvl>
    <w:lvl w:ilvl="3">
      <w:start w:val="1"/>
      <w:numFmt w:val="decimal"/>
      <w:lvlText w:val="%1.%2.%3.%4."/>
      <w:lvlJc w:val="left"/>
      <w:pPr>
        <w:tabs>
          <w:tab w:val="num" w:pos="2381"/>
        </w:tabs>
        <w:ind w:left="2381" w:hanging="890"/>
      </w:pPr>
      <w:rPr>
        <w:rFonts w:hint="default"/>
      </w:rPr>
    </w:lvl>
    <w:lvl w:ilvl="4">
      <w:start w:val="1"/>
      <w:numFmt w:val="decimal"/>
      <w:lvlText w:val="%1.%2.%3.%4.%5."/>
      <w:lvlJc w:val="left"/>
      <w:pPr>
        <w:tabs>
          <w:tab w:val="num" w:pos="2948"/>
        </w:tabs>
        <w:ind w:left="2948" w:hanging="1100"/>
      </w:pPr>
      <w:rPr>
        <w:rFonts w:hint="default"/>
      </w:rPr>
    </w:lvl>
    <w:lvl w:ilvl="5">
      <w:start w:val="1"/>
      <w:numFmt w:val="decimal"/>
      <w:lvlText w:val="%1.%2.%3.%4.%5.%6."/>
      <w:lvlJc w:val="left"/>
      <w:pPr>
        <w:tabs>
          <w:tab w:val="num" w:pos="3402"/>
        </w:tabs>
        <w:ind w:left="3402" w:hanging="1191"/>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56D3156C"/>
    <w:multiLevelType w:val="hybridMultilevel"/>
    <w:tmpl w:val="267CD4B8"/>
    <w:lvl w:ilvl="0" w:tplc="40090001">
      <w:start w:val="1"/>
      <w:numFmt w:val="bullet"/>
      <w:lvlText w:val=""/>
      <w:lvlJc w:val="left"/>
      <w:pPr>
        <w:ind w:left="1440" w:hanging="360"/>
      </w:pPr>
      <w:rPr>
        <w:rFonts w:hint="default" w:ascii="Symbol" w:hAnsi="Symbol"/>
      </w:rPr>
    </w:lvl>
    <w:lvl w:ilvl="1" w:tplc="40090003">
      <w:start w:val="1"/>
      <w:numFmt w:val="bullet"/>
      <w:lvlText w:val="o"/>
      <w:lvlJc w:val="left"/>
      <w:pPr>
        <w:ind w:left="2160" w:hanging="360"/>
      </w:pPr>
      <w:rPr>
        <w:rFonts w:hint="default" w:ascii="Courier New" w:hAnsi="Courier New" w:cs="Courier New"/>
      </w:rPr>
    </w:lvl>
    <w:lvl w:ilvl="2" w:tplc="40090005">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2" w15:restartNumberingAfterBreak="0">
    <w:nsid w:val="56DD1E7A"/>
    <w:multiLevelType w:val="hybridMultilevel"/>
    <w:tmpl w:val="C41E5E4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577033BD"/>
    <w:multiLevelType w:val="hybridMultilevel"/>
    <w:tmpl w:val="AC6AE0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58E62A8B"/>
    <w:multiLevelType w:val="hybridMultilevel"/>
    <w:tmpl w:val="9D58C0C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5B977C94"/>
    <w:multiLevelType w:val="hybridMultilevel"/>
    <w:tmpl w:val="D526B02E"/>
    <w:lvl w:ilvl="0" w:tplc="95AC69B6">
      <w:start w:val="8"/>
      <w:numFmt w:val="bullet"/>
      <w:lvlText w:val=""/>
      <w:lvlJc w:val="left"/>
      <w:pPr>
        <w:ind w:left="720" w:hanging="360"/>
      </w:pPr>
      <w:rPr>
        <w:rFonts w:hint="default" w:ascii="Symbol" w:hAnsi="Symbol" w:eastAsia="Arial"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5FDE2103"/>
    <w:multiLevelType w:val="hybridMultilevel"/>
    <w:tmpl w:val="6CD23DE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60FD1696"/>
    <w:multiLevelType w:val="hybridMultilevel"/>
    <w:tmpl w:val="4F0632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63376E1B"/>
    <w:multiLevelType w:val="hybridMultilevel"/>
    <w:tmpl w:val="96129478"/>
    <w:lvl w:ilvl="0" w:tplc="40090001">
      <w:start w:val="1"/>
      <w:numFmt w:val="bullet"/>
      <w:lvlText w:val=""/>
      <w:lvlJc w:val="left"/>
      <w:pPr>
        <w:ind w:left="1440" w:hanging="360"/>
      </w:pPr>
      <w:rPr>
        <w:rFonts w:hint="default" w:ascii="Symbol" w:hAnsi="Symbol"/>
      </w:rPr>
    </w:lvl>
    <w:lvl w:ilvl="1" w:tplc="40090003" w:tentative="1">
      <w:start w:val="1"/>
      <w:numFmt w:val="bullet"/>
      <w:lvlText w:val="o"/>
      <w:lvlJc w:val="left"/>
      <w:pPr>
        <w:ind w:left="2160" w:hanging="360"/>
      </w:pPr>
      <w:rPr>
        <w:rFonts w:hint="default" w:ascii="Courier New" w:hAnsi="Courier New" w:cs="Courier New"/>
      </w:rPr>
    </w:lvl>
    <w:lvl w:ilvl="2" w:tplc="40090005" w:tentative="1">
      <w:start w:val="1"/>
      <w:numFmt w:val="bullet"/>
      <w:lvlText w:val=""/>
      <w:lvlJc w:val="left"/>
      <w:pPr>
        <w:ind w:left="2880" w:hanging="360"/>
      </w:pPr>
      <w:rPr>
        <w:rFonts w:hint="default" w:ascii="Wingdings" w:hAnsi="Wingdings"/>
      </w:rPr>
    </w:lvl>
    <w:lvl w:ilvl="3" w:tplc="40090001" w:tentative="1">
      <w:start w:val="1"/>
      <w:numFmt w:val="bullet"/>
      <w:lvlText w:val=""/>
      <w:lvlJc w:val="left"/>
      <w:pPr>
        <w:ind w:left="3600" w:hanging="360"/>
      </w:pPr>
      <w:rPr>
        <w:rFonts w:hint="default" w:ascii="Symbol" w:hAnsi="Symbol"/>
      </w:rPr>
    </w:lvl>
    <w:lvl w:ilvl="4" w:tplc="40090003" w:tentative="1">
      <w:start w:val="1"/>
      <w:numFmt w:val="bullet"/>
      <w:lvlText w:val="o"/>
      <w:lvlJc w:val="left"/>
      <w:pPr>
        <w:ind w:left="4320" w:hanging="360"/>
      </w:pPr>
      <w:rPr>
        <w:rFonts w:hint="default" w:ascii="Courier New" w:hAnsi="Courier New" w:cs="Courier New"/>
      </w:rPr>
    </w:lvl>
    <w:lvl w:ilvl="5" w:tplc="40090005" w:tentative="1">
      <w:start w:val="1"/>
      <w:numFmt w:val="bullet"/>
      <w:lvlText w:val=""/>
      <w:lvlJc w:val="left"/>
      <w:pPr>
        <w:ind w:left="5040" w:hanging="360"/>
      </w:pPr>
      <w:rPr>
        <w:rFonts w:hint="default" w:ascii="Wingdings" w:hAnsi="Wingdings"/>
      </w:rPr>
    </w:lvl>
    <w:lvl w:ilvl="6" w:tplc="40090001" w:tentative="1">
      <w:start w:val="1"/>
      <w:numFmt w:val="bullet"/>
      <w:lvlText w:val=""/>
      <w:lvlJc w:val="left"/>
      <w:pPr>
        <w:ind w:left="5760" w:hanging="360"/>
      </w:pPr>
      <w:rPr>
        <w:rFonts w:hint="default" w:ascii="Symbol" w:hAnsi="Symbol"/>
      </w:rPr>
    </w:lvl>
    <w:lvl w:ilvl="7" w:tplc="40090003" w:tentative="1">
      <w:start w:val="1"/>
      <w:numFmt w:val="bullet"/>
      <w:lvlText w:val="o"/>
      <w:lvlJc w:val="left"/>
      <w:pPr>
        <w:ind w:left="6480" w:hanging="360"/>
      </w:pPr>
      <w:rPr>
        <w:rFonts w:hint="default" w:ascii="Courier New" w:hAnsi="Courier New" w:cs="Courier New"/>
      </w:rPr>
    </w:lvl>
    <w:lvl w:ilvl="8" w:tplc="40090005" w:tentative="1">
      <w:start w:val="1"/>
      <w:numFmt w:val="bullet"/>
      <w:lvlText w:val=""/>
      <w:lvlJc w:val="left"/>
      <w:pPr>
        <w:ind w:left="7200" w:hanging="360"/>
      </w:pPr>
      <w:rPr>
        <w:rFonts w:hint="default" w:ascii="Wingdings" w:hAnsi="Wingdings"/>
      </w:rPr>
    </w:lvl>
  </w:abstractNum>
  <w:abstractNum w:abstractNumId="19" w15:restartNumberingAfterBreak="0">
    <w:nsid w:val="64BF487A"/>
    <w:multiLevelType w:val="hybridMultilevel"/>
    <w:tmpl w:val="6628A19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672C3F3D"/>
    <w:multiLevelType w:val="hybridMultilevel"/>
    <w:tmpl w:val="8FCCFB0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71B90ACF"/>
    <w:multiLevelType w:val="hybridMultilevel"/>
    <w:tmpl w:val="9FCCC1D6"/>
    <w:lvl w:ilvl="0" w:tplc="FFFFFFFF">
      <w:start w:val="1"/>
      <w:numFmt w:val="bullet"/>
      <w:lvlText w:val=""/>
      <w:lvlJc w:val="left"/>
      <w:pPr>
        <w:ind w:left="720" w:hanging="360"/>
      </w:pPr>
      <w:rPr>
        <w:rFonts w:hint="default" w:ascii="Symbol" w:hAnsi="Symbol"/>
      </w:rPr>
    </w:lvl>
    <w:lvl w:ilvl="1" w:tplc="40090001">
      <w:start w:val="1"/>
      <w:numFmt w:val="bullet"/>
      <w:lvlText w:val=""/>
      <w:lvlJc w:val="left"/>
      <w:pPr>
        <w:ind w:left="1440" w:hanging="360"/>
      </w:pPr>
      <w:rPr>
        <w:rFonts w:hint="default" w:ascii="Symbol" w:hAnsi="Symbol"/>
      </w:rPr>
    </w:lvl>
    <w:lvl w:ilvl="2" w:tplc="FFFFFFFF">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2" w15:restartNumberingAfterBreak="0">
    <w:nsid w:val="78C72A3D"/>
    <w:multiLevelType w:val="hybridMultilevel"/>
    <w:tmpl w:val="1DB056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B607432"/>
    <w:multiLevelType w:val="hybridMultilevel"/>
    <w:tmpl w:val="D446423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4" w15:restartNumberingAfterBreak="0">
    <w:nsid w:val="7BE254A8"/>
    <w:multiLevelType w:val="hybridMultilevel"/>
    <w:tmpl w:val="11BEEE7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26">
    <w:abstractNumId w:val="25"/>
  </w:num>
  <w:num w:numId="1">
    <w:abstractNumId w:val="6"/>
  </w:num>
  <w:num w:numId="2">
    <w:abstractNumId w:val="10"/>
  </w:num>
  <w:num w:numId="3">
    <w:abstractNumId w:val="5"/>
  </w:num>
  <w:num w:numId="4">
    <w:abstractNumId w:val="7"/>
  </w:num>
  <w:num w:numId="5">
    <w:abstractNumId w:val="9"/>
  </w:num>
  <w:num w:numId="6">
    <w:abstractNumId w:val="4"/>
  </w:num>
  <w:num w:numId="7">
    <w:abstractNumId w:val="14"/>
  </w:num>
  <w:num w:numId="8">
    <w:abstractNumId w:val="22"/>
  </w:num>
  <w:num w:numId="9">
    <w:abstractNumId w:val="16"/>
  </w:num>
  <w:num w:numId="10">
    <w:abstractNumId w:val="17"/>
  </w:num>
  <w:num w:numId="11">
    <w:abstractNumId w:val="12"/>
  </w:num>
  <w:num w:numId="12">
    <w:abstractNumId w:val="3"/>
  </w:num>
  <w:num w:numId="13">
    <w:abstractNumId w:val="15"/>
  </w:num>
  <w:num w:numId="14">
    <w:abstractNumId w:val="18"/>
  </w:num>
  <w:num w:numId="15">
    <w:abstractNumId w:val="13"/>
  </w:num>
  <w:num w:numId="16">
    <w:abstractNumId w:val="21"/>
  </w:num>
  <w:num w:numId="17">
    <w:abstractNumId w:val="11"/>
  </w:num>
  <w:num w:numId="18">
    <w:abstractNumId w:val="0"/>
  </w:num>
  <w:num w:numId="19">
    <w:abstractNumId w:val="23"/>
  </w:num>
  <w:num w:numId="20">
    <w:abstractNumId w:val="2"/>
  </w:num>
  <w:num w:numId="21">
    <w:abstractNumId w:val="20"/>
  </w:num>
  <w:num w:numId="22">
    <w:abstractNumId w:val="24"/>
  </w:num>
  <w:num w:numId="23">
    <w:abstractNumId w:val="19"/>
  </w:num>
  <w:num w:numId="24">
    <w:abstractNumId w:val="1"/>
  </w:num>
  <w:num w:numId="25">
    <w:abstractNumId w:val="8"/>
  </w:num>
  <w:numIdMacAtCleanup w:val="22"/>
</w:numbering>
</file>

<file path=word/people.xml><?xml version="1.0" encoding="utf-8"?>
<w15:people xmlns:mc="http://schemas.openxmlformats.org/markup-compatibility/2006" xmlns:w15="http://schemas.microsoft.com/office/word/2012/wordml" mc:Ignorable="w15">
  <w15:person w15:author="Karthik Manavalan (EXT-Nokia)">
    <w15:presenceInfo w15:providerId="AD" w15:userId="S::karthik.manavalan.ext@nokia.com::1c587c3d-4985-43be-84ea-feeb7b976f5f"/>
  </w15:person>
  <w15:person w15:author="Mohamed 6. Ibrahim (EXT-Nokia)">
    <w15:presenceInfo w15:providerId="AD" w15:userId="S::mohamed.6.ibrahim.ext@nokia.com::6dc35c73-6cbd-4ab6-897c-38e1bd52560e"/>
  </w15:person>
  <w15:person w15:author="Claudia Della Valle (Nokia)">
    <w15:presenceInfo w15:providerId="AD" w15:userId="S::claudia.della_valle@nokia.com::c7e3fc40-5dc6-49c1-b96a-718d11aa4b10"/>
  </w15:person>
  <w15:person w15:author="Nachaal Veerappan (iDEAS-ER&amp;D)">
    <w15:presenceInfo w15:providerId="AD" w15:userId="S::NA20337631@wipro.com::cb65a164-ac5e-4c48-973b-6f2c98f2e0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ttachedTemplate r:id="rId1"/>
  <w:trackRevisions w:val="false"/>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D5C23"/>
    <w:rsid w:val="0000069A"/>
    <w:rsid w:val="0000248B"/>
    <w:rsid w:val="00003031"/>
    <w:rsid w:val="00003991"/>
    <w:rsid w:val="00005DA7"/>
    <w:rsid w:val="000140FB"/>
    <w:rsid w:val="00020476"/>
    <w:rsid w:val="00021097"/>
    <w:rsid w:val="000211E6"/>
    <w:rsid w:val="0002218F"/>
    <w:rsid w:val="00023B39"/>
    <w:rsid w:val="0003024A"/>
    <w:rsid w:val="00031191"/>
    <w:rsid w:val="00031239"/>
    <w:rsid w:val="00031DE0"/>
    <w:rsid w:val="00032F42"/>
    <w:rsid w:val="00033802"/>
    <w:rsid w:val="00034D32"/>
    <w:rsid w:val="00040893"/>
    <w:rsid w:val="000411D2"/>
    <w:rsid w:val="00041DC5"/>
    <w:rsid w:val="0004272D"/>
    <w:rsid w:val="00042BA0"/>
    <w:rsid w:val="00042D8D"/>
    <w:rsid w:val="00046D35"/>
    <w:rsid w:val="0005051D"/>
    <w:rsid w:val="000536FA"/>
    <w:rsid w:val="00053842"/>
    <w:rsid w:val="00054560"/>
    <w:rsid w:val="00057808"/>
    <w:rsid w:val="00061F67"/>
    <w:rsid w:val="00062101"/>
    <w:rsid w:val="000629F5"/>
    <w:rsid w:val="000662C1"/>
    <w:rsid w:val="00067157"/>
    <w:rsid w:val="0007057C"/>
    <w:rsid w:val="000713CA"/>
    <w:rsid w:val="000723E6"/>
    <w:rsid w:val="00072D58"/>
    <w:rsid w:val="00074274"/>
    <w:rsid w:val="000755A2"/>
    <w:rsid w:val="000756EC"/>
    <w:rsid w:val="00075892"/>
    <w:rsid w:val="00094932"/>
    <w:rsid w:val="000A1694"/>
    <w:rsid w:val="000A2782"/>
    <w:rsid w:val="000A4920"/>
    <w:rsid w:val="000A72FC"/>
    <w:rsid w:val="000A7C1E"/>
    <w:rsid w:val="000B1C50"/>
    <w:rsid w:val="000B7455"/>
    <w:rsid w:val="000C6220"/>
    <w:rsid w:val="000D0279"/>
    <w:rsid w:val="000D0AFD"/>
    <w:rsid w:val="000D5C23"/>
    <w:rsid w:val="000E0676"/>
    <w:rsid w:val="000E4146"/>
    <w:rsid w:val="000E51AA"/>
    <w:rsid w:val="000F393E"/>
    <w:rsid w:val="000F48C6"/>
    <w:rsid w:val="000F5BC7"/>
    <w:rsid w:val="0010065F"/>
    <w:rsid w:val="0010224A"/>
    <w:rsid w:val="0010311E"/>
    <w:rsid w:val="001048EB"/>
    <w:rsid w:val="00116D17"/>
    <w:rsid w:val="001344A6"/>
    <w:rsid w:val="00134BD9"/>
    <w:rsid w:val="00136EB9"/>
    <w:rsid w:val="00137D8C"/>
    <w:rsid w:val="001400EC"/>
    <w:rsid w:val="00140DCE"/>
    <w:rsid w:val="00143197"/>
    <w:rsid w:val="00144D4E"/>
    <w:rsid w:val="001455F7"/>
    <w:rsid w:val="00146ED9"/>
    <w:rsid w:val="00147B67"/>
    <w:rsid w:val="001525F0"/>
    <w:rsid w:val="001535BC"/>
    <w:rsid w:val="0015504B"/>
    <w:rsid w:val="00155971"/>
    <w:rsid w:val="00155C6B"/>
    <w:rsid w:val="001567CF"/>
    <w:rsid w:val="00161181"/>
    <w:rsid w:val="00162015"/>
    <w:rsid w:val="00163A62"/>
    <w:rsid w:val="00165F8A"/>
    <w:rsid w:val="001750A8"/>
    <w:rsid w:val="00177047"/>
    <w:rsid w:val="00177362"/>
    <w:rsid w:val="0017766D"/>
    <w:rsid w:val="00180EE3"/>
    <w:rsid w:val="0018373E"/>
    <w:rsid w:val="00186C1A"/>
    <w:rsid w:val="00191B6D"/>
    <w:rsid w:val="001930B8"/>
    <w:rsid w:val="00193351"/>
    <w:rsid w:val="00193C63"/>
    <w:rsid w:val="00194D3D"/>
    <w:rsid w:val="00196280"/>
    <w:rsid w:val="00197DE3"/>
    <w:rsid w:val="001A58D6"/>
    <w:rsid w:val="001A686A"/>
    <w:rsid w:val="001B0C6C"/>
    <w:rsid w:val="001B19DB"/>
    <w:rsid w:val="001B3431"/>
    <w:rsid w:val="001D2CD1"/>
    <w:rsid w:val="001D3CDC"/>
    <w:rsid w:val="001E2B12"/>
    <w:rsid w:val="001E4CA4"/>
    <w:rsid w:val="001E515F"/>
    <w:rsid w:val="001E6735"/>
    <w:rsid w:val="001E7271"/>
    <w:rsid w:val="001F03E7"/>
    <w:rsid w:val="001F08BA"/>
    <w:rsid w:val="001F36D2"/>
    <w:rsid w:val="001F7672"/>
    <w:rsid w:val="001F7725"/>
    <w:rsid w:val="002043FF"/>
    <w:rsid w:val="0020622C"/>
    <w:rsid w:val="002065EA"/>
    <w:rsid w:val="00207536"/>
    <w:rsid w:val="002130A6"/>
    <w:rsid w:val="00216C4E"/>
    <w:rsid w:val="00227132"/>
    <w:rsid w:val="002329DF"/>
    <w:rsid w:val="00236319"/>
    <w:rsid w:val="00240DAE"/>
    <w:rsid w:val="00241ADF"/>
    <w:rsid w:val="00241E93"/>
    <w:rsid w:val="00244872"/>
    <w:rsid w:val="00245DD5"/>
    <w:rsid w:val="00252D01"/>
    <w:rsid w:val="002530F9"/>
    <w:rsid w:val="002547B6"/>
    <w:rsid w:val="00264971"/>
    <w:rsid w:val="00264A89"/>
    <w:rsid w:val="00267EAE"/>
    <w:rsid w:val="00272416"/>
    <w:rsid w:val="00273FBA"/>
    <w:rsid w:val="0027440E"/>
    <w:rsid w:val="0027571D"/>
    <w:rsid w:val="00275917"/>
    <w:rsid w:val="002772F1"/>
    <w:rsid w:val="0028434F"/>
    <w:rsid w:val="0029085A"/>
    <w:rsid w:val="002923EA"/>
    <w:rsid w:val="0029461F"/>
    <w:rsid w:val="002A1B41"/>
    <w:rsid w:val="002A44ED"/>
    <w:rsid w:val="002B180C"/>
    <w:rsid w:val="002B39BE"/>
    <w:rsid w:val="002B55B0"/>
    <w:rsid w:val="002B599D"/>
    <w:rsid w:val="002C15F2"/>
    <w:rsid w:val="002C3C7C"/>
    <w:rsid w:val="002C520F"/>
    <w:rsid w:val="002C6857"/>
    <w:rsid w:val="002D0058"/>
    <w:rsid w:val="002D2701"/>
    <w:rsid w:val="002D3941"/>
    <w:rsid w:val="002D71D2"/>
    <w:rsid w:val="002E4111"/>
    <w:rsid w:val="002E5E18"/>
    <w:rsid w:val="002E6647"/>
    <w:rsid w:val="002F0A54"/>
    <w:rsid w:val="002F151D"/>
    <w:rsid w:val="002F2360"/>
    <w:rsid w:val="002F39B0"/>
    <w:rsid w:val="002F3E25"/>
    <w:rsid w:val="002F4086"/>
    <w:rsid w:val="002F7951"/>
    <w:rsid w:val="00304ACE"/>
    <w:rsid w:val="00305CE0"/>
    <w:rsid w:val="00307482"/>
    <w:rsid w:val="0030796B"/>
    <w:rsid w:val="00311943"/>
    <w:rsid w:val="00313BD7"/>
    <w:rsid w:val="003169E6"/>
    <w:rsid w:val="00320DB5"/>
    <w:rsid w:val="00320E2B"/>
    <w:rsid w:val="003214A8"/>
    <w:rsid w:val="00323C79"/>
    <w:rsid w:val="0032434F"/>
    <w:rsid w:val="00326BC5"/>
    <w:rsid w:val="00327099"/>
    <w:rsid w:val="0033340A"/>
    <w:rsid w:val="003338B1"/>
    <w:rsid w:val="00347226"/>
    <w:rsid w:val="00347C24"/>
    <w:rsid w:val="003501BE"/>
    <w:rsid w:val="00354CF1"/>
    <w:rsid w:val="00355BB7"/>
    <w:rsid w:val="00356906"/>
    <w:rsid w:val="00357C1F"/>
    <w:rsid w:val="003633C9"/>
    <w:rsid w:val="0036521F"/>
    <w:rsid w:val="00373F2A"/>
    <w:rsid w:val="003779D8"/>
    <w:rsid w:val="00380250"/>
    <w:rsid w:val="00380E17"/>
    <w:rsid w:val="00380E82"/>
    <w:rsid w:val="0038154C"/>
    <w:rsid w:val="00381734"/>
    <w:rsid w:val="00383035"/>
    <w:rsid w:val="00384FA1"/>
    <w:rsid w:val="00385746"/>
    <w:rsid w:val="003857DA"/>
    <w:rsid w:val="00385C3F"/>
    <w:rsid w:val="0038626F"/>
    <w:rsid w:val="0038633F"/>
    <w:rsid w:val="0039344F"/>
    <w:rsid w:val="003A385E"/>
    <w:rsid w:val="003A46CB"/>
    <w:rsid w:val="003B2E93"/>
    <w:rsid w:val="003B4061"/>
    <w:rsid w:val="003B4FDC"/>
    <w:rsid w:val="003C21B2"/>
    <w:rsid w:val="003C2E77"/>
    <w:rsid w:val="003C33F8"/>
    <w:rsid w:val="003C37F9"/>
    <w:rsid w:val="003D04F7"/>
    <w:rsid w:val="003D313C"/>
    <w:rsid w:val="003D444B"/>
    <w:rsid w:val="003D7A8E"/>
    <w:rsid w:val="003E1037"/>
    <w:rsid w:val="003E2239"/>
    <w:rsid w:val="003F1865"/>
    <w:rsid w:val="003F2172"/>
    <w:rsid w:val="003F227C"/>
    <w:rsid w:val="00400FCB"/>
    <w:rsid w:val="00401237"/>
    <w:rsid w:val="004013B8"/>
    <w:rsid w:val="0040641C"/>
    <w:rsid w:val="00413601"/>
    <w:rsid w:val="00414AFC"/>
    <w:rsid w:val="00416404"/>
    <w:rsid w:val="00416D4E"/>
    <w:rsid w:val="00421CE1"/>
    <w:rsid w:val="0042784D"/>
    <w:rsid w:val="00435405"/>
    <w:rsid w:val="004363B8"/>
    <w:rsid w:val="00444AEA"/>
    <w:rsid w:val="00445A5B"/>
    <w:rsid w:val="004462DB"/>
    <w:rsid w:val="004463BA"/>
    <w:rsid w:val="004474BD"/>
    <w:rsid w:val="0045092D"/>
    <w:rsid w:val="004540F0"/>
    <w:rsid w:val="00455488"/>
    <w:rsid w:val="004607DE"/>
    <w:rsid w:val="00462479"/>
    <w:rsid w:val="00463E3E"/>
    <w:rsid w:val="00466DEC"/>
    <w:rsid w:val="00466F49"/>
    <w:rsid w:val="004753F0"/>
    <w:rsid w:val="00475C71"/>
    <w:rsid w:val="004761A3"/>
    <w:rsid w:val="00477664"/>
    <w:rsid w:val="00481664"/>
    <w:rsid w:val="0048285F"/>
    <w:rsid w:val="0049118E"/>
    <w:rsid w:val="00496C70"/>
    <w:rsid w:val="004A1B51"/>
    <w:rsid w:val="004A53AC"/>
    <w:rsid w:val="004A5CE7"/>
    <w:rsid w:val="004A6156"/>
    <w:rsid w:val="004B0340"/>
    <w:rsid w:val="004B081E"/>
    <w:rsid w:val="004B486B"/>
    <w:rsid w:val="004B53CD"/>
    <w:rsid w:val="004C11DA"/>
    <w:rsid w:val="004C1A7A"/>
    <w:rsid w:val="004C260B"/>
    <w:rsid w:val="004C4CB7"/>
    <w:rsid w:val="004E2D8C"/>
    <w:rsid w:val="004F56BD"/>
    <w:rsid w:val="004F5969"/>
    <w:rsid w:val="005013EA"/>
    <w:rsid w:val="00504B3F"/>
    <w:rsid w:val="005056F9"/>
    <w:rsid w:val="00506AA6"/>
    <w:rsid w:val="00510260"/>
    <w:rsid w:val="005116BA"/>
    <w:rsid w:val="00513802"/>
    <w:rsid w:val="00516BFF"/>
    <w:rsid w:val="00516FD0"/>
    <w:rsid w:val="00522991"/>
    <w:rsid w:val="0052585F"/>
    <w:rsid w:val="00526EA3"/>
    <w:rsid w:val="00526EFB"/>
    <w:rsid w:val="0052713D"/>
    <w:rsid w:val="00530BC9"/>
    <w:rsid w:val="005316E3"/>
    <w:rsid w:val="00534696"/>
    <w:rsid w:val="0053531F"/>
    <w:rsid w:val="005401A3"/>
    <w:rsid w:val="00540AB7"/>
    <w:rsid w:val="00541C22"/>
    <w:rsid w:val="005428FB"/>
    <w:rsid w:val="0054531C"/>
    <w:rsid w:val="005460A4"/>
    <w:rsid w:val="00547C8C"/>
    <w:rsid w:val="00550198"/>
    <w:rsid w:val="00550A8A"/>
    <w:rsid w:val="00550FBA"/>
    <w:rsid w:val="0055164F"/>
    <w:rsid w:val="00564849"/>
    <w:rsid w:val="00565A0C"/>
    <w:rsid w:val="0056645F"/>
    <w:rsid w:val="005763B4"/>
    <w:rsid w:val="00581463"/>
    <w:rsid w:val="0058257A"/>
    <w:rsid w:val="00583ECE"/>
    <w:rsid w:val="005900C6"/>
    <w:rsid w:val="00593D7D"/>
    <w:rsid w:val="00595677"/>
    <w:rsid w:val="005957DB"/>
    <w:rsid w:val="00596590"/>
    <w:rsid w:val="005B5ED8"/>
    <w:rsid w:val="005B7AC6"/>
    <w:rsid w:val="005D1284"/>
    <w:rsid w:val="005D49F7"/>
    <w:rsid w:val="005E2015"/>
    <w:rsid w:val="005E5190"/>
    <w:rsid w:val="005E6269"/>
    <w:rsid w:val="005F0C79"/>
    <w:rsid w:val="005F3497"/>
    <w:rsid w:val="005F5865"/>
    <w:rsid w:val="00606F2A"/>
    <w:rsid w:val="00607B1E"/>
    <w:rsid w:val="00622CE9"/>
    <w:rsid w:val="006230EF"/>
    <w:rsid w:val="00626C3E"/>
    <w:rsid w:val="00632DF5"/>
    <w:rsid w:val="00633198"/>
    <w:rsid w:val="006405B6"/>
    <w:rsid w:val="0064388B"/>
    <w:rsid w:val="00646856"/>
    <w:rsid w:val="0065075C"/>
    <w:rsid w:val="00651D25"/>
    <w:rsid w:val="00651E9F"/>
    <w:rsid w:val="00653D8D"/>
    <w:rsid w:val="00660FF0"/>
    <w:rsid w:val="006631D1"/>
    <w:rsid w:val="00664622"/>
    <w:rsid w:val="006721C1"/>
    <w:rsid w:val="0067394A"/>
    <w:rsid w:val="0067484E"/>
    <w:rsid w:val="006750B7"/>
    <w:rsid w:val="0068212F"/>
    <w:rsid w:val="00682233"/>
    <w:rsid w:val="00693992"/>
    <w:rsid w:val="00694961"/>
    <w:rsid w:val="00697EFE"/>
    <w:rsid w:val="006A18CD"/>
    <w:rsid w:val="006A322D"/>
    <w:rsid w:val="006A3B75"/>
    <w:rsid w:val="006A6AEF"/>
    <w:rsid w:val="006B1548"/>
    <w:rsid w:val="006B71F1"/>
    <w:rsid w:val="006B724B"/>
    <w:rsid w:val="006C287C"/>
    <w:rsid w:val="006C38BA"/>
    <w:rsid w:val="006C6040"/>
    <w:rsid w:val="006C775A"/>
    <w:rsid w:val="006D53DF"/>
    <w:rsid w:val="006D5729"/>
    <w:rsid w:val="006D6D14"/>
    <w:rsid w:val="006E0FC9"/>
    <w:rsid w:val="006E1609"/>
    <w:rsid w:val="006E16AC"/>
    <w:rsid w:val="006F1D12"/>
    <w:rsid w:val="006F5053"/>
    <w:rsid w:val="006F56F4"/>
    <w:rsid w:val="006F5D01"/>
    <w:rsid w:val="006F5DED"/>
    <w:rsid w:val="006F6C4C"/>
    <w:rsid w:val="006F6CF5"/>
    <w:rsid w:val="006F74C2"/>
    <w:rsid w:val="00704D3C"/>
    <w:rsid w:val="00716C1A"/>
    <w:rsid w:val="00721FD7"/>
    <w:rsid w:val="00725763"/>
    <w:rsid w:val="00727F78"/>
    <w:rsid w:val="0073367D"/>
    <w:rsid w:val="00735031"/>
    <w:rsid w:val="00742C27"/>
    <w:rsid w:val="007449D7"/>
    <w:rsid w:val="007450BA"/>
    <w:rsid w:val="00752C12"/>
    <w:rsid w:val="007538D3"/>
    <w:rsid w:val="007561B9"/>
    <w:rsid w:val="00756A57"/>
    <w:rsid w:val="0076238F"/>
    <w:rsid w:val="007643AA"/>
    <w:rsid w:val="007661DD"/>
    <w:rsid w:val="00770411"/>
    <w:rsid w:val="00776B11"/>
    <w:rsid w:val="007771BC"/>
    <w:rsid w:val="007834AC"/>
    <w:rsid w:val="00784F4B"/>
    <w:rsid w:val="00786CE4"/>
    <w:rsid w:val="0078797E"/>
    <w:rsid w:val="007925D2"/>
    <w:rsid w:val="00792D4D"/>
    <w:rsid w:val="007931F5"/>
    <w:rsid w:val="00793B15"/>
    <w:rsid w:val="007959FE"/>
    <w:rsid w:val="0079643A"/>
    <w:rsid w:val="007A10D4"/>
    <w:rsid w:val="007A15C8"/>
    <w:rsid w:val="007A3449"/>
    <w:rsid w:val="007A3A6A"/>
    <w:rsid w:val="007A4549"/>
    <w:rsid w:val="007A5DAC"/>
    <w:rsid w:val="007A73D2"/>
    <w:rsid w:val="007B00D0"/>
    <w:rsid w:val="007B45DD"/>
    <w:rsid w:val="007B5D94"/>
    <w:rsid w:val="007B71F0"/>
    <w:rsid w:val="007C411B"/>
    <w:rsid w:val="007C7196"/>
    <w:rsid w:val="007D21FF"/>
    <w:rsid w:val="007D52F2"/>
    <w:rsid w:val="007E4CA2"/>
    <w:rsid w:val="007E6DA1"/>
    <w:rsid w:val="007F2BAF"/>
    <w:rsid w:val="007F44FD"/>
    <w:rsid w:val="007F60F8"/>
    <w:rsid w:val="00800A6F"/>
    <w:rsid w:val="00802860"/>
    <w:rsid w:val="00803766"/>
    <w:rsid w:val="008049DA"/>
    <w:rsid w:val="008052CE"/>
    <w:rsid w:val="00805B4B"/>
    <w:rsid w:val="00807A4D"/>
    <w:rsid w:val="00810AD6"/>
    <w:rsid w:val="00810BA7"/>
    <w:rsid w:val="00811BB7"/>
    <w:rsid w:val="00813D41"/>
    <w:rsid w:val="008170D1"/>
    <w:rsid w:val="008179D0"/>
    <w:rsid w:val="008217CC"/>
    <w:rsid w:val="00821ED4"/>
    <w:rsid w:val="00824275"/>
    <w:rsid w:val="0082643C"/>
    <w:rsid w:val="00827900"/>
    <w:rsid w:val="008311AB"/>
    <w:rsid w:val="00832527"/>
    <w:rsid w:val="008368E7"/>
    <w:rsid w:val="0084030A"/>
    <w:rsid w:val="008405DD"/>
    <w:rsid w:val="008413D4"/>
    <w:rsid w:val="00842E40"/>
    <w:rsid w:val="008474C8"/>
    <w:rsid w:val="00852491"/>
    <w:rsid w:val="00853583"/>
    <w:rsid w:val="00854029"/>
    <w:rsid w:val="008555F6"/>
    <w:rsid w:val="00860699"/>
    <w:rsid w:val="008632BA"/>
    <w:rsid w:val="00863C01"/>
    <w:rsid w:val="0086436D"/>
    <w:rsid w:val="00865472"/>
    <w:rsid w:val="0086763B"/>
    <w:rsid w:val="00871D0B"/>
    <w:rsid w:val="00872874"/>
    <w:rsid w:val="008729EC"/>
    <w:rsid w:val="00873154"/>
    <w:rsid w:val="008769F9"/>
    <w:rsid w:val="00890DA0"/>
    <w:rsid w:val="008911D6"/>
    <w:rsid w:val="0089335C"/>
    <w:rsid w:val="00897511"/>
    <w:rsid w:val="008A064D"/>
    <w:rsid w:val="008A1CE7"/>
    <w:rsid w:val="008A30FA"/>
    <w:rsid w:val="008A36B5"/>
    <w:rsid w:val="008A3C70"/>
    <w:rsid w:val="008B3991"/>
    <w:rsid w:val="008C4FE1"/>
    <w:rsid w:val="008C60CF"/>
    <w:rsid w:val="008C7751"/>
    <w:rsid w:val="008E18D1"/>
    <w:rsid w:val="008E2C78"/>
    <w:rsid w:val="008E32AE"/>
    <w:rsid w:val="008F7B63"/>
    <w:rsid w:val="0090160A"/>
    <w:rsid w:val="009039C3"/>
    <w:rsid w:val="009039E6"/>
    <w:rsid w:val="00903B65"/>
    <w:rsid w:val="00903DBA"/>
    <w:rsid w:val="00904821"/>
    <w:rsid w:val="00911C5B"/>
    <w:rsid w:val="00916120"/>
    <w:rsid w:val="009210E1"/>
    <w:rsid w:val="00922B05"/>
    <w:rsid w:val="0092321E"/>
    <w:rsid w:val="00933262"/>
    <w:rsid w:val="00933AC3"/>
    <w:rsid w:val="009400BB"/>
    <w:rsid w:val="00943CAB"/>
    <w:rsid w:val="009456D2"/>
    <w:rsid w:val="00945AB7"/>
    <w:rsid w:val="0094718E"/>
    <w:rsid w:val="00953755"/>
    <w:rsid w:val="00953AB4"/>
    <w:rsid w:val="00953F9B"/>
    <w:rsid w:val="00954F7E"/>
    <w:rsid w:val="00956CB4"/>
    <w:rsid w:val="00965D13"/>
    <w:rsid w:val="00966BF9"/>
    <w:rsid w:val="009818ED"/>
    <w:rsid w:val="00984018"/>
    <w:rsid w:val="00987D99"/>
    <w:rsid w:val="00991873"/>
    <w:rsid w:val="0099235E"/>
    <w:rsid w:val="00993955"/>
    <w:rsid w:val="009945C0"/>
    <w:rsid w:val="00996AD8"/>
    <w:rsid w:val="009A0686"/>
    <w:rsid w:val="009B07EE"/>
    <w:rsid w:val="009B10FD"/>
    <w:rsid w:val="009B3F98"/>
    <w:rsid w:val="009B5EDF"/>
    <w:rsid w:val="009B6A69"/>
    <w:rsid w:val="009B7A71"/>
    <w:rsid w:val="009B7CBD"/>
    <w:rsid w:val="009C215F"/>
    <w:rsid w:val="009C6C4C"/>
    <w:rsid w:val="009C7765"/>
    <w:rsid w:val="009D1D0A"/>
    <w:rsid w:val="009D76E8"/>
    <w:rsid w:val="009E0D5D"/>
    <w:rsid w:val="009E5277"/>
    <w:rsid w:val="009EF277"/>
    <w:rsid w:val="009F0C5E"/>
    <w:rsid w:val="009F371F"/>
    <w:rsid w:val="009F4A52"/>
    <w:rsid w:val="00A04605"/>
    <w:rsid w:val="00A074FE"/>
    <w:rsid w:val="00A07642"/>
    <w:rsid w:val="00A113B0"/>
    <w:rsid w:val="00A11AE6"/>
    <w:rsid w:val="00A125CD"/>
    <w:rsid w:val="00A1471D"/>
    <w:rsid w:val="00A15E93"/>
    <w:rsid w:val="00A202AC"/>
    <w:rsid w:val="00A22053"/>
    <w:rsid w:val="00A26626"/>
    <w:rsid w:val="00A3116C"/>
    <w:rsid w:val="00A31862"/>
    <w:rsid w:val="00A41DCE"/>
    <w:rsid w:val="00A4679F"/>
    <w:rsid w:val="00A46A33"/>
    <w:rsid w:val="00A54AA2"/>
    <w:rsid w:val="00A55BDB"/>
    <w:rsid w:val="00A630AA"/>
    <w:rsid w:val="00A66A0D"/>
    <w:rsid w:val="00A67793"/>
    <w:rsid w:val="00A74A02"/>
    <w:rsid w:val="00A777B6"/>
    <w:rsid w:val="00A81F98"/>
    <w:rsid w:val="00A90068"/>
    <w:rsid w:val="00A912DB"/>
    <w:rsid w:val="00A921E9"/>
    <w:rsid w:val="00A925C1"/>
    <w:rsid w:val="00A92682"/>
    <w:rsid w:val="00A964D4"/>
    <w:rsid w:val="00A96EC2"/>
    <w:rsid w:val="00AA17AA"/>
    <w:rsid w:val="00AA2D4D"/>
    <w:rsid w:val="00AA509A"/>
    <w:rsid w:val="00AA5879"/>
    <w:rsid w:val="00AA66F3"/>
    <w:rsid w:val="00AA7149"/>
    <w:rsid w:val="00AB0C27"/>
    <w:rsid w:val="00AB2B7F"/>
    <w:rsid w:val="00AC4106"/>
    <w:rsid w:val="00AC51A1"/>
    <w:rsid w:val="00AC78F7"/>
    <w:rsid w:val="00AD2ACD"/>
    <w:rsid w:val="00AD52F8"/>
    <w:rsid w:val="00AD558E"/>
    <w:rsid w:val="00AE4BA3"/>
    <w:rsid w:val="00AE63CD"/>
    <w:rsid w:val="00AE7183"/>
    <w:rsid w:val="00AE7462"/>
    <w:rsid w:val="00AF3FCA"/>
    <w:rsid w:val="00B00F4E"/>
    <w:rsid w:val="00B02877"/>
    <w:rsid w:val="00B13C17"/>
    <w:rsid w:val="00B1682C"/>
    <w:rsid w:val="00B23977"/>
    <w:rsid w:val="00B25317"/>
    <w:rsid w:val="00B27DB5"/>
    <w:rsid w:val="00B30AAE"/>
    <w:rsid w:val="00B31A65"/>
    <w:rsid w:val="00B31E45"/>
    <w:rsid w:val="00B35391"/>
    <w:rsid w:val="00B35DE5"/>
    <w:rsid w:val="00B411A8"/>
    <w:rsid w:val="00B50DDC"/>
    <w:rsid w:val="00B519DE"/>
    <w:rsid w:val="00B51AFD"/>
    <w:rsid w:val="00B579ED"/>
    <w:rsid w:val="00B63A2C"/>
    <w:rsid w:val="00B72207"/>
    <w:rsid w:val="00B75233"/>
    <w:rsid w:val="00B75C70"/>
    <w:rsid w:val="00B75EF3"/>
    <w:rsid w:val="00B7600A"/>
    <w:rsid w:val="00B76B4E"/>
    <w:rsid w:val="00B774BC"/>
    <w:rsid w:val="00B80B62"/>
    <w:rsid w:val="00B834D4"/>
    <w:rsid w:val="00B8630E"/>
    <w:rsid w:val="00B90B61"/>
    <w:rsid w:val="00B90C63"/>
    <w:rsid w:val="00B9111C"/>
    <w:rsid w:val="00BA137A"/>
    <w:rsid w:val="00BA3D50"/>
    <w:rsid w:val="00BA4628"/>
    <w:rsid w:val="00BB1CCC"/>
    <w:rsid w:val="00BB36C6"/>
    <w:rsid w:val="00BB71A5"/>
    <w:rsid w:val="00BB722E"/>
    <w:rsid w:val="00BC2BD0"/>
    <w:rsid w:val="00BC610B"/>
    <w:rsid w:val="00BC6838"/>
    <w:rsid w:val="00BC7585"/>
    <w:rsid w:val="00BD36C9"/>
    <w:rsid w:val="00BD5F8F"/>
    <w:rsid w:val="00BE18F3"/>
    <w:rsid w:val="00BE5151"/>
    <w:rsid w:val="00BE6AED"/>
    <w:rsid w:val="00BF1AD4"/>
    <w:rsid w:val="00BF2A77"/>
    <w:rsid w:val="00C015B4"/>
    <w:rsid w:val="00C041F7"/>
    <w:rsid w:val="00C05977"/>
    <w:rsid w:val="00C06F53"/>
    <w:rsid w:val="00C07503"/>
    <w:rsid w:val="00C118B9"/>
    <w:rsid w:val="00C145DF"/>
    <w:rsid w:val="00C202DD"/>
    <w:rsid w:val="00C209EB"/>
    <w:rsid w:val="00C224B1"/>
    <w:rsid w:val="00C2371A"/>
    <w:rsid w:val="00C26CB3"/>
    <w:rsid w:val="00C32C6F"/>
    <w:rsid w:val="00C368FA"/>
    <w:rsid w:val="00C423B8"/>
    <w:rsid w:val="00C44B6F"/>
    <w:rsid w:val="00C46F1D"/>
    <w:rsid w:val="00C47F2F"/>
    <w:rsid w:val="00C50CF4"/>
    <w:rsid w:val="00C54118"/>
    <w:rsid w:val="00C60AAF"/>
    <w:rsid w:val="00C615F4"/>
    <w:rsid w:val="00C71913"/>
    <w:rsid w:val="00C74757"/>
    <w:rsid w:val="00C77846"/>
    <w:rsid w:val="00C81426"/>
    <w:rsid w:val="00C837FC"/>
    <w:rsid w:val="00C86DB5"/>
    <w:rsid w:val="00C927D0"/>
    <w:rsid w:val="00C92A29"/>
    <w:rsid w:val="00C930A0"/>
    <w:rsid w:val="00C94B19"/>
    <w:rsid w:val="00CA23F8"/>
    <w:rsid w:val="00CA304F"/>
    <w:rsid w:val="00CA404F"/>
    <w:rsid w:val="00CA428E"/>
    <w:rsid w:val="00CA47C7"/>
    <w:rsid w:val="00CA6071"/>
    <w:rsid w:val="00CB3E8D"/>
    <w:rsid w:val="00CB4FF4"/>
    <w:rsid w:val="00CB59A0"/>
    <w:rsid w:val="00CB5C1D"/>
    <w:rsid w:val="00CD079F"/>
    <w:rsid w:val="00CE11C5"/>
    <w:rsid w:val="00CE17B9"/>
    <w:rsid w:val="00CF0E00"/>
    <w:rsid w:val="00CF1807"/>
    <w:rsid w:val="00CF6FCB"/>
    <w:rsid w:val="00D014B9"/>
    <w:rsid w:val="00D024FC"/>
    <w:rsid w:val="00D037AA"/>
    <w:rsid w:val="00D0416D"/>
    <w:rsid w:val="00D04187"/>
    <w:rsid w:val="00D051AE"/>
    <w:rsid w:val="00D06C3B"/>
    <w:rsid w:val="00D07F58"/>
    <w:rsid w:val="00D12B10"/>
    <w:rsid w:val="00D13BBE"/>
    <w:rsid w:val="00D14AD5"/>
    <w:rsid w:val="00D15DFC"/>
    <w:rsid w:val="00D219C1"/>
    <w:rsid w:val="00D2222E"/>
    <w:rsid w:val="00D2479F"/>
    <w:rsid w:val="00D3012A"/>
    <w:rsid w:val="00D3108A"/>
    <w:rsid w:val="00D3215C"/>
    <w:rsid w:val="00D34CE5"/>
    <w:rsid w:val="00D437E7"/>
    <w:rsid w:val="00D43A7D"/>
    <w:rsid w:val="00D45F41"/>
    <w:rsid w:val="00D47524"/>
    <w:rsid w:val="00D60A04"/>
    <w:rsid w:val="00D61DF4"/>
    <w:rsid w:val="00D62D08"/>
    <w:rsid w:val="00D664AE"/>
    <w:rsid w:val="00D67B3E"/>
    <w:rsid w:val="00D67D5D"/>
    <w:rsid w:val="00D74487"/>
    <w:rsid w:val="00D747F9"/>
    <w:rsid w:val="00D80F0B"/>
    <w:rsid w:val="00D8511E"/>
    <w:rsid w:val="00D86695"/>
    <w:rsid w:val="00D90105"/>
    <w:rsid w:val="00D90B5C"/>
    <w:rsid w:val="00D92EC2"/>
    <w:rsid w:val="00D9441F"/>
    <w:rsid w:val="00D96141"/>
    <w:rsid w:val="00D9761D"/>
    <w:rsid w:val="00DA2D7F"/>
    <w:rsid w:val="00DA4DCA"/>
    <w:rsid w:val="00DA63E0"/>
    <w:rsid w:val="00DA7CEA"/>
    <w:rsid w:val="00DB0B2A"/>
    <w:rsid w:val="00DB4339"/>
    <w:rsid w:val="00DB49C9"/>
    <w:rsid w:val="00DB6C45"/>
    <w:rsid w:val="00DB6EC9"/>
    <w:rsid w:val="00DB705D"/>
    <w:rsid w:val="00DC00F0"/>
    <w:rsid w:val="00DC0AFA"/>
    <w:rsid w:val="00DC0F99"/>
    <w:rsid w:val="00DC2B9D"/>
    <w:rsid w:val="00DC524A"/>
    <w:rsid w:val="00DC5DB7"/>
    <w:rsid w:val="00DC6422"/>
    <w:rsid w:val="00DC64E4"/>
    <w:rsid w:val="00DC74CB"/>
    <w:rsid w:val="00DD0EA7"/>
    <w:rsid w:val="00DD5F0E"/>
    <w:rsid w:val="00DD7FBF"/>
    <w:rsid w:val="00DE0F45"/>
    <w:rsid w:val="00DE0FCF"/>
    <w:rsid w:val="00DF1185"/>
    <w:rsid w:val="00DF4873"/>
    <w:rsid w:val="00DF55BB"/>
    <w:rsid w:val="00DF61BB"/>
    <w:rsid w:val="00DF640D"/>
    <w:rsid w:val="00E028D4"/>
    <w:rsid w:val="00E066FE"/>
    <w:rsid w:val="00E06C19"/>
    <w:rsid w:val="00E12D58"/>
    <w:rsid w:val="00E14D11"/>
    <w:rsid w:val="00E158FD"/>
    <w:rsid w:val="00E20D6D"/>
    <w:rsid w:val="00E23784"/>
    <w:rsid w:val="00E243A0"/>
    <w:rsid w:val="00E272A2"/>
    <w:rsid w:val="00E273CC"/>
    <w:rsid w:val="00E34A60"/>
    <w:rsid w:val="00E3533D"/>
    <w:rsid w:val="00E36F49"/>
    <w:rsid w:val="00E400AF"/>
    <w:rsid w:val="00E403B9"/>
    <w:rsid w:val="00E410AB"/>
    <w:rsid w:val="00E44CFF"/>
    <w:rsid w:val="00E46291"/>
    <w:rsid w:val="00E5196C"/>
    <w:rsid w:val="00E51B6D"/>
    <w:rsid w:val="00E547ED"/>
    <w:rsid w:val="00E54E96"/>
    <w:rsid w:val="00E60EC4"/>
    <w:rsid w:val="00E83A44"/>
    <w:rsid w:val="00E849FC"/>
    <w:rsid w:val="00E92FF4"/>
    <w:rsid w:val="00E96E54"/>
    <w:rsid w:val="00EA295A"/>
    <w:rsid w:val="00EA4DAC"/>
    <w:rsid w:val="00EB681B"/>
    <w:rsid w:val="00EC0BD7"/>
    <w:rsid w:val="00EC30D1"/>
    <w:rsid w:val="00EC5966"/>
    <w:rsid w:val="00EC5E9C"/>
    <w:rsid w:val="00EC6A05"/>
    <w:rsid w:val="00ED6037"/>
    <w:rsid w:val="00ED6A72"/>
    <w:rsid w:val="00ED6C14"/>
    <w:rsid w:val="00EE1E18"/>
    <w:rsid w:val="00EE39DE"/>
    <w:rsid w:val="00EE42A4"/>
    <w:rsid w:val="00EE5DA0"/>
    <w:rsid w:val="00EF692A"/>
    <w:rsid w:val="00EF6C22"/>
    <w:rsid w:val="00EF6FE3"/>
    <w:rsid w:val="00EF754C"/>
    <w:rsid w:val="00F00C1C"/>
    <w:rsid w:val="00F012A5"/>
    <w:rsid w:val="00F0657C"/>
    <w:rsid w:val="00F0DCC1"/>
    <w:rsid w:val="00F106AA"/>
    <w:rsid w:val="00F1271E"/>
    <w:rsid w:val="00F1370A"/>
    <w:rsid w:val="00F137B9"/>
    <w:rsid w:val="00F17C64"/>
    <w:rsid w:val="00F205AC"/>
    <w:rsid w:val="00F20D77"/>
    <w:rsid w:val="00F2167B"/>
    <w:rsid w:val="00F25526"/>
    <w:rsid w:val="00F25BBB"/>
    <w:rsid w:val="00F31732"/>
    <w:rsid w:val="00F31AD8"/>
    <w:rsid w:val="00F33254"/>
    <w:rsid w:val="00F417B8"/>
    <w:rsid w:val="00F421F5"/>
    <w:rsid w:val="00F445C5"/>
    <w:rsid w:val="00F471BC"/>
    <w:rsid w:val="00F51CF1"/>
    <w:rsid w:val="00F54913"/>
    <w:rsid w:val="00F62426"/>
    <w:rsid w:val="00F6316D"/>
    <w:rsid w:val="00F70179"/>
    <w:rsid w:val="00F91937"/>
    <w:rsid w:val="00F93847"/>
    <w:rsid w:val="00F96971"/>
    <w:rsid w:val="00F9788F"/>
    <w:rsid w:val="00FA1503"/>
    <w:rsid w:val="00FA50D4"/>
    <w:rsid w:val="00FA5C57"/>
    <w:rsid w:val="00FA6741"/>
    <w:rsid w:val="00FA6F3A"/>
    <w:rsid w:val="00FB13B3"/>
    <w:rsid w:val="00FB573F"/>
    <w:rsid w:val="00FC0181"/>
    <w:rsid w:val="00FC4960"/>
    <w:rsid w:val="00FD0C03"/>
    <w:rsid w:val="00FD3EEF"/>
    <w:rsid w:val="00FD535A"/>
    <w:rsid w:val="00FD5618"/>
    <w:rsid w:val="00FD5A52"/>
    <w:rsid w:val="00FD7D7B"/>
    <w:rsid w:val="00FE05F0"/>
    <w:rsid w:val="00FE128F"/>
    <w:rsid w:val="00FE1AF8"/>
    <w:rsid w:val="00FE2EDC"/>
    <w:rsid w:val="00FE3C40"/>
    <w:rsid w:val="00FE7174"/>
    <w:rsid w:val="00FE7656"/>
    <w:rsid w:val="00FE7FFA"/>
    <w:rsid w:val="00FF2D83"/>
    <w:rsid w:val="00FF5600"/>
    <w:rsid w:val="00FF5BAD"/>
    <w:rsid w:val="00FF648A"/>
    <w:rsid w:val="015B4B52"/>
    <w:rsid w:val="017C9CC1"/>
    <w:rsid w:val="0182B713"/>
    <w:rsid w:val="021CAECC"/>
    <w:rsid w:val="02627210"/>
    <w:rsid w:val="027DA6A0"/>
    <w:rsid w:val="02FF9062"/>
    <w:rsid w:val="0366FBAD"/>
    <w:rsid w:val="038F1894"/>
    <w:rsid w:val="03CC5974"/>
    <w:rsid w:val="03F3B7FC"/>
    <w:rsid w:val="041D9DBD"/>
    <w:rsid w:val="05944A23"/>
    <w:rsid w:val="062D47C9"/>
    <w:rsid w:val="068AD334"/>
    <w:rsid w:val="06F0E9E6"/>
    <w:rsid w:val="07B6F07D"/>
    <w:rsid w:val="080927BB"/>
    <w:rsid w:val="080E25A7"/>
    <w:rsid w:val="08B88B37"/>
    <w:rsid w:val="09AEFFAF"/>
    <w:rsid w:val="0B74561A"/>
    <w:rsid w:val="0C9AED63"/>
    <w:rsid w:val="0CBED77A"/>
    <w:rsid w:val="0D54831B"/>
    <w:rsid w:val="0DC94560"/>
    <w:rsid w:val="0E0B5FC3"/>
    <w:rsid w:val="0E3B2234"/>
    <w:rsid w:val="0ED424A3"/>
    <w:rsid w:val="0EE10586"/>
    <w:rsid w:val="0EE2D36E"/>
    <w:rsid w:val="0EE72949"/>
    <w:rsid w:val="104B373C"/>
    <w:rsid w:val="104D7DB8"/>
    <w:rsid w:val="10F5F52E"/>
    <w:rsid w:val="114D420E"/>
    <w:rsid w:val="126DD742"/>
    <w:rsid w:val="137A79F2"/>
    <w:rsid w:val="1508F194"/>
    <w:rsid w:val="152C49D7"/>
    <w:rsid w:val="15BD41B8"/>
    <w:rsid w:val="15CEEB03"/>
    <w:rsid w:val="15D61B92"/>
    <w:rsid w:val="195E5E5B"/>
    <w:rsid w:val="1A001FA1"/>
    <w:rsid w:val="1A0CCD15"/>
    <w:rsid w:val="1A88CF22"/>
    <w:rsid w:val="1B47B45F"/>
    <w:rsid w:val="1BEEFA9A"/>
    <w:rsid w:val="1BF4870E"/>
    <w:rsid w:val="1CDD60B8"/>
    <w:rsid w:val="1DEB8513"/>
    <w:rsid w:val="1E38F2BB"/>
    <w:rsid w:val="1E5F2569"/>
    <w:rsid w:val="1EBE8503"/>
    <w:rsid w:val="1EF5AC63"/>
    <w:rsid w:val="2197053A"/>
    <w:rsid w:val="21CA4F72"/>
    <w:rsid w:val="22CF72EC"/>
    <w:rsid w:val="23B51ED7"/>
    <w:rsid w:val="243671BD"/>
    <w:rsid w:val="24E2BABE"/>
    <w:rsid w:val="24E960B7"/>
    <w:rsid w:val="24F18013"/>
    <w:rsid w:val="2562DBA4"/>
    <w:rsid w:val="25D94038"/>
    <w:rsid w:val="265F7EEE"/>
    <w:rsid w:val="26FD4B3F"/>
    <w:rsid w:val="27E113E4"/>
    <w:rsid w:val="27F9C40B"/>
    <w:rsid w:val="28131F39"/>
    <w:rsid w:val="29E68362"/>
    <w:rsid w:val="29EC0B11"/>
    <w:rsid w:val="2AD44190"/>
    <w:rsid w:val="2BC1083D"/>
    <w:rsid w:val="2C99D8C5"/>
    <w:rsid w:val="2D1EB210"/>
    <w:rsid w:val="2DA07AB1"/>
    <w:rsid w:val="2E8D0D80"/>
    <w:rsid w:val="2F07D519"/>
    <w:rsid w:val="2F4299F7"/>
    <w:rsid w:val="30883809"/>
    <w:rsid w:val="30AF740F"/>
    <w:rsid w:val="32777CC1"/>
    <w:rsid w:val="346A7923"/>
    <w:rsid w:val="35FC8824"/>
    <w:rsid w:val="373E4FFA"/>
    <w:rsid w:val="37550C3C"/>
    <w:rsid w:val="3864B8D5"/>
    <w:rsid w:val="387A8733"/>
    <w:rsid w:val="3A767A23"/>
    <w:rsid w:val="3AC0C2E2"/>
    <w:rsid w:val="3B95505F"/>
    <w:rsid w:val="3DD134D7"/>
    <w:rsid w:val="3FE20DB5"/>
    <w:rsid w:val="404D9731"/>
    <w:rsid w:val="408D5089"/>
    <w:rsid w:val="426E4BA1"/>
    <w:rsid w:val="42A14AC3"/>
    <w:rsid w:val="43708836"/>
    <w:rsid w:val="4511E0AE"/>
    <w:rsid w:val="45440626"/>
    <w:rsid w:val="45D44CF8"/>
    <w:rsid w:val="45E14770"/>
    <w:rsid w:val="45F732E0"/>
    <w:rsid w:val="460EE99E"/>
    <w:rsid w:val="46216343"/>
    <w:rsid w:val="4626B42E"/>
    <w:rsid w:val="4675B5D5"/>
    <w:rsid w:val="48426A97"/>
    <w:rsid w:val="485765FE"/>
    <w:rsid w:val="4A2FD5E3"/>
    <w:rsid w:val="4A369C2A"/>
    <w:rsid w:val="4A8A7512"/>
    <w:rsid w:val="4BB8B5D5"/>
    <w:rsid w:val="4D68E17D"/>
    <w:rsid w:val="4D78FB98"/>
    <w:rsid w:val="4E98302A"/>
    <w:rsid w:val="4F0519C5"/>
    <w:rsid w:val="4F321070"/>
    <w:rsid w:val="4F44BDD8"/>
    <w:rsid w:val="4FBB9524"/>
    <w:rsid w:val="50188D9A"/>
    <w:rsid w:val="5083FDAB"/>
    <w:rsid w:val="5094CC76"/>
    <w:rsid w:val="50E99B7F"/>
    <w:rsid w:val="514959F6"/>
    <w:rsid w:val="53DF29DB"/>
    <w:rsid w:val="53E7BE57"/>
    <w:rsid w:val="55376594"/>
    <w:rsid w:val="5568BCF5"/>
    <w:rsid w:val="559E0BF4"/>
    <w:rsid w:val="567FEFCC"/>
    <w:rsid w:val="5793BD54"/>
    <w:rsid w:val="57A5A639"/>
    <w:rsid w:val="57D27459"/>
    <w:rsid w:val="583ACEA3"/>
    <w:rsid w:val="585985C2"/>
    <w:rsid w:val="58912803"/>
    <w:rsid w:val="598644A2"/>
    <w:rsid w:val="59A90A0A"/>
    <w:rsid w:val="5A35CBC5"/>
    <w:rsid w:val="5A3640A3"/>
    <w:rsid w:val="5AC93307"/>
    <w:rsid w:val="5AEFB219"/>
    <w:rsid w:val="5B4DC410"/>
    <w:rsid w:val="5B7B3372"/>
    <w:rsid w:val="5C56BCEE"/>
    <w:rsid w:val="5CEC656A"/>
    <w:rsid w:val="5D495259"/>
    <w:rsid w:val="5E70C412"/>
    <w:rsid w:val="5F65296C"/>
    <w:rsid w:val="5FF476C0"/>
    <w:rsid w:val="604EA495"/>
    <w:rsid w:val="6066DE4F"/>
    <w:rsid w:val="60E7AFB7"/>
    <w:rsid w:val="61379770"/>
    <w:rsid w:val="61C53EF5"/>
    <w:rsid w:val="6406BEE4"/>
    <w:rsid w:val="64207EB9"/>
    <w:rsid w:val="651A2D4A"/>
    <w:rsid w:val="6533ED13"/>
    <w:rsid w:val="65F8E46F"/>
    <w:rsid w:val="664C8004"/>
    <w:rsid w:val="67508ACB"/>
    <w:rsid w:val="6A882B8D"/>
    <w:rsid w:val="6AA1504E"/>
    <w:rsid w:val="6B34FE58"/>
    <w:rsid w:val="6BBEAD60"/>
    <w:rsid w:val="6C59493F"/>
    <w:rsid w:val="6CA324D3"/>
    <w:rsid w:val="6D67B560"/>
    <w:rsid w:val="6D76D6B0"/>
    <w:rsid w:val="6DF4F5F9"/>
    <w:rsid w:val="6E191C8E"/>
    <w:rsid w:val="6E483412"/>
    <w:rsid w:val="7047A4EE"/>
    <w:rsid w:val="713F62F5"/>
    <w:rsid w:val="72BE015A"/>
    <w:rsid w:val="73A456A7"/>
    <w:rsid w:val="7501FA80"/>
    <w:rsid w:val="7586896E"/>
    <w:rsid w:val="75978422"/>
    <w:rsid w:val="75E3352B"/>
    <w:rsid w:val="77214A7B"/>
    <w:rsid w:val="7798E2E7"/>
    <w:rsid w:val="77DCAAE6"/>
    <w:rsid w:val="7940E77F"/>
    <w:rsid w:val="7A52CA02"/>
    <w:rsid w:val="7B238E41"/>
    <w:rsid w:val="7B715B32"/>
    <w:rsid w:val="7BB84319"/>
    <w:rsid w:val="7C223DAC"/>
    <w:rsid w:val="7C2CD2BC"/>
    <w:rsid w:val="7D01B25D"/>
    <w:rsid w:val="7D727157"/>
    <w:rsid w:val="7D8A379C"/>
    <w:rsid w:val="7D9E0A3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6428F3"/>
  <w15:docId w15:val="{44A7FAFC-BD5A-4C5E-82A8-8CBD47AD1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okia Pure Text" w:hAnsi="Nokia Pure Text" w:eastAsia="Arial"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90068"/>
    <w:pPr>
      <w:spacing w:after="120" w:line="276" w:lineRule="auto"/>
    </w:pPr>
    <w:rPr>
      <w:rFonts w:ascii="Arial" w:hAnsi="Arial" w:cs="Arial"/>
      <w:color w:val="001135"/>
      <w:sz w:val="22"/>
      <w:szCs w:val="22"/>
    </w:rPr>
  </w:style>
  <w:style w:type="paragraph" w:styleId="Heading1">
    <w:name w:val="heading 1"/>
    <w:basedOn w:val="Normal"/>
    <w:next w:val="Normal"/>
    <w:link w:val="Heading1Char"/>
    <w:uiPriority w:val="9"/>
    <w:qFormat/>
    <w:rsid w:val="00236319"/>
    <w:pPr>
      <w:keepNext/>
      <w:keepLines/>
      <w:numPr>
        <w:numId w:val="3"/>
      </w:numPr>
      <w:spacing w:before="240" w:after="360"/>
      <w:ind w:left="851"/>
      <w:outlineLvl w:val="0"/>
    </w:pPr>
    <w:rPr>
      <w:rFonts w:eastAsia="Times New Roman" w:cs="Times New Roman"/>
      <w:bCs/>
      <w:color w:val="124191"/>
      <w:sz w:val="44"/>
      <w:szCs w:val="28"/>
    </w:rPr>
  </w:style>
  <w:style w:type="paragraph" w:styleId="Heading2">
    <w:name w:val="heading 2"/>
    <w:basedOn w:val="Normal"/>
    <w:next w:val="Normal"/>
    <w:link w:val="Heading2Char"/>
    <w:uiPriority w:val="9"/>
    <w:unhideWhenUsed/>
    <w:qFormat/>
    <w:rsid w:val="00664622"/>
    <w:pPr>
      <w:keepNext/>
      <w:keepLines/>
      <w:numPr>
        <w:ilvl w:val="1"/>
        <w:numId w:val="3"/>
      </w:numPr>
      <w:spacing w:before="240" w:after="360"/>
      <w:outlineLvl w:val="1"/>
    </w:pPr>
    <w:rPr>
      <w:rFonts w:eastAsia="Times New Roman" w:cs="Times New Roman"/>
      <w:color w:val="124191"/>
      <w:szCs w:val="26"/>
      <w:lang w:val="en-GB"/>
    </w:rPr>
  </w:style>
  <w:style w:type="paragraph" w:styleId="Heading3">
    <w:name w:val="heading 3"/>
    <w:basedOn w:val="Heading2"/>
    <w:next w:val="Normal"/>
    <w:link w:val="Heading3Char"/>
    <w:uiPriority w:val="9"/>
    <w:unhideWhenUsed/>
    <w:qFormat/>
    <w:rsid w:val="00664622"/>
    <w:pPr>
      <w:numPr>
        <w:ilvl w:val="2"/>
      </w:numPr>
      <w:outlineLvl w:val="2"/>
    </w:pPr>
  </w:style>
  <w:style w:type="paragraph" w:styleId="Heading4">
    <w:name w:val="heading 4"/>
    <w:basedOn w:val="Normal"/>
    <w:next w:val="Normal"/>
    <w:link w:val="Heading4Char"/>
    <w:uiPriority w:val="9"/>
    <w:unhideWhenUsed/>
    <w:qFormat/>
    <w:rsid w:val="00664622"/>
    <w:pPr>
      <w:keepNext/>
      <w:keepLines/>
      <w:numPr>
        <w:ilvl w:val="3"/>
        <w:numId w:val="3"/>
      </w:numPr>
      <w:spacing w:before="240" w:after="360"/>
      <w:outlineLvl w:val="3"/>
    </w:pPr>
    <w:rPr>
      <w:rFonts w:eastAsia="Times New Roman" w:cs="Times New Roman"/>
      <w:iCs/>
      <w:color w:val="124191"/>
      <w:lang w:val="en-GB"/>
    </w:rPr>
  </w:style>
  <w:style w:type="paragraph" w:styleId="Heading5">
    <w:name w:val="heading 5"/>
    <w:basedOn w:val="Normal"/>
    <w:next w:val="Normal"/>
    <w:link w:val="Heading5Char"/>
    <w:uiPriority w:val="9"/>
    <w:unhideWhenUsed/>
    <w:rsid w:val="00664622"/>
    <w:pPr>
      <w:keepNext/>
      <w:keepLines/>
      <w:numPr>
        <w:ilvl w:val="4"/>
        <w:numId w:val="3"/>
      </w:numPr>
      <w:spacing w:before="240" w:after="360"/>
      <w:outlineLvl w:val="4"/>
    </w:pPr>
    <w:rPr>
      <w:rFonts w:eastAsia="Times New Roman" w:cs="Times New Roman"/>
      <w:color w:val="124191"/>
      <w:lang w:val="en-GB"/>
    </w:rPr>
  </w:style>
  <w:style w:type="paragraph" w:styleId="Heading6">
    <w:name w:val="heading 6"/>
    <w:basedOn w:val="Normal"/>
    <w:next w:val="Normal"/>
    <w:link w:val="Heading6Char"/>
    <w:uiPriority w:val="9"/>
    <w:semiHidden/>
    <w:unhideWhenUsed/>
    <w:rsid w:val="00860699"/>
    <w:pPr>
      <w:keepNext/>
      <w:keepLines/>
      <w:numPr>
        <w:ilvl w:val="5"/>
        <w:numId w:val="3"/>
      </w:numPr>
      <w:spacing w:before="40" w:after="0"/>
      <w:outlineLvl w:val="5"/>
    </w:pPr>
    <w:rPr>
      <w:rFonts w:eastAsia="Times New Roman" w:cs="Times New Roman"/>
      <w:color w:val="47505A"/>
    </w:rPr>
  </w:style>
  <w:style w:type="paragraph" w:styleId="Heading7">
    <w:name w:val="heading 7"/>
    <w:basedOn w:val="Normal"/>
    <w:next w:val="Normal"/>
    <w:link w:val="Heading7Char"/>
    <w:uiPriority w:val="9"/>
    <w:semiHidden/>
    <w:unhideWhenUsed/>
    <w:qFormat/>
    <w:rsid w:val="00860699"/>
    <w:pPr>
      <w:keepNext/>
      <w:keepLines/>
      <w:numPr>
        <w:ilvl w:val="6"/>
        <w:numId w:val="3"/>
      </w:numPr>
      <w:spacing w:before="40" w:after="0"/>
      <w:outlineLvl w:val="6"/>
    </w:pPr>
    <w:rPr>
      <w:rFonts w:eastAsia="Times New Roman" w:cs="Times New Roman"/>
      <w:i/>
      <w:iCs/>
      <w:color w:val="47505A"/>
    </w:rPr>
  </w:style>
  <w:style w:type="paragraph" w:styleId="Heading8">
    <w:name w:val="heading 8"/>
    <w:basedOn w:val="Normal"/>
    <w:next w:val="Normal"/>
    <w:link w:val="Heading8Char"/>
    <w:uiPriority w:val="9"/>
    <w:semiHidden/>
    <w:unhideWhenUsed/>
    <w:qFormat/>
    <w:rsid w:val="00860699"/>
    <w:pPr>
      <w:keepNext/>
      <w:keepLines/>
      <w:numPr>
        <w:ilvl w:val="7"/>
        <w:numId w:val="3"/>
      </w:numPr>
      <w:spacing w:before="40" w:after="0"/>
      <w:outlineLvl w:val="7"/>
    </w:pPr>
    <w:rPr>
      <w:rFonts w:eastAsia="Times New Roman" w:cs="Times New Roman"/>
      <w:color w:val="1855C0"/>
      <w:sz w:val="21"/>
      <w:szCs w:val="21"/>
    </w:rPr>
  </w:style>
  <w:style w:type="paragraph" w:styleId="Heading9">
    <w:name w:val="heading 9"/>
    <w:basedOn w:val="Normal"/>
    <w:next w:val="Normal"/>
    <w:link w:val="Heading9Char"/>
    <w:uiPriority w:val="9"/>
    <w:unhideWhenUsed/>
    <w:rsid w:val="00664622"/>
    <w:pPr>
      <w:keepNext/>
      <w:keepLines/>
      <w:numPr>
        <w:ilvl w:val="8"/>
        <w:numId w:val="3"/>
      </w:numPr>
      <w:spacing w:before="40" w:after="0"/>
      <w:outlineLvl w:val="8"/>
    </w:pPr>
    <w:rPr>
      <w:rFonts w:eastAsia="Times New Roman" w:cs="Times New Roman"/>
      <w:iCs/>
      <w:color w:val="12419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1E6735"/>
    <w:pPr>
      <w:tabs>
        <w:tab w:val="center" w:pos="4513"/>
        <w:tab w:val="right" w:pos="9026"/>
      </w:tabs>
      <w:spacing w:after="0" w:line="240" w:lineRule="auto"/>
    </w:pPr>
  </w:style>
  <w:style w:type="character" w:styleId="HeaderChar" w:customStyle="1">
    <w:name w:val="Header Char"/>
    <w:link w:val="Header"/>
    <w:uiPriority w:val="99"/>
    <w:rsid w:val="001E6735"/>
    <w:rPr>
      <w:rFonts w:ascii="Arial" w:hAnsi="Arial"/>
    </w:rPr>
  </w:style>
  <w:style w:type="paragraph" w:styleId="Footer">
    <w:name w:val="footer"/>
    <w:basedOn w:val="Normal"/>
    <w:link w:val="FooterChar"/>
    <w:uiPriority w:val="99"/>
    <w:unhideWhenUsed/>
    <w:rsid w:val="009B6A69"/>
    <w:pPr>
      <w:tabs>
        <w:tab w:val="center" w:pos="4513"/>
        <w:tab w:val="right" w:pos="9026"/>
      </w:tabs>
      <w:spacing w:after="0" w:line="240" w:lineRule="auto"/>
    </w:pPr>
  </w:style>
  <w:style w:type="character" w:styleId="FooterChar" w:customStyle="1">
    <w:name w:val="Footer Char"/>
    <w:link w:val="Footer"/>
    <w:uiPriority w:val="99"/>
    <w:rsid w:val="009B6A69"/>
    <w:rPr>
      <w:rFonts w:ascii="Arial" w:hAnsi="Arial"/>
      <w:color w:val="4D5766"/>
      <w:sz w:val="20"/>
      <w:lang w:val="en-US"/>
    </w:rPr>
  </w:style>
  <w:style w:type="paragraph" w:styleId="BalloonText">
    <w:name w:val="Balloon Text"/>
    <w:basedOn w:val="Normal"/>
    <w:link w:val="BalloonTextChar"/>
    <w:uiPriority w:val="99"/>
    <w:semiHidden/>
    <w:unhideWhenUsed/>
    <w:rsid w:val="001455F7"/>
    <w:pPr>
      <w:spacing w:after="0" w:line="240" w:lineRule="auto"/>
    </w:pPr>
    <w:rPr>
      <w:rFonts w:ascii="Tahoma" w:hAnsi="Tahoma" w:cs="Tahoma"/>
      <w:sz w:val="16"/>
      <w:szCs w:val="16"/>
    </w:rPr>
  </w:style>
  <w:style w:type="character" w:styleId="BalloonTextChar" w:customStyle="1">
    <w:name w:val="Balloon Text Char"/>
    <w:link w:val="BalloonText"/>
    <w:uiPriority w:val="99"/>
    <w:semiHidden/>
    <w:rsid w:val="001455F7"/>
    <w:rPr>
      <w:rFonts w:ascii="Tahoma" w:hAnsi="Tahoma" w:cs="Tahoma"/>
      <w:sz w:val="16"/>
      <w:szCs w:val="16"/>
    </w:rPr>
  </w:style>
  <w:style w:type="table" w:styleId="TableGrid">
    <w:name w:val="Table Grid"/>
    <w:basedOn w:val="TableNormal"/>
    <w:uiPriority w:val="59"/>
    <w:rsid w:val="005D128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eading2Char" w:customStyle="1">
    <w:name w:val="Heading 2 Char"/>
    <w:link w:val="Heading2"/>
    <w:uiPriority w:val="9"/>
    <w:rsid w:val="00664622"/>
    <w:rPr>
      <w:rFonts w:ascii="Arial" w:hAnsi="Arial" w:eastAsia="Times New Roman"/>
      <w:color w:val="124191"/>
      <w:sz w:val="22"/>
      <w:szCs w:val="26"/>
      <w:lang w:val="en-GB"/>
    </w:rPr>
  </w:style>
  <w:style w:type="character" w:styleId="Heading1Char" w:customStyle="1">
    <w:name w:val="Heading 1 Char"/>
    <w:link w:val="Heading1"/>
    <w:uiPriority w:val="9"/>
    <w:rsid w:val="00236319"/>
    <w:rPr>
      <w:rFonts w:ascii="Arial" w:hAnsi="Arial" w:eastAsia="Times New Roman"/>
      <w:bCs/>
      <w:color w:val="124191"/>
      <w:sz w:val="44"/>
      <w:szCs w:val="28"/>
    </w:rPr>
  </w:style>
  <w:style w:type="paragraph" w:styleId="NoSpacing">
    <w:name w:val="No Spacing"/>
    <w:aliases w:val="Copy"/>
    <w:uiPriority w:val="1"/>
    <w:qFormat/>
    <w:rsid w:val="00236319"/>
    <w:pPr>
      <w:spacing w:line="288" w:lineRule="auto"/>
    </w:pPr>
    <w:rPr>
      <w:rFonts w:ascii="Arial" w:hAnsi="Arial" w:cs="Arial"/>
      <w:color w:val="4D5766"/>
      <w:sz w:val="22"/>
      <w:szCs w:val="22"/>
      <w:lang w:val="en-GB"/>
    </w:rPr>
  </w:style>
  <w:style w:type="numbering" w:styleId="Nokia" w:customStyle="1">
    <w:name w:val="Nokia"/>
    <w:uiPriority w:val="99"/>
    <w:rsid w:val="008170D1"/>
    <w:pPr>
      <w:numPr>
        <w:numId w:val="1"/>
      </w:numPr>
    </w:pPr>
  </w:style>
  <w:style w:type="paragraph" w:styleId="TOC1">
    <w:name w:val="toc 1"/>
    <w:aliases w:val="Table of Contents"/>
    <w:basedOn w:val="NoSpacing"/>
    <w:next w:val="Normal"/>
    <w:autoRedefine/>
    <w:uiPriority w:val="39"/>
    <w:unhideWhenUsed/>
    <w:rsid w:val="007D52F2"/>
    <w:pPr>
      <w:tabs>
        <w:tab w:val="left" w:leader="dot" w:pos="8891"/>
      </w:tabs>
      <w:spacing w:after="120" w:line="276" w:lineRule="auto"/>
      <w:ind w:left="851" w:hanging="851"/>
    </w:pPr>
    <w:rPr>
      <w:rFonts w:eastAsia="Times New Roman" w:cs="Times New Roman"/>
      <w:noProof/>
      <w:color w:val="001135"/>
      <w:lang w:val="en-US"/>
    </w:rPr>
  </w:style>
  <w:style w:type="character" w:styleId="Hyperlink">
    <w:name w:val="Hyperlink"/>
    <w:uiPriority w:val="99"/>
    <w:unhideWhenUsed/>
    <w:rsid w:val="00236319"/>
    <w:rPr>
      <w:rFonts w:ascii="Arial" w:hAnsi="Arial"/>
      <w:color w:val="0000FF"/>
      <w:u w:val="single"/>
    </w:rPr>
  </w:style>
  <w:style w:type="character" w:styleId="PlaceholderText">
    <w:name w:val="Placeholder Text"/>
    <w:uiPriority w:val="99"/>
    <w:semiHidden/>
    <w:rsid w:val="00EF692A"/>
    <w:rPr>
      <w:color w:val="808080"/>
    </w:rPr>
  </w:style>
  <w:style w:type="paragraph" w:styleId="ListParagraph">
    <w:name w:val="List Paragraph"/>
    <w:basedOn w:val="Normal"/>
    <w:uiPriority w:val="34"/>
    <w:qFormat/>
    <w:rsid w:val="00A3116C"/>
    <w:pPr>
      <w:numPr>
        <w:numId w:val="4"/>
      </w:numPr>
      <w:shd w:val="clear" w:color="auto" w:fill="FFFFFF"/>
      <w:contextualSpacing/>
    </w:pPr>
    <w:rPr>
      <w:szCs w:val="20"/>
    </w:rPr>
  </w:style>
  <w:style w:type="paragraph" w:styleId="Title1" w:customStyle="1">
    <w:name w:val="Title 1"/>
    <w:basedOn w:val="Normal"/>
    <w:link w:val="Title1Char"/>
    <w:qFormat/>
    <w:rsid w:val="00DB49C9"/>
    <w:rPr>
      <w:color w:val="124191"/>
      <w:sz w:val="44"/>
      <w:szCs w:val="44"/>
    </w:rPr>
  </w:style>
  <w:style w:type="character" w:styleId="Title1Char" w:customStyle="1">
    <w:name w:val="Title 1 Char"/>
    <w:link w:val="Title1"/>
    <w:rsid w:val="00DB49C9"/>
    <w:rPr>
      <w:rFonts w:ascii="Arial" w:hAnsi="Arial" w:cs="Arial"/>
      <w:color w:val="124191"/>
      <w:sz w:val="44"/>
      <w:szCs w:val="44"/>
      <w:lang w:val="en-US"/>
    </w:rPr>
  </w:style>
  <w:style w:type="paragraph" w:styleId="TOC2">
    <w:name w:val="toc 2"/>
    <w:basedOn w:val="Normal"/>
    <w:next w:val="Normal"/>
    <w:autoRedefine/>
    <w:uiPriority w:val="39"/>
    <w:unhideWhenUsed/>
    <w:rsid w:val="00716C1A"/>
    <w:pPr>
      <w:tabs>
        <w:tab w:val="left" w:leader="dot" w:pos="8891"/>
      </w:tabs>
      <w:ind w:left="851" w:hanging="851"/>
    </w:pPr>
    <w:rPr>
      <w:rFonts w:eastAsia="Times New Roman"/>
      <w:noProof/>
    </w:rPr>
  </w:style>
  <w:style w:type="character" w:styleId="Heading3Char" w:customStyle="1">
    <w:name w:val="Heading 3 Char"/>
    <w:link w:val="Heading3"/>
    <w:uiPriority w:val="9"/>
    <w:rsid w:val="00664622"/>
    <w:rPr>
      <w:rFonts w:ascii="Arial" w:hAnsi="Arial" w:eastAsia="Times New Roman"/>
      <w:color w:val="124191"/>
      <w:sz w:val="22"/>
      <w:szCs w:val="26"/>
      <w:lang w:val="en-GB"/>
    </w:rPr>
  </w:style>
  <w:style w:type="paragraph" w:styleId="Title">
    <w:name w:val="Title"/>
    <w:basedOn w:val="Normal"/>
    <w:next w:val="Normal"/>
    <w:link w:val="TitleChar"/>
    <w:uiPriority w:val="10"/>
    <w:rsid w:val="00236319"/>
    <w:pPr>
      <w:spacing w:after="300" w:line="240" w:lineRule="auto"/>
      <w:contextualSpacing/>
    </w:pPr>
    <w:rPr>
      <w:rFonts w:ascii="Nokia Pure Headline Light" w:hAnsi="Nokia Pure Headline Light" w:eastAsia="Times New Roman" w:cs="Times New Roman"/>
      <w:color w:val="124191"/>
      <w:spacing w:val="5"/>
      <w:kern w:val="28"/>
      <w:sz w:val="44"/>
      <w:szCs w:val="52"/>
    </w:rPr>
  </w:style>
  <w:style w:type="character" w:styleId="TitleChar" w:customStyle="1">
    <w:name w:val="Title Char"/>
    <w:link w:val="Title"/>
    <w:uiPriority w:val="10"/>
    <w:rsid w:val="00236319"/>
    <w:rPr>
      <w:rFonts w:ascii="Nokia Pure Headline Light" w:hAnsi="Nokia Pure Headline Light" w:eastAsia="Times New Roman" w:cs="Times New Roman"/>
      <w:color w:val="124191"/>
      <w:spacing w:val="5"/>
      <w:kern w:val="28"/>
      <w:sz w:val="44"/>
      <w:szCs w:val="52"/>
      <w:lang w:val="en-US"/>
    </w:rPr>
  </w:style>
  <w:style w:type="paragraph" w:styleId="Subtitle">
    <w:name w:val="Subtitle"/>
    <w:basedOn w:val="Normal"/>
    <w:next w:val="Normal"/>
    <w:link w:val="SubtitleChar"/>
    <w:uiPriority w:val="11"/>
    <w:rsid w:val="001E6735"/>
    <w:pPr>
      <w:numPr>
        <w:ilvl w:val="1"/>
      </w:numPr>
    </w:pPr>
    <w:rPr>
      <w:rFonts w:eastAsia="Times New Roman" w:cs="Times New Roman"/>
      <w:i/>
      <w:iCs/>
      <w:spacing w:val="15"/>
      <w:sz w:val="24"/>
      <w:szCs w:val="24"/>
    </w:rPr>
  </w:style>
  <w:style w:type="character" w:styleId="SubtitleChar" w:customStyle="1">
    <w:name w:val="Subtitle Char"/>
    <w:link w:val="Subtitle"/>
    <w:uiPriority w:val="11"/>
    <w:rsid w:val="001E6735"/>
    <w:rPr>
      <w:rFonts w:ascii="Arial" w:hAnsi="Arial" w:eastAsia="Times New Roman" w:cs="Times New Roman"/>
      <w:i/>
      <w:iCs/>
      <w:spacing w:val="15"/>
      <w:sz w:val="24"/>
      <w:szCs w:val="24"/>
    </w:rPr>
  </w:style>
  <w:style w:type="character" w:styleId="SubtleEmphasis">
    <w:name w:val="Subtle Emphasis"/>
    <w:uiPriority w:val="19"/>
    <w:rsid w:val="00236319"/>
    <w:rPr>
      <w:rFonts w:ascii="Arial" w:hAnsi="Arial"/>
      <w:i/>
      <w:iCs/>
      <w:color w:val="4D5766"/>
    </w:rPr>
  </w:style>
  <w:style w:type="character" w:styleId="Emphasis">
    <w:name w:val="Emphasis"/>
    <w:uiPriority w:val="20"/>
    <w:rsid w:val="001E6735"/>
    <w:rPr>
      <w:rFonts w:ascii="Arial" w:hAnsi="Arial"/>
      <w:i/>
      <w:iCs/>
    </w:rPr>
  </w:style>
  <w:style w:type="character" w:styleId="IntenseEmphasis">
    <w:name w:val="Intense Emphasis"/>
    <w:uiPriority w:val="21"/>
    <w:rsid w:val="00236319"/>
    <w:rPr>
      <w:rFonts w:ascii="Arial" w:hAnsi="Arial"/>
      <w:b/>
      <w:bCs/>
      <w:i/>
      <w:iCs/>
      <w:color w:val="4D5766"/>
    </w:rPr>
  </w:style>
  <w:style w:type="character" w:styleId="Strong">
    <w:name w:val="Strong"/>
    <w:uiPriority w:val="22"/>
    <w:rsid w:val="001E6735"/>
    <w:rPr>
      <w:rFonts w:ascii="Arial" w:hAnsi="Arial"/>
      <w:b/>
      <w:bCs/>
    </w:rPr>
  </w:style>
  <w:style w:type="paragraph" w:styleId="Quote">
    <w:name w:val="Quote"/>
    <w:basedOn w:val="Normal"/>
    <w:next w:val="Normal"/>
    <w:link w:val="QuoteChar"/>
    <w:uiPriority w:val="29"/>
    <w:rsid w:val="00583ECE"/>
    <w:rPr>
      <w:i/>
      <w:iCs/>
    </w:rPr>
  </w:style>
  <w:style w:type="character" w:styleId="QuoteChar" w:customStyle="1">
    <w:name w:val="Quote Char"/>
    <w:link w:val="Quote"/>
    <w:uiPriority w:val="29"/>
    <w:rsid w:val="00583ECE"/>
    <w:rPr>
      <w:rFonts w:ascii="Nokia Pure Text DFLT" w:hAnsi="Nokia Pure Text DFLT"/>
      <w:i/>
      <w:iCs/>
      <w:color w:val="001135"/>
    </w:rPr>
  </w:style>
  <w:style w:type="paragraph" w:styleId="IntenseQuote">
    <w:name w:val="Intense Quote"/>
    <w:basedOn w:val="Normal"/>
    <w:next w:val="Normal"/>
    <w:link w:val="IntenseQuoteChar"/>
    <w:uiPriority w:val="30"/>
    <w:rsid w:val="001E6735"/>
    <w:pPr>
      <w:pBdr>
        <w:bottom w:val="single" w:color="98A2AE" w:sz="4" w:space="4"/>
      </w:pBdr>
      <w:spacing w:before="200" w:after="280"/>
      <w:ind w:left="936" w:right="936"/>
    </w:pPr>
    <w:rPr>
      <w:b/>
      <w:bCs/>
      <w:i/>
      <w:iCs/>
    </w:rPr>
  </w:style>
  <w:style w:type="character" w:styleId="IntenseQuoteChar" w:customStyle="1">
    <w:name w:val="Intense Quote Char"/>
    <w:link w:val="IntenseQuote"/>
    <w:uiPriority w:val="30"/>
    <w:rsid w:val="001E6735"/>
    <w:rPr>
      <w:rFonts w:ascii="Arial" w:hAnsi="Arial"/>
      <w:b/>
      <w:bCs/>
      <w:i/>
      <w:iCs/>
    </w:rPr>
  </w:style>
  <w:style w:type="character" w:styleId="SubtleReference">
    <w:name w:val="Subtle Reference"/>
    <w:uiPriority w:val="31"/>
    <w:rsid w:val="001E6735"/>
    <w:rPr>
      <w:rFonts w:ascii="Arial" w:hAnsi="Arial"/>
      <w:smallCaps/>
      <w:color w:val="001135"/>
      <w:u w:val="single"/>
    </w:rPr>
  </w:style>
  <w:style w:type="character" w:styleId="IntenseReference">
    <w:name w:val="Intense Reference"/>
    <w:uiPriority w:val="32"/>
    <w:rsid w:val="00236319"/>
    <w:rPr>
      <w:rFonts w:ascii="Arial" w:hAnsi="Arial"/>
      <w:b/>
      <w:bCs/>
      <w:smallCaps/>
      <w:color w:val="4D5766"/>
      <w:spacing w:val="5"/>
      <w:u w:val="single"/>
    </w:rPr>
  </w:style>
  <w:style w:type="character" w:styleId="BookTitle">
    <w:name w:val="Book Title"/>
    <w:uiPriority w:val="33"/>
    <w:rsid w:val="001E6735"/>
    <w:rPr>
      <w:rFonts w:ascii="Arial" w:hAnsi="Arial"/>
      <w:b/>
      <w:bCs/>
      <w:smallCaps/>
      <w:spacing w:val="5"/>
    </w:rPr>
  </w:style>
  <w:style w:type="paragraph" w:styleId="TOCHeading">
    <w:name w:val="TOC Heading"/>
    <w:basedOn w:val="Heading1"/>
    <w:next w:val="Normal"/>
    <w:uiPriority w:val="39"/>
    <w:unhideWhenUsed/>
    <w:qFormat/>
    <w:rsid w:val="00664622"/>
    <w:pPr>
      <w:numPr>
        <w:numId w:val="0"/>
      </w:numPr>
      <w:spacing w:after="240"/>
      <w:outlineLvl w:val="9"/>
    </w:pPr>
    <w:rPr>
      <w:bCs w:val="0"/>
      <w:szCs w:val="32"/>
    </w:rPr>
  </w:style>
  <w:style w:type="paragraph" w:styleId="TOC3">
    <w:name w:val="toc 3"/>
    <w:basedOn w:val="Normal"/>
    <w:next w:val="Normal"/>
    <w:autoRedefine/>
    <w:uiPriority w:val="39"/>
    <w:unhideWhenUsed/>
    <w:rsid w:val="00716C1A"/>
    <w:pPr>
      <w:tabs>
        <w:tab w:val="left" w:leader="dot" w:pos="8891"/>
      </w:tabs>
      <w:ind w:left="851" w:hanging="851"/>
    </w:pPr>
    <w:rPr>
      <w:rFonts w:eastAsia="Times New Roman"/>
      <w:noProof/>
    </w:rPr>
  </w:style>
  <w:style w:type="character" w:styleId="Heading4Char" w:customStyle="1">
    <w:name w:val="Heading 4 Char"/>
    <w:link w:val="Heading4"/>
    <w:uiPriority w:val="9"/>
    <w:rsid w:val="00664622"/>
    <w:rPr>
      <w:rFonts w:ascii="Arial" w:hAnsi="Arial" w:eastAsia="Times New Roman"/>
      <w:iCs/>
      <w:color w:val="124191"/>
      <w:sz w:val="22"/>
      <w:szCs w:val="22"/>
      <w:lang w:val="en-GB"/>
    </w:rPr>
  </w:style>
  <w:style w:type="character" w:styleId="Heading5Char" w:customStyle="1">
    <w:name w:val="Heading 5 Char"/>
    <w:link w:val="Heading5"/>
    <w:uiPriority w:val="9"/>
    <w:rsid w:val="00664622"/>
    <w:rPr>
      <w:rFonts w:ascii="Arial" w:hAnsi="Arial" w:eastAsia="Times New Roman"/>
      <w:color w:val="124191"/>
      <w:sz w:val="22"/>
      <w:szCs w:val="22"/>
      <w:lang w:val="en-GB"/>
    </w:rPr>
  </w:style>
  <w:style w:type="character" w:styleId="Heading6Char" w:customStyle="1">
    <w:name w:val="Heading 6 Char"/>
    <w:link w:val="Heading6"/>
    <w:uiPriority w:val="9"/>
    <w:semiHidden/>
    <w:rsid w:val="00860699"/>
    <w:rPr>
      <w:rFonts w:ascii="Arial" w:hAnsi="Arial" w:eastAsia="Times New Roman"/>
      <w:color w:val="47505A"/>
      <w:sz w:val="22"/>
      <w:szCs w:val="22"/>
    </w:rPr>
  </w:style>
  <w:style w:type="character" w:styleId="Heading7Char" w:customStyle="1">
    <w:name w:val="Heading 7 Char"/>
    <w:link w:val="Heading7"/>
    <w:uiPriority w:val="9"/>
    <w:semiHidden/>
    <w:rsid w:val="00860699"/>
    <w:rPr>
      <w:rFonts w:ascii="Arial" w:hAnsi="Arial" w:eastAsia="Times New Roman"/>
      <w:i/>
      <w:iCs/>
      <w:color w:val="47505A"/>
      <w:sz w:val="22"/>
      <w:szCs w:val="22"/>
    </w:rPr>
  </w:style>
  <w:style w:type="character" w:styleId="Heading8Char" w:customStyle="1">
    <w:name w:val="Heading 8 Char"/>
    <w:link w:val="Heading8"/>
    <w:uiPriority w:val="9"/>
    <w:semiHidden/>
    <w:rsid w:val="00860699"/>
    <w:rPr>
      <w:rFonts w:ascii="Arial" w:hAnsi="Arial" w:eastAsia="Times New Roman"/>
      <w:color w:val="1855C0"/>
      <w:sz w:val="21"/>
      <w:szCs w:val="21"/>
    </w:rPr>
  </w:style>
  <w:style w:type="character" w:styleId="Heading9Char" w:customStyle="1">
    <w:name w:val="Heading 9 Char"/>
    <w:link w:val="Heading9"/>
    <w:uiPriority w:val="9"/>
    <w:rsid w:val="00664622"/>
    <w:rPr>
      <w:rFonts w:ascii="Arial" w:hAnsi="Arial" w:eastAsia="Times New Roman"/>
      <w:iCs/>
      <w:color w:val="124191"/>
      <w:sz w:val="22"/>
      <w:szCs w:val="21"/>
    </w:rPr>
  </w:style>
  <w:style w:type="character" w:styleId="apple-converted-space" w:customStyle="1">
    <w:name w:val="apple-converted-space"/>
    <w:basedOn w:val="DefaultParagraphFont"/>
    <w:rsid w:val="00CE11C5"/>
  </w:style>
  <w:style w:type="paragraph" w:styleId="NormalWeb">
    <w:name w:val="Normal (Web)"/>
    <w:basedOn w:val="Normal"/>
    <w:uiPriority w:val="99"/>
    <w:semiHidden/>
    <w:unhideWhenUsed/>
    <w:rsid w:val="00CE11C5"/>
    <w:pPr>
      <w:spacing w:before="100" w:beforeAutospacing="1" w:after="100" w:afterAutospacing="1" w:line="240" w:lineRule="auto"/>
    </w:pPr>
    <w:rPr>
      <w:rFonts w:ascii="Times New Roman" w:hAnsi="Times New Roman" w:eastAsia="Times New Roman" w:cs="Times New Roman"/>
      <w:color w:val="auto"/>
      <w:sz w:val="24"/>
      <w:szCs w:val="24"/>
      <w:lang w:eastAsia="en-GB"/>
    </w:rPr>
  </w:style>
  <w:style w:type="paragraph" w:styleId="Figuretitle" w:customStyle="1">
    <w:name w:val="Figure title"/>
    <w:basedOn w:val="Title1"/>
    <w:qFormat/>
    <w:rsid w:val="00D67D5D"/>
    <w:rPr>
      <w:b/>
      <w:sz w:val="24"/>
    </w:rPr>
  </w:style>
  <w:style w:type="paragraph" w:styleId="Tabletitle" w:customStyle="1">
    <w:name w:val="Table title"/>
    <w:basedOn w:val="Title1"/>
    <w:qFormat/>
    <w:rsid w:val="00D67D5D"/>
    <w:rPr>
      <w:b/>
      <w:sz w:val="24"/>
    </w:rPr>
  </w:style>
  <w:style w:type="paragraph" w:styleId="Simplenumbering" w:customStyle="1">
    <w:name w:val="Simple numbering"/>
    <w:basedOn w:val="Normal"/>
    <w:qFormat/>
    <w:rsid w:val="00A3116C"/>
    <w:pPr>
      <w:numPr>
        <w:numId w:val="2"/>
      </w:numPr>
      <w:shd w:val="clear" w:color="auto" w:fill="FFFFFF"/>
      <w:contextualSpacing/>
    </w:pPr>
  </w:style>
  <w:style w:type="paragraph" w:styleId="TOC4">
    <w:name w:val="toc 4"/>
    <w:basedOn w:val="Normal"/>
    <w:next w:val="Normal"/>
    <w:autoRedefine/>
    <w:uiPriority w:val="39"/>
    <w:unhideWhenUsed/>
    <w:rsid w:val="00716C1A"/>
    <w:pPr>
      <w:tabs>
        <w:tab w:val="left" w:leader="dot" w:pos="8891"/>
      </w:tabs>
      <w:ind w:left="851" w:hanging="851"/>
    </w:pPr>
    <w:rPr>
      <w:noProof/>
    </w:rPr>
  </w:style>
  <w:style w:type="paragraph" w:styleId="TOC5">
    <w:name w:val="toc 5"/>
    <w:basedOn w:val="TOC3"/>
    <w:next w:val="Normal"/>
    <w:autoRedefine/>
    <w:uiPriority w:val="39"/>
    <w:unhideWhenUsed/>
    <w:rsid w:val="00716C1A"/>
    <w:pPr>
      <w:ind w:left="964" w:hanging="964"/>
    </w:pPr>
  </w:style>
  <w:style w:type="paragraph" w:styleId="Caption">
    <w:name w:val="caption"/>
    <w:basedOn w:val="Normal"/>
    <w:next w:val="Normal"/>
    <w:link w:val="CaptionChar"/>
    <w:uiPriority w:val="35"/>
    <w:qFormat/>
    <w:rsid w:val="005B5ED8"/>
    <w:pPr>
      <w:spacing w:before="60" w:after="0" w:line="240" w:lineRule="auto"/>
    </w:pPr>
    <w:rPr>
      <w:rFonts w:ascii="Trebuchet MS" w:hAnsi="Trebuchet MS" w:eastAsia="Times New Roman" w:cs="Times New Roman"/>
      <w:b/>
      <w:bCs/>
      <w:color w:val="auto"/>
      <w:sz w:val="20"/>
      <w:szCs w:val="20"/>
      <w:lang w:eastAsia="de-DE"/>
    </w:rPr>
  </w:style>
  <w:style w:type="character" w:styleId="CaptionChar" w:customStyle="1">
    <w:name w:val="Caption Char"/>
    <w:basedOn w:val="DefaultParagraphFont"/>
    <w:link w:val="Caption"/>
    <w:uiPriority w:val="35"/>
    <w:rsid w:val="005B5ED8"/>
    <w:rPr>
      <w:rFonts w:ascii="Trebuchet MS" w:hAnsi="Trebuchet MS" w:eastAsia="Times New Roman"/>
      <w:b/>
      <w:bCs/>
      <w:lang w:eastAsia="de-DE"/>
    </w:rPr>
  </w:style>
  <w:style w:type="paragraph" w:styleId="CellHeading" w:customStyle="1">
    <w:name w:val="CellHeading"/>
    <w:basedOn w:val="Normal"/>
    <w:rsid w:val="007959FE"/>
    <w:pPr>
      <w:overflowPunct w:val="0"/>
      <w:autoSpaceDE w:val="0"/>
      <w:autoSpaceDN w:val="0"/>
      <w:adjustRightInd w:val="0"/>
      <w:spacing w:after="0" w:line="240" w:lineRule="auto"/>
      <w:jc w:val="center"/>
      <w:textAlignment w:val="baseline"/>
    </w:pPr>
    <w:rPr>
      <w:rFonts w:ascii="Times New Roman" w:hAnsi="Times New Roman" w:eastAsia="Times New Roman" w:cs="Times New Roman"/>
      <w:noProof/>
      <w:color w:val="000000"/>
      <w:sz w:val="24"/>
      <w:szCs w:val="20"/>
    </w:rPr>
  </w:style>
  <w:style w:type="character" w:styleId="FollowedHyperlink">
    <w:name w:val="FollowedHyperlink"/>
    <w:basedOn w:val="DefaultParagraphFont"/>
    <w:uiPriority w:val="99"/>
    <w:semiHidden/>
    <w:unhideWhenUsed/>
    <w:rsid w:val="005B7AC6"/>
    <w:rPr>
      <w:color w:val="0B0080" w:themeColor="followedHyperlink"/>
      <w:u w:val="single"/>
    </w:rPr>
  </w:style>
  <w:style w:type="table" w:styleId="GridTable4">
    <w:name w:val="Grid Table 4"/>
    <w:basedOn w:val="TableNormal"/>
    <w:uiPriority w:val="49"/>
    <w:rsid w:val="00682233"/>
    <w:tblPr>
      <w:tblStyleRowBandSize w:val="1"/>
      <w:tblStyleColBandSize w:val="1"/>
      <w:tblBorders>
        <w:top w:val="single" w:color="4581E8" w:themeColor="text1" w:themeTint="99" w:sz="4" w:space="0"/>
        <w:left w:val="single" w:color="4581E8" w:themeColor="text1" w:themeTint="99" w:sz="4" w:space="0"/>
        <w:bottom w:val="single" w:color="4581E8" w:themeColor="text1" w:themeTint="99" w:sz="4" w:space="0"/>
        <w:right w:val="single" w:color="4581E8" w:themeColor="text1" w:themeTint="99" w:sz="4" w:space="0"/>
        <w:insideH w:val="single" w:color="4581E8" w:themeColor="text1" w:themeTint="99" w:sz="4" w:space="0"/>
        <w:insideV w:val="single" w:color="4581E8" w:themeColor="text1" w:themeTint="99" w:sz="4" w:space="0"/>
      </w:tblBorders>
    </w:tblPr>
    <w:tblStylePr w:type="firstRow">
      <w:rPr>
        <w:b/>
        <w:bCs/>
        <w:color w:val="FFFFFF" w:themeColor="background1"/>
      </w:rPr>
      <w:tblPr/>
      <w:tcPr>
        <w:tcBorders>
          <w:top w:val="single" w:color="124191" w:themeColor="text1" w:sz="4" w:space="0"/>
          <w:left w:val="single" w:color="124191" w:themeColor="text1" w:sz="4" w:space="0"/>
          <w:bottom w:val="single" w:color="124191" w:themeColor="text1" w:sz="4" w:space="0"/>
          <w:right w:val="single" w:color="124191" w:themeColor="text1" w:sz="4" w:space="0"/>
          <w:insideH w:val="nil"/>
          <w:insideV w:val="nil"/>
        </w:tcBorders>
        <w:shd w:val="clear" w:color="auto" w:fill="124191" w:themeFill="text1"/>
      </w:tcPr>
    </w:tblStylePr>
    <w:tblStylePr w:type="lastRow">
      <w:rPr>
        <w:b/>
        <w:bCs/>
      </w:rPr>
      <w:tblPr/>
      <w:tcPr>
        <w:tcBorders>
          <w:top w:val="double" w:color="124191" w:themeColor="text1" w:sz="4" w:space="0"/>
        </w:tcBorders>
      </w:tcPr>
    </w:tblStylePr>
    <w:tblStylePr w:type="firstCol">
      <w:rPr>
        <w:b/>
        <w:bCs/>
      </w:rPr>
    </w:tblStylePr>
    <w:tblStylePr w:type="lastCol">
      <w:rPr>
        <w:b/>
        <w:bCs/>
      </w:rPr>
    </w:tblStylePr>
    <w:tblStylePr w:type="band1Vert">
      <w:tblPr/>
      <w:tcPr>
        <w:shd w:val="clear" w:color="auto" w:fill="C1D5F7" w:themeFill="text1" w:themeFillTint="33"/>
      </w:tcPr>
    </w:tblStylePr>
    <w:tblStylePr w:type="band1Horz">
      <w:tblPr/>
      <w:tcPr>
        <w:shd w:val="clear" w:color="auto" w:fill="C1D5F7" w:themeFill="text1" w:themeFillTint="33"/>
      </w:tcPr>
    </w:tblStylePr>
  </w:style>
  <w:style w:type="table" w:styleId="ListTable3-Accent3">
    <w:name w:val="List Table 3 Accent 3"/>
    <w:basedOn w:val="TableNormal"/>
    <w:uiPriority w:val="48"/>
    <w:rsid w:val="000C6220"/>
    <w:tblPr>
      <w:tblStyleRowBandSize w:val="1"/>
      <w:tblStyleColBandSize w:val="1"/>
      <w:tblBorders>
        <w:top w:val="single" w:color="00C9FF" w:themeColor="accent3" w:sz="4" w:space="0"/>
        <w:left w:val="single" w:color="00C9FF" w:themeColor="accent3" w:sz="4" w:space="0"/>
        <w:bottom w:val="single" w:color="00C9FF" w:themeColor="accent3" w:sz="4" w:space="0"/>
        <w:right w:val="single" w:color="00C9FF" w:themeColor="accent3" w:sz="4" w:space="0"/>
      </w:tblBorders>
    </w:tblPr>
    <w:tblStylePr w:type="firstRow">
      <w:rPr>
        <w:b/>
        <w:bCs/>
        <w:color w:val="FFFFFF" w:themeColor="background1"/>
      </w:rPr>
      <w:tblPr/>
      <w:tcPr>
        <w:shd w:val="clear" w:color="auto" w:fill="00C9FF" w:themeFill="accent3"/>
      </w:tcPr>
    </w:tblStylePr>
    <w:tblStylePr w:type="lastRow">
      <w:rPr>
        <w:b/>
        <w:bCs/>
      </w:rPr>
      <w:tblPr/>
      <w:tcPr>
        <w:tcBorders>
          <w:top w:val="double" w:color="00C9FF" w:themeColor="accent3" w:sz="4" w:space="0"/>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color="00C9FF" w:themeColor="accent3" w:sz="4" w:space="0"/>
          <w:right w:val="single" w:color="00C9FF" w:themeColor="accent3" w:sz="4" w:space="0"/>
        </w:tcBorders>
      </w:tcPr>
    </w:tblStylePr>
    <w:tblStylePr w:type="band1Horz">
      <w:tblPr/>
      <w:tcPr>
        <w:tcBorders>
          <w:top w:val="single" w:color="00C9FF" w:themeColor="accent3" w:sz="4" w:space="0"/>
          <w:bottom w:val="single" w:color="00C9FF" w:themeColor="accent3" w:sz="4" w:space="0"/>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color="00C9FF" w:themeColor="accent3" w:sz="4" w:space="0"/>
          <w:left w:val="nil"/>
        </w:tcBorders>
      </w:tcPr>
    </w:tblStylePr>
    <w:tblStylePr w:type="swCell">
      <w:tblPr/>
      <w:tcPr>
        <w:tcBorders>
          <w:top w:val="double" w:color="00C9FF" w:themeColor="accent3" w:sz="4" w:space="0"/>
          <w:right w:val="nil"/>
        </w:tcBorders>
      </w:tcPr>
    </w:tblStylePr>
  </w:style>
  <w:style w:type="paragraph" w:styleId="CommentText">
    <w:name w:val="annotation text"/>
    <w:basedOn w:val="Normal"/>
    <w:link w:val="CommentTextChar"/>
    <w:uiPriority w:val="99"/>
    <w:semiHidden/>
    <w:unhideWhenUsed/>
    <w:rsid w:val="00216C4E"/>
    <w:pPr>
      <w:spacing w:line="240" w:lineRule="auto"/>
    </w:pPr>
    <w:rPr>
      <w:sz w:val="20"/>
      <w:szCs w:val="20"/>
    </w:rPr>
  </w:style>
  <w:style w:type="character" w:styleId="CommentTextChar" w:customStyle="1">
    <w:name w:val="Comment Text Char"/>
    <w:basedOn w:val="DefaultParagraphFont"/>
    <w:link w:val="CommentText"/>
    <w:uiPriority w:val="99"/>
    <w:semiHidden/>
    <w:rsid w:val="00216C4E"/>
    <w:rPr>
      <w:rFonts w:ascii="Arial" w:hAnsi="Arial" w:cs="Arial"/>
      <w:color w:val="001135"/>
    </w:rPr>
  </w:style>
  <w:style w:type="character" w:styleId="UnresolvedMention">
    <w:name w:val="Unresolved Mention"/>
    <w:basedOn w:val="DefaultParagraphFont"/>
    <w:uiPriority w:val="99"/>
    <w:semiHidden/>
    <w:unhideWhenUsed/>
    <w:rsid w:val="00A90068"/>
    <w:rPr>
      <w:color w:val="605E5C"/>
      <w:shd w:val="clear" w:color="auto" w:fill="E1DFDD"/>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68212F"/>
    <w:rPr>
      <w:b/>
      <w:bCs/>
    </w:rPr>
  </w:style>
  <w:style w:type="character" w:styleId="CommentSubjectChar" w:customStyle="1">
    <w:name w:val="Comment Subject Char"/>
    <w:basedOn w:val="CommentTextChar"/>
    <w:link w:val="CommentSubject"/>
    <w:uiPriority w:val="99"/>
    <w:semiHidden/>
    <w:rsid w:val="0068212F"/>
    <w:rPr>
      <w:rFonts w:ascii="Arial" w:hAnsi="Arial" w:cs="Arial"/>
      <w:b/>
      <w:bCs/>
      <w:color w:val="001135"/>
    </w:rPr>
  </w:style>
  <w:style w:type="paragraph" w:styleId="Revision">
    <w:name w:val="Revision"/>
    <w:hidden/>
    <w:uiPriority w:val="99"/>
    <w:semiHidden/>
    <w:rsid w:val="00194D3D"/>
    <w:rPr>
      <w:rFonts w:ascii="Arial" w:hAnsi="Arial" w:cs="Arial"/>
      <w:color w:val="00113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023998">
      <w:bodyDiv w:val="1"/>
      <w:marLeft w:val="0"/>
      <w:marRight w:val="0"/>
      <w:marTop w:val="0"/>
      <w:marBottom w:val="0"/>
      <w:divBdr>
        <w:top w:val="none" w:sz="0" w:space="0" w:color="auto"/>
        <w:left w:val="none" w:sz="0" w:space="0" w:color="auto"/>
        <w:bottom w:val="none" w:sz="0" w:space="0" w:color="auto"/>
        <w:right w:val="none" w:sz="0" w:space="0" w:color="auto"/>
      </w:divBdr>
    </w:div>
    <w:div w:id="257567974">
      <w:bodyDiv w:val="1"/>
      <w:marLeft w:val="0"/>
      <w:marRight w:val="0"/>
      <w:marTop w:val="0"/>
      <w:marBottom w:val="0"/>
      <w:divBdr>
        <w:top w:val="none" w:sz="0" w:space="0" w:color="auto"/>
        <w:left w:val="none" w:sz="0" w:space="0" w:color="auto"/>
        <w:bottom w:val="none" w:sz="0" w:space="0" w:color="auto"/>
        <w:right w:val="none" w:sz="0" w:space="0" w:color="auto"/>
      </w:divBdr>
    </w:div>
    <w:div w:id="364909207">
      <w:bodyDiv w:val="1"/>
      <w:marLeft w:val="0"/>
      <w:marRight w:val="0"/>
      <w:marTop w:val="0"/>
      <w:marBottom w:val="0"/>
      <w:divBdr>
        <w:top w:val="none" w:sz="0" w:space="0" w:color="auto"/>
        <w:left w:val="none" w:sz="0" w:space="0" w:color="auto"/>
        <w:bottom w:val="none" w:sz="0" w:space="0" w:color="auto"/>
        <w:right w:val="none" w:sz="0" w:space="0" w:color="auto"/>
      </w:divBdr>
    </w:div>
    <w:div w:id="427968611">
      <w:bodyDiv w:val="1"/>
      <w:marLeft w:val="0"/>
      <w:marRight w:val="0"/>
      <w:marTop w:val="0"/>
      <w:marBottom w:val="0"/>
      <w:divBdr>
        <w:top w:val="none" w:sz="0" w:space="0" w:color="auto"/>
        <w:left w:val="none" w:sz="0" w:space="0" w:color="auto"/>
        <w:bottom w:val="none" w:sz="0" w:space="0" w:color="auto"/>
        <w:right w:val="none" w:sz="0" w:space="0" w:color="auto"/>
      </w:divBdr>
    </w:div>
    <w:div w:id="661007972">
      <w:bodyDiv w:val="1"/>
      <w:marLeft w:val="0"/>
      <w:marRight w:val="0"/>
      <w:marTop w:val="0"/>
      <w:marBottom w:val="0"/>
      <w:divBdr>
        <w:top w:val="none" w:sz="0" w:space="0" w:color="auto"/>
        <w:left w:val="none" w:sz="0" w:space="0" w:color="auto"/>
        <w:bottom w:val="none" w:sz="0" w:space="0" w:color="auto"/>
        <w:right w:val="none" w:sz="0" w:space="0" w:color="auto"/>
      </w:divBdr>
    </w:div>
    <w:div w:id="879051856">
      <w:bodyDiv w:val="1"/>
      <w:marLeft w:val="0"/>
      <w:marRight w:val="0"/>
      <w:marTop w:val="0"/>
      <w:marBottom w:val="0"/>
      <w:divBdr>
        <w:top w:val="none" w:sz="0" w:space="0" w:color="auto"/>
        <w:left w:val="none" w:sz="0" w:space="0" w:color="auto"/>
        <w:bottom w:val="none" w:sz="0" w:space="0" w:color="auto"/>
        <w:right w:val="none" w:sz="0" w:space="0" w:color="auto"/>
      </w:divBdr>
    </w:div>
    <w:div w:id="994144289">
      <w:bodyDiv w:val="1"/>
      <w:marLeft w:val="0"/>
      <w:marRight w:val="0"/>
      <w:marTop w:val="0"/>
      <w:marBottom w:val="0"/>
      <w:divBdr>
        <w:top w:val="none" w:sz="0" w:space="0" w:color="auto"/>
        <w:left w:val="none" w:sz="0" w:space="0" w:color="auto"/>
        <w:bottom w:val="none" w:sz="0" w:space="0" w:color="auto"/>
        <w:right w:val="none" w:sz="0" w:space="0" w:color="auto"/>
      </w:divBdr>
    </w:div>
    <w:div w:id="1001546330">
      <w:bodyDiv w:val="1"/>
      <w:marLeft w:val="0"/>
      <w:marRight w:val="0"/>
      <w:marTop w:val="0"/>
      <w:marBottom w:val="0"/>
      <w:divBdr>
        <w:top w:val="none" w:sz="0" w:space="0" w:color="auto"/>
        <w:left w:val="none" w:sz="0" w:space="0" w:color="auto"/>
        <w:bottom w:val="none" w:sz="0" w:space="0" w:color="auto"/>
        <w:right w:val="none" w:sz="0" w:space="0" w:color="auto"/>
      </w:divBdr>
    </w:div>
    <w:div w:id="1017007291">
      <w:bodyDiv w:val="1"/>
      <w:marLeft w:val="0"/>
      <w:marRight w:val="0"/>
      <w:marTop w:val="0"/>
      <w:marBottom w:val="0"/>
      <w:divBdr>
        <w:top w:val="none" w:sz="0" w:space="0" w:color="auto"/>
        <w:left w:val="none" w:sz="0" w:space="0" w:color="auto"/>
        <w:bottom w:val="none" w:sz="0" w:space="0" w:color="auto"/>
        <w:right w:val="none" w:sz="0" w:space="0" w:color="auto"/>
      </w:divBdr>
    </w:div>
    <w:div w:id="1486359929">
      <w:bodyDiv w:val="1"/>
      <w:marLeft w:val="0"/>
      <w:marRight w:val="0"/>
      <w:marTop w:val="0"/>
      <w:marBottom w:val="0"/>
      <w:divBdr>
        <w:top w:val="none" w:sz="0" w:space="0" w:color="auto"/>
        <w:left w:val="none" w:sz="0" w:space="0" w:color="auto"/>
        <w:bottom w:val="none" w:sz="0" w:space="0" w:color="auto"/>
        <w:right w:val="none" w:sz="0" w:space="0" w:color="auto"/>
      </w:divBdr>
    </w:div>
    <w:div w:id="20466329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hyperlink" Target="https://optics-jira.ext.net.nokia.com/browse/WSP-508" TargetMode="External" Id="rId13" /><Relationship Type="http://schemas.microsoft.com/office/2018/08/relationships/commentsExtensible" Target="commentsExtensible.xml" Id="rId18" /><Relationship Type="http://schemas.openxmlformats.org/officeDocument/2006/relationships/image" Target="media/image6.png" Id="rId26" /><Relationship Type="http://schemas.openxmlformats.org/officeDocument/2006/relationships/image" Target="media/image19.png" Id="rId39" /><Relationship Type="http://schemas.openxmlformats.org/officeDocument/2006/relationships/image" Target="media/image1.png" Id="rId21" /><Relationship Type="http://schemas.openxmlformats.org/officeDocument/2006/relationships/image" Target="media/image22.png" Id="rId42" /><Relationship Type="http://schemas.openxmlformats.org/officeDocument/2006/relationships/image" Target="media/image27.png" Id="rId47" /><Relationship Type="http://schemas.openxmlformats.org/officeDocument/2006/relationships/image" Target="media/image30.png" Id="rId50" /><Relationship Type="http://schemas.openxmlformats.org/officeDocument/2006/relationships/glossaryDocument" Target="glossary/document.xml" Id="rId55" /><Relationship Type="http://schemas.openxmlformats.org/officeDocument/2006/relationships/numbering" Target="numbering.xml" Id="rId7" /><Relationship Type="http://schemas.openxmlformats.org/officeDocument/2006/relationships/customXml" Target="../customXml/item2.xml" Id="rId2" /><Relationship Type="http://schemas.microsoft.com/office/2011/relationships/commentsExtended" Target="commentsExtended.xml" Id="rId16" /><Relationship Type="http://schemas.openxmlformats.org/officeDocument/2006/relationships/footnotes" Target="footnotes.xml" Id="rId11" /><Relationship Type="http://schemas.openxmlformats.org/officeDocument/2006/relationships/image" Target="media/image4.png" Id="rId24" /><Relationship Type="http://schemas.openxmlformats.org/officeDocument/2006/relationships/image" Target="media/image17.png" Id="rId37" /><Relationship Type="http://schemas.openxmlformats.org/officeDocument/2006/relationships/image" Target="media/image20.png" Id="rId40" /><Relationship Type="http://schemas.openxmlformats.org/officeDocument/2006/relationships/image" Target="media/image25.png" Id="rId45" /><Relationship Type="http://schemas.openxmlformats.org/officeDocument/2006/relationships/fontTable" Target="fontTable.xml" Id="rId53" /><Relationship Type="http://schemas.openxmlformats.org/officeDocument/2006/relationships/customXml" Target="../customXml/item5.xml" Id="rId5" /><Relationship Type="http://schemas.openxmlformats.org/officeDocument/2006/relationships/webSettings" Target="webSettings.xml" Id="rId10" /><Relationship Type="http://schemas.openxmlformats.org/officeDocument/2006/relationships/footer" Target="footer1.xml" Id="rId52" /><Relationship Type="http://schemas.openxmlformats.org/officeDocument/2006/relationships/customXml" Target="../customXml/item4.xml" Id="rId4" /><Relationship Type="http://schemas.openxmlformats.org/officeDocument/2006/relationships/settings" Target="settings.xml" Id="rId9" /><Relationship Type="http://schemas.openxmlformats.org/officeDocument/2006/relationships/hyperlink" Target="https://optics-jira.ext.net.nokia.com/browse/WSP-515" TargetMode="External" Id="rId14" /><Relationship Type="http://schemas.openxmlformats.org/officeDocument/2006/relationships/image" Target="media/image2.png" Id="rId22" /><Relationship Type="http://schemas.openxmlformats.org/officeDocument/2006/relationships/image" Target="media/image7.png" Id="rId27" /><Relationship Type="http://schemas.openxmlformats.org/officeDocument/2006/relationships/image" Target="media/image10.png" Id="rId30" /><Relationship Type="http://schemas.openxmlformats.org/officeDocument/2006/relationships/image" Target="media/image23.png" Id="rId43" /><Relationship Type="http://schemas.openxmlformats.org/officeDocument/2006/relationships/image" Target="media/image28.png" Id="rId48" /><Relationship Type="http://schemas.openxmlformats.org/officeDocument/2006/relationships/theme" Target="theme/theme1.xml" Id="rId56" /><Relationship Type="http://schemas.openxmlformats.org/officeDocument/2006/relationships/styles" Target="styles.xml" Id="rId8" /><Relationship Type="http://schemas.openxmlformats.org/officeDocument/2006/relationships/header" Target="header1.xml" Id="rId51" /><Relationship Type="http://schemas.openxmlformats.org/officeDocument/2006/relationships/customXml" Target="../customXml/item3.xml" Id="rId3" /><Relationship Type="http://schemas.openxmlformats.org/officeDocument/2006/relationships/endnotes" Target="endnotes.xml" Id="rId12" /><Relationship Type="http://schemas.microsoft.com/office/2016/09/relationships/commentsIds" Target="commentsIds.xml" Id="rId17" /><Relationship Type="http://schemas.openxmlformats.org/officeDocument/2006/relationships/image" Target="media/image5.png" Id="rId25" /><Relationship Type="http://schemas.openxmlformats.org/officeDocument/2006/relationships/image" Target="media/image13.png" Id="rId33" /><Relationship Type="http://schemas.openxmlformats.org/officeDocument/2006/relationships/image" Target="media/image18.png" Id="rId38" /><Relationship Type="http://schemas.openxmlformats.org/officeDocument/2006/relationships/image" Target="media/image26.png" Id="rId46" /><Relationship Type="http://schemas.openxmlformats.org/officeDocument/2006/relationships/hyperlink" Target="https://optics-jira.ext.net.nokia.com/browse/WSP-538" TargetMode="External" Id="rId20" /><Relationship Type="http://schemas.openxmlformats.org/officeDocument/2006/relationships/image" Target="media/image21.emf" Id="rId41" /><Relationship Type="http://schemas.microsoft.com/office/2011/relationships/people" Target="people.xml" Id="rId54" /><Relationship Type="http://schemas.openxmlformats.org/officeDocument/2006/relationships/customXml" Target="../customXml/item1.xml" Id="rId1" /><Relationship Type="http://schemas.openxmlformats.org/officeDocument/2006/relationships/customXml" Target="../customXml/item6.xml" Id="rId6" /><Relationship Type="http://schemas.openxmlformats.org/officeDocument/2006/relationships/comments" Target="comments.xml" Id="rId15" /><Relationship Type="http://schemas.openxmlformats.org/officeDocument/2006/relationships/image" Target="media/image3.png" Id="rId23" /><Relationship Type="http://schemas.openxmlformats.org/officeDocument/2006/relationships/image" Target="media/image8.png" Id="rId28" /><Relationship Type="http://schemas.openxmlformats.org/officeDocument/2006/relationships/image" Target="media/image29.png" Id="rId49" /><Relationship Type="http://schemas.openxmlformats.org/officeDocument/2006/relationships/hyperlink" Target="https://optics-jira.ext.net.nokia.com/browse/WSP-534" TargetMode="External" Id="R537c8c5f6ac84b8a" /><Relationship Type="http://schemas.openxmlformats.org/officeDocument/2006/relationships/image" Target="/media/image1e.png" Id="Ra9c426ff25ff47bd" /><Relationship Type="http://schemas.openxmlformats.org/officeDocument/2006/relationships/image" Target="/media/image1f.png" Id="Refdf31ba36504fa0" /><Relationship Type="http://schemas.openxmlformats.org/officeDocument/2006/relationships/image" Target="/media/image20.png" Id="Rc58fbd8028b74434" /><Relationship Type="http://schemas.openxmlformats.org/officeDocument/2006/relationships/image" Target="/media/image21.png" Id="Re4ca6f8eac6f468e" /><Relationship Type="http://schemas.openxmlformats.org/officeDocument/2006/relationships/image" Target="/media/image22.png" Id="Ra0a00d61de1048e1" /><Relationship Type="http://schemas.openxmlformats.org/officeDocument/2006/relationships/image" Target="/media/image23.png" Id="Rff3cc4ebe72e4ab1" /><Relationship Type="http://schemas.openxmlformats.org/officeDocument/2006/relationships/image" Target="/media/image24.png" Id="Rf03d07b3e59f40fd" /></Relationships>
</file>

<file path=word/_rels/header1.xml.rels><?xml version="1.0" encoding="UTF-8" standalone="yes"?>
<Relationships xmlns="http://schemas.openxmlformats.org/package/2006/relationships"><Relationship Id="rId1" Type="http://schemas.openxmlformats.org/officeDocument/2006/relationships/image" Target="media/image3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upendm\Documents\OTN%2014.1\Flexgrid\Arial_US_Basic_CORP_V2.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35F8748450A470EAF9B2299055C06F0"/>
        <w:category>
          <w:name w:val="General"/>
          <w:gallery w:val="placeholder"/>
        </w:category>
        <w:types>
          <w:type w:val="bbPlcHdr"/>
        </w:types>
        <w:behaviors>
          <w:behavior w:val="content"/>
        </w:behaviors>
        <w:guid w:val="{A4300576-6030-4FB0-8988-FAE59C026F8B}"/>
      </w:docPartPr>
      <w:docPartBody>
        <w:p w:rsidR="00D4574C" w:rsidRDefault="00C930A0">
          <w:r w:rsidRPr="002D200E">
            <w:rPr>
              <w:rStyle w:val="PlaceholderText"/>
            </w:rPr>
            <w:t>[Title]</w:t>
          </w:r>
        </w:p>
      </w:docPartBody>
    </w:docPart>
    <w:docPart>
      <w:docPartPr>
        <w:name w:val="CA52FAE000F243C28512252461690554"/>
        <w:category>
          <w:name w:val="General"/>
          <w:gallery w:val="placeholder"/>
        </w:category>
        <w:types>
          <w:type w:val="bbPlcHdr"/>
        </w:types>
        <w:behaviors>
          <w:behavior w:val="content"/>
        </w:behaviors>
        <w:guid w:val="{251360A8-0C12-4750-AB43-131A413035ED}"/>
      </w:docPartPr>
      <w:docPartBody>
        <w:p w:rsidR="00D4574C" w:rsidRDefault="00C930A0">
          <w:r w:rsidRPr="002D200E">
            <w:rPr>
              <w:rStyle w:val="PlaceholderText"/>
            </w:rPr>
            <w:t>[Subject]</w:t>
          </w:r>
        </w:p>
      </w:docPartBody>
    </w:docPart>
    <w:docPart>
      <w:docPartPr>
        <w:name w:val="69F3F19758E645A680AFD85AE51FAE8D"/>
        <w:category>
          <w:name w:val="General"/>
          <w:gallery w:val="placeholder"/>
        </w:category>
        <w:types>
          <w:type w:val="bbPlcHdr"/>
        </w:types>
        <w:behaviors>
          <w:behavior w:val="content"/>
        </w:behaviors>
        <w:guid w:val="{2DF16F70-5BEC-4DDB-A5BE-B89CEB03D415}"/>
      </w:docPartPr>
      <w:docPartBody>
        <w:p w:rsidR="00D4574C" w:rsidRDefault="00C930A0">
          <w:r w:rsidRPr="002D200E">
            <w:rPr>
              <w:rStyle w:val="PlaceholderText"/>
            </w:rPr>
            <w:t>[Author]</w:t>
          </w:r>
        </w:p>
      </w:docPartBody>
    </w:docPart>
    <w:docPart>
      <w:docPartPr>
        <w:name w:val="4AA7A582ECBA4D7B8E7FFEB7C61D3CED"/>
        <w:category>
          <w:name w:val="General"/>
          <w:gallery w:val="placeholder"/>
        </w:category>
        <w:types>
          <w:type w:val="bbPlcHdr"/>
        </w:types>
        <w:behaviors>
          <w:behavior w:val="content"/>
        </w:behaviors>
        <w:guid w:val="{5038A1B3-0F85-4B67-B476-323B450F3293}"/>
      </w:docPartPr>
      <w:docPartBody>
        <w:p w:rsidR="00D4574C" w:rsidRDefault="00C930A0">
          <w:r w:rsidRPr="002D200E">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kia Pure Text">
    <w:altName w:val="Leelawadee UI"/>
    <w:panose1 w:val="020B0504040602060303"/>
    <w:charset w:val="00"/>
    <w:family w:val="swiss"/>
    <w:pitch w:val="variable"/>
    <w:sig w:usb0="A00002FF" w:usb1="700078FB" w:usb2="0001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okia Pure Headline Light">
    <w:altName w:val="Sylfaen"/>
    <w:panose1 w:val="020B0304040602060303"/>
    <w:charset w:val="00"/>
    <w:family w:val="swiss"/>
    <w:pitch w:val="variable"/>
    <w:sig w:usb0="A00006EF" w:usb1="5000205B" w:usb2="00000000" w:usb3="00000000" w:csb0="0000019F" w:csb1="00000000"/>
  </w:font>
  <w:font w:name="Nokia Pure Text DFLT">
    <w:altName w:val="Cambria"/>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 w:name="Nokia Pure Headline">
    <w:altName w:val="Sylfaen"/>
    <w:panose1 w:val="020B0504040602060303"/>
    <w:charset w:val="00"/>
    <w:family w:val="swiss"/>
    <w:pitch w:val="variable"/>
    <w:sig w:usb0="A00006EF" w:usb1="500020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0A0"/>
    <w:rsid w:val="00000E90"/>
    <w:rsid w:val="000449B7"/>
    <w:rsid w:val="000C0C0D"/>
    <w:rsid w:val="00121FC0"/>
    <w:rsid w:val="002E071C"/>
    <w:rsid w:val="00517563"/>
    <w:rsid w:val="005A161E"/>
    <w:rsid w:val="007A1EDE"/>
    <w:rsid w:val="00911E61"/>
    <w:rsid w:val="0099395C"/>
    <w:rsid w:val="009E55CE"/>
    <w:rsid w:val="00AD27B8"/>
    <w:rsid w:val="00B31E62"/>
    <w:rsid w:val="00C930A0"/>
    <w:rsid w:val="00CA5D30"/>
    <w:rsid w:val="00CF09FD"/>
    <w:rsid w:val="00D401BF"/>
    <w:rsid w:val="00D4574C"/>
    <w:rsid w:val="00D80B37"/>
    <w:rsid w:val="00D90B66"/>
    <w:rsid w:val="00DA5CF9"/>
    <w:rsid w:val="00DC223B"/>
    <w:rsid w:val="00DD7C13"/>
    <w:rsid w:val="00E53C3A"/>
    <w:rsid w:val="00FF7A1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C930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Nokia 120515">
      <a:dk1>
        <a:srgbClr val="124191"/>
      </a:dk1>
      <a:lt1>
        <a:srgbClr val="FFFFFF"/>
      </a:lt1>
      <a:dk2>
        <a:srgbClr val="001135"/>
      </a:dk2>
      <a:lt2>
        <a:srgbClr val="4D5766"/>
      </a:lt2>
      <a:accent1>
        <a:srgbClr val="98A2AE"/>
      </a:accent1>
      <a:accent2>
        <a:srgbClr val="BEC8D2"/>
      </a:accent2>
      <a:accent3>
        <a:srgbClr val="00C9FF"/>
      </a:accent3>
      <a:accent4>
        <a:srgbClr val="FF3154"/>
      </a:accent4>
      <a:accent5>
        <a:srgbClr val="FFFB00"/>
      </a:accent5>
      <a:accent6>
        <a:srgbClr val="4BDD33"/>
      </a:accent6>
      <a:hlink>
        <a:srgbClr val="0645AD"/>
      </a:hlink>
      <a:folHlink>
        <a:srgbClr val="0B0080"/>
      </a:folHlink>
    </a:clrScheme>
    <a:fontScheme name="Nokia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_dlc_DocId xmlns="71c5aaf6-e6ce-465b-b873-5148d2a4c105">43IBPU2INPPR-584127055-14090</_dlc_DocId>
    <_dlc_DocIdUrl xmlns="71c5aaf6-e6ce-465b-b873-5148d2a4c105">
      <Url>https://nokia.sharepoint.com/sites/Optical-Management-System/_layouts/15/DocIdRedir.aspx?ID=43IBPU2INPPR-584127055-14090</Url>
      <Description>43IBPU2INPPR-584127055-14090</Description>
    </_dlc_DocIdUrl>
    <SharedWithUsers xmlns="81514d36-e410-4bcd-b314-e83eb7b803f6">
      <UserInfo>
        <DisplayName>Barbara Oggioni (Nokia)</DisplayName>
        <AccountId>29</AccountId>
        <AccountType/>
      </UserInfo>
      <UserInfo>
        <DisplayName>WS-P SW Members</DisplayName>
        <AccountId>7</AccountId>
        <AccountType/>
      </UserInfo>
    </SharedWithUsers>
    <lcf76f155ced4ddcb4097134ff3c332f xmlns="7ec49731-d9e2-4420-98ba-ccffc3832ae8">
      <Terms xmlns="http://schemas.microsoft.com/office/infopath/2007/PartnerControls"/>
    </lcf76f155ced4ddcb4097134ff3c332f>
    <TaxCatchAll xmlns="81514d36-e410-4bcd-b314-e83eb7b803f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46B98CE92A09B4DBDB7A1F887F9F7CB" ma:contentTypeVersion="15" ma:contentTypeDescription="Create a new document." ma:contentTypeScope="" ma:versionID="f52975390f1ba0b2d32beed51204d411">
  <xsd:schema xmlns:xsd="http://www.w3.org/2001/XMLSchema" xmlns:xs="http://www.w3.org/2001/XMLSchema" xmlns:p="http://schemas.microsoft.com/office/2006/metadata/properties" xmlns:ns2="71c5aaf6-e6ce-465b-b873-5148d2a4c105" xmlns:ns3="7ec49731-d9e2-4420-98ba-ccffc3832ae8" xmlns:ns4="81514d36-e410-4bcd-b314-e83eb7b803f6" targetNamespace="http://schemas.microsoft.com/office/2006/metadata/properties" ma:root="true" ma:fieldsID="2395bdf17973df5734ac6019ab7e21df" ns2:_="" ns3:_="" ns4:_="">
    <xsd:import namespace="71c5aaf6-e6ce-465b-b873-5148d2a4c105"/>
    <xsd:import namespace="7ec49731-d9e2-4420-98ba-ccffc3832ae8"/>
    <xsd:import namespace="81514d36-e410-4bcd-b314-e83eb7b803f6"/>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element ref="ns3:MediaServiceMetadata" minOccurs="0"/>
                <xsd:element ref="ns3:MediaServiceFastMetadata" minOccurs="0"/>
                <xsd:element ref="ns4:SharedWithUsers" minOccurs="0"/>
                <xsd:element ref="ns4:SharedWithDetails" minOccurs="0"/>
                <xsd:element ref="ns3:lcf76f155ced4ddcb4097134ff3c332f" minOccurs="0"/>
                <xsd:element ref="ns4:TaxCatchAll" minOccurs="0"/>
                <xsd:element ref="ns3:MediaServiceDateTaken"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c49731-d9e2-4420-98ba-ccffc3832ae8"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4c87397-5fc1-491e-85e7-d6110dbe9cbd"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dexed="true" ma:internalName="MediaServiceDateTaken"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514d36-e410-4bcd-b314-e83eb7b803f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c82198a6-b591-4032-942e-d77df3301f84}" ma:internalName="TaxCatchAll" ma:showField="CatchAllData" ma:web="81514d36-e410-4bcd-b314-e83eb7b803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file>

<file path=customXml/item6.xml><?xml version="1.0" encoding="utf-8"?>
<?mso-contentType ?>
<SharedContentType xmlns="Microsoft.SharePoint.Taxonomy.ContentTypeSync" SourceId="34c87397-5fc1-491e-85e7-d6110dbe9cbd" ContentTypeId="0x0101" PreviousValue="false"/>
</file>

<file path=customXml/itemProps1.xml><?xml version="1.0" encoding="utf-8"?>
<ds:datastoreItem xmlns:ds="http://schemas.openxmlformats.org/officeDocument/2006/customXml" ds:itemID="{1A0CA97B-8AFD-4774-83B0-B0D5EBA8AAFC}">
  <ds:schemaRefs>
    <ds:schemaRef ds:uri="http://purl.org/dc/elements/1.1/"/>
    <ds:schemaRef ds:uri="http://schemas.microsoft.com/office/2006/metadata/properties"/>
    <ds:schemaRef ds:uri="7ec49731-d9e2-4420-98ba-ccffc3832ae8"/>
    <ds:schemaRef ds:uri="http://schemas.microsoft.com/office/2006/documentManagement/types"/>
    <ds:schemaRef ds:uri="http://schemas.microsoft.com/office/infopath/2007/PartnerControls"/>
    <ds:schemaRef ds:uri="http://purl.org/dc/terms/"/>
    <ds:schemaRef ds:uri="71c5aaf6-e6ce-465b-b873-5148d2a4c105"/>
    <ds:schemaRef ds:uri="http://www.w3.org/XML/1998/namespace"/>
    <ds:schemaRef ds:uri="http://schemas.openxmlformats.org/package/2006/metadata/core-properties"/>
    <ds:schemaRef ds:uri="81514d36-e410-4bcd-b314-e83eb7b803f6"/>
    <ds:schemaRef ds:uri="http://purl.org/dc/dcmitype/"/>
  </ds:schemaRefs>
</ds:datastoreItem>
</file>

<file path=customXml/itemProps2.xml><?xml version="1.0" encoding="utf-8"?>
<ds:datastoreItem xmlns:ds="http://schemas.openxmlformats.org/officeDocument/2006/customXml" ds:itemID="{7283893F-336E-4533-99BA-6C953D25CDF6}"/>
</file>

<file path=customXml/itemProps3.xml><?xml version="1.0" encoding="utf-8"?>
<ds:datastoreItem xmlns:ds="http://schemas.openxmlformats.org/officeDocument/2006/customXml" ds:itemID="{3B1533EA-9ABF-45E9-931B-EB38D538998E}">
  <ds:schemaRefs>
    <ds:schemaRef ds:uri="http://schemas.openxmlformats.org/officeDocument/2006/bibliography"/>
  </ds:schemaRefs>
</ds:datastoreItem>
</file>

<file path=customXml/itemProps4.xml><?xml version="1.0" encoding="utf-8"?>
<ds:datastoreItem xmlns:ds="http://schemas.openxmlformats.org/officeDocument/2006/customXml" ds:itemID="{E182C0B3-0522-45CB-B130-1FA783F1F7FB}">
  <ds:schemaRefs>
    <ds:schemaRef ds:uri="http://schemas.microsoft.com/sharepoint/v3/contenttype/forms"/>
  </ds:schemaRefs>
</ds:datastoreItem>
</file>

<file path=customXml/itemProps5.xml><?xml version="1.0" encoding="utf-8"?>
<ds:datastoreItem xmlns:ds="http://schemas.openxmlformats.org/officeDocument/2006/customXml" ds:itemID="{AAFAD494-9849-46CE-B0A0-9DA4D700CF03}">
  <ds:schemaRefs>
    <ds:schemaRef ds:uri="http://schemas.microsoft.com/sharepoint/events"/>
  </ds:schemaRefs>
</ds:datastoreItem>
</file>

<file path=customXml/itemProps6.xml><?xml version="1.0" encoding="utf-8"?>
<ds:datastoreItem xmlns:ds="http://schemas.openxmlformats.org/officeDocument/2006/customXml" ds:itemID="{7CE1713A-EF3A-4F8C-9281-CEFDA1BF8BE4}">
  <ds:schemaRefs>
    <ds:schemaRef ds:uri="Microsoft.SharePoint.Taxonomy.ContentTypeSyn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Arial_US_Basic_CORP_V2.1</ap:Template>
  <ap:Application>Microsoft Word for the web</ap:Application>
  <ap:DocSecurity>0</ap:DocSecurity>
  <ap:ScaleCrop>false</ap:ScaleCrop>
  <ap:Company>Nokia</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WSP-515 Map</dc:title>
  <dc:subject>WS-P 23.1H: To support Map functionality in WS-P.</dc:subject>
  <dc:creator>Mohamed Ibrahim M</dc:creator>
  <cp:keywords/>
  <dc:description/>
  <cp:lastModifiedBy>Mohamed 6. Ibrahim (EXT-Nokia)</cp:lastModifiedBy>
  <cp:revision>276</cp:revision>
  <cp:lastPrinted>2016-04-03T23:49:00Z</cp:lastPrinted>
  <dcterms:created xsi:type="dcterms:W3CDTF">2022-10-11T12:29:00Z</dcterms:created>
  <dcterms:modified xsi:type="dcterms:W3CDTF">2023-06-29T03:46:14Z</dcterms:modified>
  <cp:category>Design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Links">
    <vt:lpwstr>{4051E024-F90F-471C-8004-D6F2B1BE3C4E}</vt:lpwstr>
  </property>
  <property fmtid="{D5CDD505-2E9C-101B-9397-08002B2CF9AE}" pid="3" name="ContentTypeId">
    <vt:lpwstr>0x010100E46B98CE92A09B4DBDB7A1F887F9F7CB</vt:lpwstr>
  </property>
  <property fmtid="{D5CDD505-2E9C-101B-9397-08002B2CF9AE}" pid="4" name="_dlc_DocIdItemGuid">
    <vt:lpwstr>eaa56f25-9cf5-4447-8293-29e02f9572d1</vt:lpwstr>
  </property>
  <property fmtid="{D5CDD505-2E9C-101B-9397-08002B2CF9AE}" pid="5" name="SharedWithUsers">
    <vt:lpwstr>162;#Liu, W (Nokia - US/Murray Hill)</vt:lpwstr>
  </property>
  <property fmtid="{D5CDD505-2E9C-101B-9397-08002B2CF9AE}" pid="6" name="AuthorIds_UIVersion_11">
    <vt:lpwstr>22</vt:lpwstr>
  </property>
  <property fmtid="{D5CDD505-2E9C-101B-9397-08002B2CF9AE}" pid="7" name="MediaServiceImageTags">
    <vt:lpwstr/>
  </property>
  <property fmtid="{D5CDD505-2E9C-101B-9397-08002B2CF9AE}" pid="8" name="MSIP_Label_bf4c9966-fbee-4eea-85be-cefde75077eb_Enabled">
    <vt:lpwstr>true</vt:lpwstr>
  </property>
  <property fmtid="{D5CDD505-2E9C-101B-9397-08002B2CF9AE}" pid="9" name="MSIP_Label_bf4c9966-fbee-4eea-85be-cefde75077eb_SetDate">
    <vt:lpwstr>2022-11-11T13:31:00Z</vt:lpwstr>
  </property>
  <property fmtid="{D5CDD505-2E9C-101B-9397-08002B2CF9AE}" pid="10" name="MSIP_Label_bf4c9966-fbee-4eea-85be-cefde75077eb_Method">
    <vt:lpwstr>Privileged</vt:lpwstr>
  </property>
  <property fmtid="{D5CDD505-2E9C-101B-9397-08002B2CF9AE}" pid="11" name="MSIP_Label_bf4c9966-fbee-4eea-85be-cefde75077eb_Name">
    <vt:lpwstr>Public</vt:lpwstr>
  </property>
  <property fmtid="{D5CDD505-2E9C-101B-9397-08002B2CF9AE}" pid="12" name="MSIP_Label_bf4c9966-fbee-4eea-85be-cefde75077eb_SiteId">
    <vt:lpwstr>258ac4e4-146a-411e-9dc8-79a9e12fd6da</vt:lpwstr>
  </property>
  <property fmtid="{D5CDD505-2E9C-101B-9397-08002B2CF9AE}" pid="13" name="MSIP_Label_bf4c9966-fbee-4eea-85be-cefde75077eb_ActionId">
    <vt:lpwstr>3a8e4c2f-f7f2-4ff6-8267-b394943b1cae</vt:lpwstr>
  </property>
  <property fmtid="{D5CDD505-2E9C-101B-9397-08002B2CF9AE}" pid="14" name="MSIP_Label_bf4c9966-fbee-4eea-85be-cefde75077eb_ContentBits">
    <vt:lpwstr>2</vt:lpwstr>
  </property>
  <property fmtid="{D5CDD505-2E9C-101B-9397-08002B2CF9AE}" pid="15" name="MSIP_Label_46cc7c65-2b09-40ab-abef-d10548338a3b_Enabled">
    <vt:lpwstr>true</vt:lpwstr>
  </property>
  <property fmtid="{D5CDD505-2E9C-101B-9397-08002B2CF9AE}" pid="16" name="MSIP_Label_46cc7c65-2b09-40ab-abef-d10548338a3b_SetDate">
    <vt:lpwstr>2022-12-01T13:37:18Z</vt:lpwstr>
  </property>
  <property fmtid="{D5CDD505-2E9C-101B-9397-08002B2CF9AE}" pid="17" name="MSIP_Label_46cc7c65-2b09-40ab-abef-d10548338a3b_Method">
    <vt:lpwstr>Privileged</vt:lpwstr>
  </property>
  <property fmtid="{D5CDD505-2E9C-101B-9397-08002B2CF9AE}" pid="18" name="MSIP_Label_46cc7c65-2b09-40ab-abef-d10548338a3b_Name">
    <vt:lpwstr>46cc7c65-2b09-40ab-abef-d10548338a3b</vt:lpwstr>
  </property>
  <property fmtid="{D5CDD505-2E9C-101B-9397-08002B2CF9AE}" pid="19" name="MSIP_Label_46cc7c65-2b09-40ab-abef-d10548338a3b_SiteId">
    <vt:lpwstr>5d471751-9675-428d-917b-70f44f9630b0</vt:lpwstr>
  </property>
  <property fmtid="{D5CDD505-2E9C-101B-9397-08002B2CF9AE}" pid="20" name="MSIP_Label_46cc7c65-2b09-40ab-abef-d10548338a3b_ActionId">
    <vt:lpwstr>8f957494-670e-4ef3-b03a-1b69c804ebba</vt:lpwstr>
  </property>
  <property fmtid="{D5CDD505-2E9C-101B-9397-08002B2CF9AE}" pid="21" name="MSIP_Label_46cc7c65-2b09-40ab-abef-d10548338a3b_ContentBits">
    <vt:lpwstr>2</vt:lpwstr>
  </property>
</Properties>
</file>